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 w:val="26"/>
          <w:szCs w:val="26"/>
        </w:rPr>
      </w:pPr>
      <w:r w:rsidRPr="004E62BC">
        <w:rPr>
          <w:sz w:val="26"/>
          <w:szCs w:val="26"/>
        </w:rPr>
        <w:t>МИНИСТЕРСТВО ОБРАЗОВАНИЯ И НАУКИ РОССИЙСКОЙ ФЕДЕРАЦИИ</w:t>
      </w: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left="284" w:right="283" w:firstLine="0"/>
        <w:jc w:val="center"/>
        <w:rPr>
          <w:sz w:val="26"/>
          <w:szCs w:val="26"/>
        </w:rPr>
      </w:pPr>
      <w:r w:rsidRPr="004E62BC">
        <w:rPr>
          <w:sz w:val="26"/>
          <w:szCs w:val="26"/>
        </w:rPr>
        <w:t>федеральное государственное бюджетное образовательное учреждение высшего пр</w:t>
      </w:r>
      <w:r w:rsidRPr="004E62BC">
        <w:rPr>
          <w:sz w:val="26"/>
          <w:szCs w:val="26"/>
        </w:rPr>
        <w:t>о</w:t>
      </w:r>
      <w:r w:rsidRPr="004E62BC">
        <w:rPr>
          <w:sz w:val="26"/>
          <w:szCs w:val="26"/>
        </w:rPr>
        <w:t>фессионального образования</w:t>
      </w:r>
    </w:p>
    <w:p w:rsidR="0041697D" w:rsidRPr="004E62BC" w:rsidRDefault="00F85905" w:rsidP="0041697D">
      <w:pPr>
        <w:autoSpaceDE w:val="0"/>
        <w:autoSpaceDN w:val="0"/>
        <w:adjustRightInd w:val="0"/>
        <w:spacing w:before="120" w:line="288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</w:t>
      </w:r>
      <w:r w:rsidR="0041697D" w:rsidRPr="004E62BC">
        <w:rPr>
          <w:b/>
          <w:sz w:val="24"/>
          <w:szCs w:val="24"/>
        </w:rPr>
        <w:t>УЛЬЯНОВСКИЙ ГОСУДАРСТВЕННЫЙ ТЕХНИЧЕСКИЙ УНИВЕРСИТЕТ</w:t>
      </w:r>
      <w:r>
        <w:rPr>
          <w:b/>
          <w:sz w:val="24"/>
          <w:szCs w:val="24"/>
        </w:rPr>
        <w:t>»</w:t>
      </w:r>
    </w:p>
    <w:p w:rsidR="0041697D" w:rsidRPr="00F3010E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F3010E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F3010E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b/>
          <w:bCs/>
          <w:sz w:val="32"/>
          <w:szCs w:val="32"/>
        </w:rPr>
      </w:pPr>
      <w:r w:rsidRPr="004E62BC">
        <w:rPr>
          <w:b/>
          <w:bCs/>
          <w:sz w:val="32"/>
          <w:szCs w:val="32"/>
        </w:rPr>
        <w:t>Г.П. Токмаков</w:t>
      </w: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1697D" w:rsidRDefault="003E4520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eastAsia="Times New Roman"/>
          <w:b/>
          <w:bCs/>
          <w:sz w:val="44"/>
          <w:szCs w:val="44"/>
        </w:rPr>
      </w:pPr>
      <w:r w:rsidRPr="0041697D">
        <w:rPr>
          <w:rFonts w:eastAsia="Times New Roman"/>
          <w:b/>
          <w:bCs/>
          <w:sz w:val="44"/>
          <w:szCs w:val="44"/>
        </w:rPr>
        <w:t xml:space="preserve">ПРОЕКТИРОВАНИЕ </w:t>
      </w:r>
    </w:p>
    <w:p w:rsidR="0041697D" w:rsidRPr="0041697D" w:rsidRDefault="003E4520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eastAsia="Times New Roman"/>
          <w:b/>
          <w:bCs/>
          <w:sz w:val="44"/>
          <w:szCs w:val="44"/>
        </w:rPr>
      </w:pPr>
      <w:r w:rsidRPr="0041697D">
        <w:rPr>
          <w:rFonts w:eastAsia="Times New Roman"/>
          <w:b/>
          <w:bCs/>
          <w:sz w:val="44"/>
          <w:szCs w:val="44"/>
        </w:rPr>
        <w:t>ИНФОРМАЦИОННЫХ СИСТЕМ</w:t>
      </w:r>
    </w:p>
    <w:p w:rsidR="0041697D" w:rsidRPr="0041697D" w:rsidRDefault="003E4520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eastAsia="Times New Roman"/>
          <w:sz w:val="44"/>
          <w:szCs w:val="44"/>
        </w:rPr>
      </w:pPr>
      <w:r w:rsidRPr="0041697D">
        <w:rPr>
          <w:rFonts w:eastAsia="Times New Roman"/>
          <w:b/>
          <w:bCs/>
          <w:sz w:val="44"/>
          <w:szCs w:val="44"/>
        </w:rPr>
        <w:t xml:space="preserve">С ПОМОЩЬЮ </w:t>
      </w:r>
      <w:r w:rsidR="007B705E">
        <w:rPr>
          <w:rFonts w:eastAsia="Times New Roman"/>
          <w:b/>
          <w:bCs/>
          <w:sz w:val="44"/>
          <w:szCs w:val="44"/>
          <w:lang w:val="en-US"/>
        </w:rPr>
        <w:t>ER</w:t>
      </w:r>
      <w:r w:rsidR="007B705E" w:rsidRPr="005B051B">
        <w:rPr>
          <w:rFonts w:eastAsia="Times New Roman"/>
          <w:b/>
          <w:bCs/>
          <w:sz w:val="44"/>
          <w:szCs w:val="44"/>
        </w:rPr>
        <w:t xml:space="preserve"> </w:t>
      </w:r>
      <w:r w:rsidR="007B705E">
        <w:rPr>
          <w:rFonts w:eastAsia="Times New Roman"/>
          <w:b/>
          <w:bCs/>
          <w:sz w:val="44"/>
          <w:szCs w:val="44"/>
          <w:lang w:val="en-US"/>
        </w:rPr>
        <w:t>Builder</w:t>
      </w:r>
    </w:p>
    <w:p w:rsidR="0041697D" w:rsidRPr="00F3010E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ascii="Arial" w:eastAsia="Times New Roman" w:hAnsi="Arial" w:cs="Arial"/>
          <w:szCs w:val="24"/>
        </w:rPr>
      </w:pPr>
    </w:p>
    <w:p w:rsidR="0041697D" w:rsidRPr="003E4520" w:rsidRDefault="003E4520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eastAsia="Times New Roman"/>
          <w:b/>
          <w:bCs/>
          <w:sz w:val="36"/>
          <w:szCs w:val="36"/>
        </w:rPr>
      </w:pPr>
      <w:r>
        <w:rPr>
          <w:rFonts w:eastAsia="Times New Roman"/>
          <w:b/>
          <w:bCs/>
          <w:sz w:val="36"/>
          <w:szCs w:val="36"/>
        </w:rPr>
        <w:t>Учебно-м</w:t>
      </w:r>
      <w:r w:rsidR="0041697D" w:rsidRPr="003E4520">
        <w:rPr>
          <w:rFonts w:eastAsia="Times New Roman"/>
          <w:b/>
          <w:bCs/>
          <w:sz w:val="36"/>
          <w:szCs w:val="36"/>
        </w:rPr>
        <w:t>етодические указания</w:t>
      </w:r>
    </w:p>
    <w:p w:rsidR="0041697D" w:rsidRPr="003E4520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rFonts w:eastAsia="Times New Roman"/>
          <w:b/>
          <w:sz w:val="36"/>
          <w:szCs w:val="36"/>
        </w:rPr>
      </w:pPr>
      <w:r w:rsidRPr="003E4520">
        <w:rPr>
          <w:rFonts w:eastAsia="Times New Roman"/>
          <w:b/>
          <w:bCs/>
          <w:sz w:val="36"/>
          <w:szCs w:val="36"/>
        </w:rPr>
        <w:t>по выполнению лабораторных работ</w:t>
      </w: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szCs w:val="24"/>
        </w:rPr>
      </w:pPr>
    </w:p>
    <w:p w:rsidR="0041697D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bCs/>
          <w:sz w:val="32"/>
          <w:szCs w:val="32"/>
        </w:rPr>
      </w:pPr>
      <w:r w:rsidRPr="004E62BC">
        <w:rPr>
          <w:bCs/>
          <w:sz w:val="32"/>
          <w:szCs w:val="32"/>
        </w:rPr>
        <w:t xml:space="preserve">Ульяновск </w:t>
      </w:r>
    </w:p>
    <w:p w:rsidR="0041697D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УлГТУ</w:t>
      </w:r>
    </w:p>
    <w:p w:rsidR="0041697D" w:rsidRPr="004E62BC" w:rsidRDefault="0041697D" w:rsidP="0041697D">
      <w:pPr>
        <w:autoSpaceDE w:val="0"/>
        <w:autoSpaceDN w:val="0"/>
        <w:adjustRightInd w:val="0"/>
        <w:spacing w:line="288" w:lineRule="auto"/>
        <w:ind w:firstLine="0"/>
        <w:jc w:val="center"/>
        <w:rPr>
          <w:bCs/>
          <w:sz w:val="32"/>
          <w:szCs w:val="32"/>
        </w:rPr>
      </w:pPr>
      <w:r w:rsidRPr="004E62BC">
        <w:rPr>
          <w:bCs/>
          <w:sz w:val="32"/>
          <w:szCs w:val="32"/>
        </w:rPr>
        <w:t>201</w:t>
      </w:r>
      <w:r w:rsidR="007B705E">
        <w:rPr>
          <w:bCs/>
          <w:sz w:val="32"/>
          <w:szCs w:val="32"/>
        </w:rPr>
        <w:t>9</w:t>
      </w:r>
    </w:p>
    <w:p w:rsidR="00A6643B" w:rsidRPr="00E13339" w:rsidRDefault="00CA6C3D" w:rsidP="00E13339">
      <w:pPr>
        <w:pStyle w:val="12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0" w:name="_Toc446237684"/>
      <w:bookmarkStart w:id="1" w:name="_Toc446237820"/>
      <w:bookmarkStart w:id="2" w:name="_Toc446610089"/>
      <w:bookmarkStart w:id="3" w:name="_Ref460506011"/>
      <w:bookmarkStart w:id="4" w:name="_Toc460508845"/>
      <w:bookmarkStart w:id="5" w:name="_Toc460509109"/>
      <w:bookmarkStart w:id="6" w:name="_Toc461098084"/>
      <w:bookmarkStart w:id="7" w:name="_Toc461098958"/>
      <w:bookmarkStart w:id="8" w:name="_Toc21108291"/>
      <w:bookmarkStart w:id="9" w:name="_Toc21110057"/>
      <w:bookmarkStart w:id="10" w:name="_Toc21110204"/>
      <w:bookmarkStart w:id="11" w:name="_Toc21110632"/>
      <w:r w:rsidRPr="00E13339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lastRenderedPageBreak/>
        <w:t>ОГЛАВЛЕ</w:t>
      </w:r>
      <w:r w:rsidR="00A6643B" w:rsidRPr="00E13339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E13339" w:rsidRDefault="00306E44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\h \z \u \t "Заголовок 1;1;Заголовок 2;2;Заголовок 3;3" </w:instrText>
      </w:r>
      <w:r>
        <w:fldChar w:fldCharType="separate"/>
      </w:r>
      <w:hyperlink w:anchor="_Toc21110633" w:history="1">
        <w:r w:rsidR="00E13339" w:rsidRPr="00C83E9C">
          <w:rPr>
            <w:rStyle w:val="af5"/>
            <w:rFonts w:cstheme="minorHAnsi"/>
          </w:rPr>
          <w:t>ВВЕДЕНИЕ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_Toc21110633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3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34" w:history="1">
        <w:r w:rsidR="00E13339" w:rsidRPr="00C83E9C">
          <w:rPr>
            <w:rStyle w:val="af5"/>
            <w:rFonts w:cstheme="minorHAnsi"/>
            <w:lang w:val="en-US"/>
          </w:rPr>
          <w:t xml:space="preserve">1 </w:t>
        </w:r>
        <w:r w:rsidR="00E13339" w:rsidRPr="00C83E9C">
          <w:rPr>
            <w:rStyle w:val="af5"/>
            <w:rFonts w:cstheme="minorHAnsi"/>
          </w:rPr>
          <w:t>УПРАВЛЕНИЕ ОПЦИЯМИ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_Toc21110634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4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35" w:history="1">
        <w:r w:rsidR="00E13339" w:rsidRPr="00C83E9C">
          <w:rPr>
            <w:rStyle w:val="af5"/>
            <w:rFonts w:cstheme="minorHAnsi"/>
            <w:lang w:val="en-US"/>
          </w:rPr>
          <w:t xml:space="preserve">2 </w:t>
        </w:r>
        <w:r w:rsidR="00E13339" w:rsidRPr="00C83E9C">
          <w:rPr>
            <w:rStyle w:val="af5"/>
            <w:rFonts w:cstheme="minorHAnsi"/>
          </w:rPr>
          <w:t>УПРАВЛЕНИЕ ПРОЕКТАМИ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_Toc21110635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8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36" w:history="1">
        <w:r w:rsidR="00E13339" w:rsidRPr="00C83E9C">
          <w:rPr>
            <w:rStyle w:val="af5"/>
            <w:rFonts w:cstheme="minorHAnsi"/>
            <w:lang w:val="en-US"/>
          </w:rPr>
          <w:t>3 УПРАВЛЕНИЕ СОЕДИНЕНИЯМИ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_Toc21110636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9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37" w:history="1">
        <w:r w:rsidR="00E13339" w:rsidRPr="00C83E9C">
          <w:rPr>
            <w:rStyle w:val="af5"/>
          </w:rPr>
          <w:t>3.1 СОЗДАНИЕ НОВОГО СОЕДИНЕНИЯ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_Toc21110637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9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38" w:history="1">
        <w:r w:rsidR="00E13339" w:rsidRPr="00C83E9C">
          <w:rPr>
            <w:rStyle w:val="af5"/>
          </w:rPr>
          <w:t>3.2 РЕДАКТИРОВАНИЕ СУЩЕСТВУЮЩЕГО СОЕДИНЕНИЯ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_Toc21110638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13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39" w:history="1">
        <w:r w:rsidR="00E13339" w:rsidRPr="00C83E9C">
          <w:rPr>
            <w:rStyle w:val="af5"/>
          </w:rPr>
          <w:t>3.3 УДАЛЕНИЕ СУЩЕСТВУЮЩЕГО СОЕДИНЕНИЯ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_Toc21110639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15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0" w:history="1">
        <w:r w:rsidR="00E13339" w:rsidRPr="00C83E9C">
          <w:rPr>
            <w:rStyle w:val="af5"/>
          </w:rPr>
          <w:t>3.4 НАСТРОЙКИ SSL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_Toc21110640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17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41" w:history="1">
        <w:r w:rsidR="00E13339" w:rsidRPr="00C83E9C">
          <w:rPr>
            <w:rStyle w:val="af5"/>
            <w:rFonts w:cstheme="minorHAnsi"/>
            <w:lang w:val="en-US"/>
          </w:rPr>
          <w:t>4 ОБЪЕКТЫ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_Toc21110641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17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2" w:history="1">
        <w:r w:rsidR="00E13339" w:rsidRPr="00C83E9C">
          <w:rPr>
            <w:rStyle w:val="af5"/>
          </w:rPr>
          <w:t>4.1 ТАБЛИЦЫ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_Toc21110642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17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3" w:history="1">
        <w:r w:rsidR="00E13339" w:rsidRPr="00C83E9C">
          <w:rPr>
            <w:rStyle w:val="af5"/>
          </w:rPr>
          <w:t>4.2 ДОМЕНЫ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_Toc21110643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22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4" w:history="1">
        <w:r w:rsidR="00E13339" w:rsidRPr="00C83E9C">
          <w:rPr>
            <w:rStyle w:val="af5"/>
          </w:rPr>
          <w:t>4.3 СТОЛБЦЫ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_Toc21110644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26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5" w:history="1">
        <w:r w:rsidR="00E13339" w:rsidRPr="00C83E9C">
          <w:rPr>
            <w:rStyle w:val="af5"/>
          </w:rPr>
          <w:t>4.4 ИНДЕКСЫ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_Toc21110645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31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6" w:history="1">
        <w:r w:rsidR="00E13339" w:rsidRPr="00C83E9C">
          <w:rPr>
            <w:rStyle w:val="af5"/>
          </w:rPr>
          <w:t>4.5 ОГРАНИЧЕНИЯ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_Toc21110646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35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7" w:history="1">
        <w:r w:rsidR="00E13339" w:rsidRPr="00C83E9C">
          <w:rPr>
            <w:rStyle w:val="af5"/>
          </w:rPr>
          <w:t>4.6 КЛЮЧИ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_Toc21110647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36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8" w:history="1">
        <w:r w:rsidR="00E13339" w:rsidRPr="00C83E9C">
          <w:rPr>
            <w:rStyle w:val="af5"/>
          </w:rPr>
          <w:t>4.7 ТРИГГЕРЫ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_Toc21110648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43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49" w:history="1">
        <w:r w:rsidR="00E13339" w:rsidRPr="00C83E9C">
          <w:rPr>
            <w:rStyle w:val="af5"/>
          </w:rPr>
          <w:t>4.8 ПРОЦЕДУРЫ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_Toc21110649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45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50" w:history="1">
        <w:r w:rsidR="00E13339" w:rsidRPr="00C83E9C">
          <w:rPr>
            <w:rStyle w:val="af5"/>
          </w:rPr>
          <w:t>4.9 ПРЕДСТАВЛЕНИЯ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_Toc21110650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49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51" w:history="1">
        <w:r w:rsidR="00E13339" w:rsidRPr="00C83E9C">
          <w:rPr>
            <w:rStyle w:val="af5"/>
          </w:rPr>
          <w:t>4.10 ПОСЛЕДОВАТЕЛЬНОСТИ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_Toc21110651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51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52" w:history="1">
        <w:r w:rsidR="00E13339" w:rsidRPr="00C83E9C">
          <w:rPr>
            <w:rStyle w:val="af5"/>
          </w:rPr>
          <w:t>4.11 ОТНОШЕНИЯ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_Toc21110652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56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23"/>
        <w:rPr>
          <w:rFonts w:asciiTheme="minorHAnsi" w:eastAsiaTheme="minorEastAsia" w:hAnsiTheme="minorHAnsi" w:cstheme="minorBidi"/>
          <w:caps w:val="0"/>
          <w:sz w:val="22"/>
          <w:szCs w:val="22"/>
        </w:rPr>
      </w:pPr>
      <w:hyperlink w:anchor="_Toc21110653" w:history="1">
        <w:r w:rsidR="00E13339" w:rsidRPr="00C83E9C">
          <w:rPr>
            <w:rStyle w:val="af5"/>
          </w:rPr>
          <w:t>4.12 СХЕМЫ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_Toc21110653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62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54" w:history="1">
        <w:r w:rsidR="00E13339" w:rsidRPr="00C83E9C">
          <w:rPr>
            <w:rStyle w:val="af5"/>
            <w:rFonts w:cstheme="minorHAnsi"/>
            <w:lang w:val="en-US"/>
          </w:rPr>
          <w:t xml:space="preserve">5 </w:t>
        </w:r>
        <w:r w:rsidR="00E13339" w:rsidRPr="00C83E9C">
          <w:rPr>
            <w:rStyle w:val="af5"/>
            <w:rFonts w:cstheme="minorHAnsi"/>
          </w:rPr>
          <w:t>ГЕНЕРИРОВАНИЕ СКРИПТА БАЗЫ ДАННЫХ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_Toc21110654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66</w:t>
        </w:r>
        <w:r w:rsidR="00E13339">
          <w:rPr>
            <w:webHidden/>
          </w:rPr>
          <w:fldChar w:fldCharType="end"/>
        </w:r>
      </w:hyperlink>
    </w:p>
    <w:p w:rsidR="00E13339" w:rsidRDefault="005B051B">
      <w:pPr>
        <w:pStyle w:val="15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21110655" w:history="1">
        <w:r w:rsidR="00E13339" w:rsidRPr="00C83E9C">
          <w:rPr>
            <w:rStyle w:val="af5"/>
            <w:rFonts w:cstheme="minorHAnsi"/>
          </w:rPr>
          <w:t>ЗАКЛЮЧЕНИЕ</w:t>
        </w:r>
        <w:r w:rsidR="00E13339">
          <w:rPr>
            <w:webHidden/>
          </w:rPr>
          <w:tab/>
        </w:r>
        <w:r w:rsidR="00E13339">
          <w:rPr>
            <w:webHidden/>
          </w:rPr>
          <w:fldChar w:fldCharType="begin"/>
        </w:r>
        <w:r w:rsidR="00E13339">
          <w:rPr>
            <w:webHidden/>
          </w:rPr>
          <w:instrText xml:space="preserve"> PAGEREF _Toc21110655 \h </w:instrText>
        </w:r>
        <w:r w:rsidR="00E13339">
          <w:rPr>
            <w:webHidden/>
          </w:rPr>
        </w:r>
        <w:r w:rsidR="00E13339">
          <w:rPr>
            <w:webHidden/>
          </w:rPr>
          <w:fldChar w:fldCharType="separate"/>
        </w:r>
        <w:r w:rsidR="00E13339">
          <w:rPr>
            <w:webHidden/>
          </w:rPr>
          <w:t>70</w:t>
        </w:r>
        <w:r w:rsidR="00E13339">
          <w:rPr>
            <w:webHidden/>
          </w:rPr>
          <w:fldChar w:fldCharType="end"/>
        </w:r>
      </w:hyperlink>
    </w:p>
    <w:p w:rsidR="00A6643B" w:rsidRPr="008E48E6" w:rsidRDefault="00306E44" w:rsidP="00306E44">
      <w:pPr>
        <w:ind w:firstLine="851"/>
      </w:pPr>
      <w:r>
        <w:fldChar w:fldCharType="end"/>
      </w:r>
    </w:p>
    <w:p w:rsidR="0081443C" w:rsidRPr="00830F71" w:rsidRDefault="004D6F3A" w:rsidP="00830F71">
      <w:pPr>
        <w:pStyle w:val="12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12" w:name="_Toc21110633"/>
      <w:r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lastRenderedPageBreak/>
        <w:t>ВВЕДЕНИЕ</w:t>
      </w:r>
      <w:bookmarkEnd w:id="12"/>
    </w:p>
    <w:p w:rsidR="0081443C" w:rsidRPr="00311CC9" w:rsidRDefault="0081443C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 w:rsidRPr="00311CC9">
        <w:rPr>
          <w:rFonts w:ascii="Calibri" w:eastAsia="Times New Roman" w:hAnsi="Calibri" w:cs="Calibri"/>
          <w:sz w:val="24"/>
          <w:szCs w:val="24"/>
        </w:rPr>
        <w:t xml:space="preserve">ERBuilder </w:t>
      </w:r>
      <w:r w:rsidRPr="00E252A8">
        <w:rPr>
          <w:rFonts w:ascii="Calibri" w:eastAsia="Times New Roman" w:hAnsi="Calibri" w:cs="Calibri"/>
          <w:sz w:val="24"/>
          <w:szCs w:val="24"/>
          <w:lang w:val="en-US"/>
        </w:rPr>
        <w:t>Data</w:t>
      </w:r>
      <w:r w:rsidRPr="0081443C">
        <w:rPr>
          <w:rFonts w:ascii="Calibri" w:eastAsia="Times New Roman" w:hAnsi="Calibri" w:cs="Calibri"/>
          <w:sz w:val="24"/>
          <w:szCs w:val="24"/>
        </w:rPr>
        <w:t xml:space="preserve"> </w:t>
      </w:r>
      <w:r w:rsidRPr="00E252A8">
        <w:rPr>
          <w:rFonts w:ascii="Calibri" w:eastAsia="Times New Roman" w:hAnsi="Calibri" w:cs="Calibri"/>
          <w:sz w:val="24"/>
          <w:szCs w:val="24"/>
          <w:lang w:val="en-US"/>
        </w:rPr>
        <w:t>Modeler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— это простой в использовании инструмент моделирования виз</w:t>
      </w:r>
      <w:r w:rsidRPr="00311CC9">
        <w:rPr>
          <w:rFonts w:ascii="Calibri" w:eastAsia="Times New Roman" w:hAnsi="Calibri" w:cs="Calibri"/>
          <w:sz w:val="24"/>
          <w:szCs w:val="24"/>
        </w:rPr>
        <w:t>у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альной реляционной базы данных. Разработчики </w:t>
      </w:r>
      <w:r w:rsidRPr="00E252A8">
        <w:rPr>
          <w:rFonts w:ascii="Calibri" w:eastAsia="Times New Roman" w:hAnsi="Calibri" w:cs="Calibri"/>
          <w:sz w:val="24"/>
          <w:szCs w:val="24"/>
          <w:lang w:val="en-US"/>
        </w:rPr>
        <w:t>Soft</w:t>
      </w:r>
      <w:r w:rsidRPr="0081443C">
        <w:rPr>
          <w:rFonts w:ascii="Calibri" w:eastAsia="Times New Roman" w:hAnsi="Calibri" w:cs="Calibri"/>
          <w:sz w:val="24"/>
          <w:szCs w:val="24"/>
        </w:rPr>
        <w:t>-</w:t>
      </w:r>
      <w:r w:rsidRPr="00E252A8">
        <w:rPr>
          <w:rFonts w:ascii="Calibri" w:eastAsia="Times New Roman" w:hAnsi="Calibri" w:cs="Calibri"/>
          <w:sz w:val="24"/>
          <w:szCs w:val="24"/>
          <w:lang w:val="en-US"/>
        </w:rPr>
        <w:t>Builder</w:t>
      </w:r>
      <w:r w:rsidRPr="0081443C">
        <w:rPr>
          <w:rFonts w:ascii="Calibri" w:eastAsia="Times New Roman" w:hAnsi="Calibri" w:cs="Calibri"/>
          <w:sz w:val="24"/>
          <w:szCs w:val="24"/>
        </w:rPr>
        <w:t xml:space="preserve"> </w:t>
      </w:r>
      <w:r w:rsidRPr="00311CC9">
        <w:rPr>
          <w:rFonts w:ascii="Calibri" w:eastAsia="Times New Roman" w:hAnsi="Calibri" w:cs="Calibri"/>
          <w:sz w:val="24"/>
          <w:szCs w:val="24"/>
        </w:rPr>
        <w:t>приложили много усилий для упрощения этого продукта, обеспечивая при этом все функции импорта, требуемые специал</w:t>
      </w:r>
      <w:r w:rsidRPr="00311CC9">
        <w:rPr>
          <w:rFonts w:ascii="Calibri" w:eastAsia="Times New Roman" w:hAnsi="Calibri" w:cs="Calibri"/>
          <w:sz w:val="24"/>
          <w:szCs w:val="24"/>
        </w:rPr>
        <w:t>и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стами по моделированию данных. Таким образом, </w:t>
      </w:r>
      <w:r w:rsidR="004D6F3A">
        <w:rPr>
          <w:rFonts w:ascii="Calibri" w:eastAsia="Times New Roman" w:hAnsi="Calibri" w:cs="Calibri"/>
          <w:sz w:val="24"/>
          <w:szCs w:val="24"/>
        </w:rPr>
        <w:t>данный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продукт не только облегчает жизнь опытным пользователям, но и является полезным инструментом для начинающих и студентов.</w:t>
      </w:r>
    </w:p>
    <w:p w:rsidR="0081443C" w:rsidRPr="00311CC9" w:rsidRDefault="0081443C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 w:rsidRPr="00311CC9">
        <w:rPr>
          <w:rFonts w:ascii="Calibri" w:eastAsia="Times New Roman" w:hAnsi="Calibri" w:cs="Calibri"/>
          <w:sz w:val="24"/>
          <w:szCs w:val="24"/>
        </w:rPr>
        <w:t xml:space="preserve">Основными особенностями этого продукта являются: </w:t>
      </w:r>
    </w:p>
    <w:p w:rsidR="0081443C" w:rsidRPr="00311CC9" w:rsidRDefault="0081443C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 w:rsidRPr="00311CC9">
        <w:rPr>
          <w:rFonts w:ascii="Calibri" w:eastAsia="Times New Roman" w:hAnsi="Calibri" w:cs="Calibri"/>
          <w:sz w:val="24"/>
          <w:szCs w:val="24"/>
        </w:rPr>
        <w:t xml:space="preserve">- </w:t>
      </w:r>
      <w:r w:rsidR="004D6F3A">
        <w:rPr>
          <w:rFonts w:ascii="Calibri" w:eastAsia="Times New Roman" w:hAnsi="Calibri" w:cs="Calibri"/>
          <w:sz w:val="24"/>
          <w:szCs w:val="24"/>
        </w:rPr>
        <w:t>Создание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визуально</w:t>
      </w:r>
      <w:r w:rsidR="004D6F3A">
        <w:rPr>
          <w:rFonts w:ascii="Calibri" w:eastAsia="Times New Roman" w:hAnsi="Calibri" w:cs="Calibri"/>
          <w:sz w:val="24"/>
          <w:szCs w:val="24"/>
        </w:rPr>
        <w:t>го проекта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базы данных</w:t>
      </w:r>
      <w:r w:rsidR="004D6F3A">
        <w:rPr>
          <w:rFonts w:ascii="Calibri" w:eastAsia="Times New Roman" w:hAnsi="Calibri" w:cs="Calibri"/>
          <w:sz w:val="24"/>
          <w:szCs w:val="24"/>
        </w:rPr>
        <w:t>;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</w:t>
      </w:r>
    </w:p>
    <w:p w:rsidR="0081443C" w:rsidRPr="00311CC9" w:rsidRDefault="0081443C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 w:rsidRPr="00311CC9">
        <w:rPr>
          <w:rFonts w:ascii="Calibri" w:eastAsia="Times New Roman" w:hAnsi="Calibri" w:cs="Calibri"/>
          <w:sz w:val="24"/>
          <w:szCs w:val="24"/>
        </w:rPr>
        <w:t xml:space="preserve">- Проверка </w:t>
      </w:r>
      <w:r w:rsidR="004D6F3A">
        <w:rPr>
          <w:rFonts w:ascii="Calibri" w:eastAsia="Times New Roman" w:hAnsi="Calibri" w:cs="Calibri"/>
          <w:sz w:val="24"/>
          <w:szCs w:val="24"/>
        </w:rPr>
        <w:t>созданной модели;</w:t>
      </w:r>
    </w:p>
    <w:p w:rsidR="0081443C" w:rsidRPr="004D6F3A" w:rsidRDefault="0081443C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 w:rsidRPr="00311CC9">
        <w:rPr>
          <w:rFonts w:ascii="Calibri" w:eastAsia="Times New Roman" w:hAnsi="Calibri" w:cs="Calibri"/>
          <w:sz w:val="24"/>
          <w:szCs w:val="24"/>
        </w:rPr>
        <w:t xml:space="preserve">- </w:t>
      </w:r>
      <w:r w:rsidR="004D6F3A">
        <w:rPr>
          <w:rFonts w:ascii="Calibri" w:eastAsia="Times New Roman" w:hAnsi="Calibri" w:cs="Calibri"/>
          <w:sz w:val="24"/>
          <w:szCs w:val="24"/>
        </w:rPr>
        <w:t>Г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енерация скриптов для </w:t>
      </w:r>
      <w:r w:rsidR="004D6F3A">
        <w:rPr>
          <w:rFonts w:ascii="Calibri" w:eastAsia="Times New Roman" w:hAnsi="Calibri" w:cs="Calibri"/>
          <w:sz w:val="24"/>
          <w:szCs w:val="24"/>
        </w:rPr>
        <w:t>создания базы</w:t>
      </w:r>
      <w:r w:rsidRPr="00311CC9">
        <w:rPr>
          <w:rFonts w:ascii="Calibri" w:eastAsia="Times New Roman" w:hAnsi="Calibri" w:cs="Calibri"/>
          <w:sz w:val="24"/>
          <w:szCs w:val="24"/>
        </w:rPr>
        <w:t xml:space="preserve"> данных S</w:t>
      </w:r>
      <w:r>
        <w:rPr>
          <w:rFonts w:ascii="Calibri" w:eastAsia="Times New Roman" w:hAnsi="Calibri" w:cs="Calibri"/>
          <w:sz w:val="24"/>
          <w:szCs w:val="24"/>
          <w:lang w:val="en-US"/>
        </w:rPr>
        <w:t>Q</w:t>
      </w:r>
      <w:r w:rsidR="004D6F3A">
        <w:rPr>
          <w:rFonts w:ascii="Calibri" w:eastAsia="Times New Roman" w:hAnsi="Calibri" w:cs="Calibri"/>
          <w:sz w:val="24"/>
          <w:szCs w:val="24"/>
        </w:rPr>
        <w:t>L.</w:t>
      </w:r>
    </w:p>
    <w:p w:rsidR="0081443C" w:rsidRPr="00311CC9" w:rsidRDefault="004D6F3A" w:rsidP="0081443C">
      <w:pPr>
        <w:ind w:left="284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sz w:val="24"/>
          <w:szCs w:val="24"/>
        </w:rPr>
        <w:t>Данно</w:t>
      </w:r>
      <w:r w:rsidR="0081443C" w:rsidRPr="00311CC9">
        <w:rPr>
          <w:rFonts w:ascii="Calibri" w:eastAsia="Times New Roman" w:hAnsi="Calibri" w:cs="Calibri"/>
          <w:sz w:val="24"/>
          <w:szCs w:val="24"/>
        </w:rPr>
        <w:t>е программное обеспечение совместимо с наиболее популярными в настоящее вр</w:t>
      </w:r>
      <w:r w:rsidR="0081443C" w:rsidRPr="00311CC9">
        <w:rPr>
          <w:rFonts w:ascii="Calibri" w:eastAsia="Times New Roman" w:hAnsi="Calibri" w:cs="Calibri"/>
          <w:sz w:val="24"/>
          <w:szCs w:val="24"/>
        </w:rPr>
        <w:t>е</w:t>
      </w:r>
      <w:r w:rsidR="0081443C" w:rsidRPr="00311CC9">
        <w:rPr>
          <w:rFonts w:ascii="Calibri" w:eastAsia="Times New Roman" w:hAnsi="Calibri" w:cs="Calibri"/>
          <w:sz w:val="24"/>
          <w:szCs w:val="24"/>
        </w:rPr>
        <w:t xml:space="preserve">мя </w:t>
      </w:r>
      <w:r w:rsidR="0081443C">
        <w:rPr>
          <w:rFonts w:ascii="Calibri" w:eastAsia="Times New Roman" w:hAnsi="Calibri" w:cs="Calibri"/>
          <w:sz w:val="24"/>
          <w:szCs w:val="24"/>
        </w:rPr>
        <w:t>СУБД</w:t>
      </w:r>
      <w:r w:rsidR="0081443C" w:rsidRPr="00311CC9">
        <w:rPr>
          <w:rFonts w:ascii="Calibri" w:eastAsia="Times New Roman" w:hAnsi="Calibri" w:cs="Calibri"/>
          <w:sz w:val="24"/>
          <w:szCs w:val="24"/>
        </w:rPr>
        <w:t xml:space="preserve">. </w:t>
      </w:r>
    </w:p>
    <w:p w:rsidR="0081443C" w:rsidRPr="00B71695" w:rsidRDefault="0081443C" w:rsidP="0081443C">
      <w:pPr>
        <w:rPr>
          <w:lang w:val="fr-FR"/>
        </w:rPr>
      </w:pPr>
    </w:p>
    <w:p w:rsidR="0081443C" w:rsidRPr="00B71695" w:rsidRDefault="0081443C" w:rsidP="0081443C"/>
    <w:p w:rsidR="0081443C" w:rsidRPr="00B71695" w:rsidRDefault="0081443C" w:rsidP="0081443C"/>
    <w:p w:rsidR="0081443C" w:rsidRPr="00B71695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410E6B" w:rsidRDefault="0081443C" w:rsidP="0081443C"/>
    <w:p w:rsidR="0081443C" w:rsidRPr="00B71695" w:rsidRDefault="0081443C" w:rsidP="0081443C">
      <w:pPr>
        <w:sectPr w:rsidR="0081443C" w:rsidRPr="00B71695" w:rsidSect="0081443C">
          <w:type w:val="continuous"/>
          <w:pgSz w:w="11906" w:h="16838"/>
          <w:pgMar w:top="1134" w:right="851" w:bottom="1134" w:left="709" w:header="709" w:footer="709" w:gutter="0"/>
          <w:cols w:space="708"/>
          <w:docGrid w:linePitch="360"/>
        </w:sectPr>
      </w:pPr>
    </w:p>
    <w:p w:rsidR="0081443C" w:rsidRPr="00830F71" w:rsidRDefault="008454AA" w:rsidP="00830F71">
      <w:pPr>
        <w:pStyle w:val="12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13" w:name="node1"/>
      <w:bookmarkStart w:id="14" w:name="_Toc19469791"/>
      <w:bookmarkStart w:id="15" w:name="_Toc21110634"/>
      <w:bookmarkEnd w:id="13"/>
      <w:r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lastRenderedPageBreak/>
        <w:t xml:space="preserve">1 </w:t>
      </w:r>
      <w:r w:rsidR="004D6F3A"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УПРАВЛЕНИЕ ОПЦИЯМИ</w:t>
      </w:r>
      <w:bookmarkEnd w:id="14"/>
      <w:bookmarkEnd w:id="15"/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 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Для настройки проекта доступно несколько опций. Окно опций доступно через 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«</w:t>
      </w:r>
      <w:r w:rsidRPr="004D6F3A">
        <w:rPr>
          <w:rFonts w:asciiTheme="minorHAnsi" w:eastAsia="Times New Roman" w:hAnsiTheme="minorHAnsi" w:cstheme="minorHAnsi"/>
          <w:b/>
          <w:sz w:val="24"/>
          <w:szCs w:val="24"/>
          <w:lang w:val="en-US"/>
        </w:rPr>
        <w:t>Tools</w:t>
      </w:r>
      <w:r w:rsidRPr="004D6F3A">
        <w:rPr>
          <w:rFonts w:asciiTheme="minorHAnsi" w:eastAsia="Times New Roman" w:hAnsiTheme="minorHAnsi" w:cstheme="minorHAnsi"/>
          <w:b/>
          <w:sz w:val="24"/>
          <w:szCs w:val="24"/>
        </w:rPr>
        <w:t xml:space="preserve"> | </w:t>
      </w:r>
      <w:r w:rsidRPr="004D6F3A">
        <w:rPr>
          <w:rFonts w:asciiTheme="minorHAnsi" w:eastAsia="Times New Roman" w:hAnsiTheme="minorHAnsi" w:cstheme="minorHAnsi"/>
          <w:b/>
          <w:sz w:val="24"/>
          <w:szCs w:val="24"/>
          <w:lang w:val="en-US"/>
        </w:rPr>
        <w:t>Options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»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>Чтобы получить доступ к окну опционов: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>1. Щелкните по значку на панели инструментов:</w:t>
      </w:r>
    </w:p>
    <w:p w:rsidR="0081443C" w:rsidRPr="00397BEE" w:rsidRDefault="0081443C" w:rsidP="009B607B">
      <w:pPr>
        <w:spacing w:before="120" w:after="120" w:line="240" w:lineRule="auto"/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3395F3C7" wp14:editId="1AB5E08D">
            <wp:extent cx="5574030" cy="272415"/>
            <wp:effectExtent l="0" t="0" r="762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410E6B" w:rsidRDefault="0081443C" w:rsidP="0081443C">
      <w:pPr>
        <w:spacing w:line="360" w:lineRule="auto"/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>2. Появится окно, содержащее четыре вкладки. Каждый из них имеет определенную опцию:</w:t>
      </w:r>
    </w:p>
    <w:p w:rsidR="00397BEE" w:rsidRPr="00397BEE" w:rsidRDefault="0096675F" w:rsidP="0081443C">
      <w:pPr>
        <w:spacing w:line="360" w:lineRule="auto"/>
        <w:ind w:left="284"/>
        <w:rPr>
          <w:rFonts w:asciiTheme="minorHAnsi" w:eastAsia="Times New Roman" w:hAnsiTheme="minorHAnsi" w:cstheme="minorHAnsi"/>
          <w:sz w:val="24"/>
          <w:szCs w:val="24"/>
          <w:lang w:val="en-US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4E745118" wp14:editId="5F57F7AF">
            <wp:extent cx="8166735" cy="364680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73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spacing w:line="360" w:lineRule="auto"/>
        <w:ind w:left="284"/>
        <w:rPr>
          <w:rFonts w:asciiTheme="minorHAnsi" w:eastAsia="Times New Roman" w:hAnsiTheme="minorHAnsi" w:cstheme="minorHAnsi"/>
          <w:sz w:val="24"/>
          <w:szCs w:val="24"/>
          <w:lang w:val="en-US"/>
        </w:rPr>
      </w:pPr>
    </w:p>
    <w:p w:rsidR="0081443C" w:rsidRPr="00397BEE" w:rsidRDefault="0081443C" w:rsidP="004D6F3A">
      <w:pPr>
        <w:ind w:left="284"/>
        <w:outlineLvl w:val="1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bookmarkStart w:id="16" w:name="_Toc19469792"/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lastRenderedPageBreak/>
        <w:t>1.1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  <w:lang w:val="en-US"/>
        </w:rPr>
        <w:t> General</w:t>
      </w:r>
      <w:r w:rsidRPr="00397BEE">
        <w:rPr>
          <w:rFonts w:asciiTheme="minorHAnsi" w:eastAsia="Times New Roman" w:hAnsiTheme="minorHAnsi" w:cstheme="minorHAnsi"/>
          <w:color w:val="4472C4"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Эта вкладка содержит два раздела: </w:t>
      </w:r>
      <w:r w:rsidRPr="0096675F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Display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 </w:t>
      </w:r>
      <w:r w:rsidRPr="0096675F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Environment</w:t>
      </w:r>
      <w:bookmarkEnd w:id="16"/>
    </w:p>
    <w:p w:rsidR="0081443C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Display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В этом разделе вы можете</w:t>
      </w:r>
      <w:r w:rsidR="00BA32C5">
        <w:rPr>
          <w:rFonts w:asciiTheme="minorHAnsi" w:eastAsiaTheme="minorHAnsi" w:hAnsiTheme="minorHAnsi" w:cstheme="minorHAnsi"/>
          <w:sz w:val="24"/>
          <w:szCs w:val="24"/>
          <w:lang w:eastAsia="en-US"/>
        </w:rPr>
        <w:t>: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выбрать тему</w:t>
      </w:r>
      <w:r w:rsidR="00BA32C5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(</w:t>
      </w:r>
      <w:r w:rsidR="00BA32C5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Theme</w:t>
      </w:r>
      <w:r w:rsidR="00BA32C5">
        <w:rPr>
          <w:rFonts w:asciiTheme="minorHAnsi" w:eastAsiaTheme="minorHAnsi" w:hAnsiTheme="minorHAnsi" w:cstheme="minorHAnsi"/>
          <w:sz w:val="24"/>
          <w:szCs w:val="24"/>
          <w:lang w:eastAsia="en-US"/>
        </w:rPr>
        <w:t>)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из </w:t>
      </w:r>
      <w:r w:rsidR="00BA32C5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выпадающего 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списка тем</w:t>
      </w:r>
      <w:r w:rsidR="00690817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, 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</w:rPr>
        <w:t>изменить стиль иконок (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Flat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</w:rPr>
        <w:t xml:space="preserve"> или 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Cla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s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sic</w:t>
      </w:r>
      <w:r w:rsidR="00BA32C5">
        <w:rPr>
          <w:rFonts w:asciiTheme="minorHAnsi" w:eastAsia="Times New Roman" w:hAnsiTheme="minorHAnsi" w:cstheme="minorHAnsi"/>
          <w:sz w:val="24"/>
          <w:szCs w:val="24"/>
        </w:rPr>
        <w:t>)</w:t>
      </w:r>
      <w:r w:rsidR="00690817">
        <w:rPr>
          <w:rFonts w:asciiTheme="minorHAnsi" w:eastAsia="Times New Roman" w:hAnsiTheme="minorHAnsi" w:cstheme="minorHAnsi"/>
          <w:sz w:val="24"/>
          <w:szCs w:val="24"/>
        </w:rPr>
        <w:t xml:space="preserve">, 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</w:rPr>
        <w:t>изменить их размер (32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x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</w:rPr>
        <w:t>32 или 16</w:t>
      </w:r>
      <w:r w:rsidR="00BA32C5"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x</w:t>
      </w:r>
      <w:r w:rsidR="00BA32C5">
        <w:rPr>
          <w:rFonts w:asciiTheme="minorHAnsi" w:eastAsia="Times New Roman" w:hAnsiTheme="minorHAnsi" w:cstheme="minorHAnsi"/>
          <w:sz w:val="24"/>
          <w:szCs w:val="24"/>
        </w:rPr>
        <w:t>16).</w:t>
      </w:r>
    </w:p>
    <w:p w:rsidR="0081443C" w:rsidRPr="00410E6B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Environment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: В этом разделе вы можете загрузить последний проект, над которым вы работали при запуске программного обеспечения. Вы также можете изменить рабочий каталог</w:t>
      </w:r>
      <w:r w:rsidR="0096034C">
        <w:rPr>
          <w:rFonts w:asciiTheme="minorHAnsi" w:eastAsia="Times New Roman" w:hAnsiTheme="minorHAnsi" w:cstheme="minorHAnsi"/>
          <w:sz w:val="24"/>
          <w:szCs w:val="24"/>
        </w:rPr>
        <w:t xml:space="preserve"> (</w:t>
      </w:r>
      <w:r w:rsidR="0096034C">
        <w:rPr>
          <w:rFonts w:asciiTheme="minorHAnsi" w:eastAsia="Times New Roman" w:hAnsiTheme="minorHAnsi" w:cstheme="minorHAnsi"/>
          <w:sz w:val="24"/>
          <w:szCs w:val="24"/>
          <w:lang w:val="en-US"/>
        </w:rPr>
        <w:t>Working</w:t>
      </w:r>
      <w:r w:rsidR="0096034C" w:rsidRPr="0096034C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96034C">
        <w:rPr>
          <w:rFonts w:asciiTheme="minorHAnsi" w:eastAsia="Times New Roman" w:hAnsiTheme="minorHAnsi" w:cstheme="minorHAnsi"/>
          <w:sz w:val="24"/>
          <w:szCs w:val="24"/>
          <w:lang w:val="en-US"/>
        </w:rPr>
        <w:t>directory</w:t>
      </w:r>
      <w:r w:rsidR="0096034C">
        <w:rPr>
          <w:rFonts w:asciiTheme="minorHAnsi" w:eastAsia="Times New Roman" w:hAnsiTheme="minorHAnsi" w:cstheme="minorHAnsi"/>
          <w:sz w:val="24"/>
          <w:szCs w:val="24"/>
        </w:rPr>
        <w:t>)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, открыв файл и открыв поле диалога для выбора к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а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талога. У вас также есть возможность изменить СУБД по умолчанию</w:t>
      </w:r>
      <w:r w:rsidR="0096034C" w:rsidRPr="0096034C">
        <w:rPr>
          <w:rFonts w:asciiTheme="minorHAnsi" w:eastAsia="Times New Roman" w:hAnsiTheme="minorHAnsi" w:cstheme="minorHAnsi"/>
          <w:sz w:val="24"/>
          <w:szCs w:val="24"/>
        </w:rPr>
        <w:t xml:space="preserve"> (</w:t>
      </w:r>
      <w:r w:rsidR="0096034C">
        <w:rPr>
          <w:rFonts w:asciiTheme="minorHAnsi" w:eastAsia="Times New Roman" w:hAnsiTheme="minorHAnsi" w:cstheme="minorHAnsi"/>
          <w:sz w:val="24"/>
          <w:szCs w:val="24"/>
          <w:lang w:val="en-US"/>
        </w:rPr>
        <w:t>Default</w:t>
      </w:r>
      <w:r w:rsidR="0096034C" w:rsidRPr="0096034C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96034C">
        <w:rPr>
          <w:rFonts w:asciiTheme="minorHAnsi" w:eastAsia="Times New Roman" w:hAnsiTheme="minorHAnsi" w:cstheme="minorHAnsi"/>
          <w:sz w:val="24"/>
          <w:szCs w:val="24"/>
          <w:lang w:val="en-US"/>
        </w:rPr>
        <w:t>DBMS</w:t>
      </w:r>
      <w:r w:rsidR="0096034C" w:rsidRPr="0096034C">
        <w:rPr>
          <w:rFonts w:asciiTheme="minorHAnsi" w:eastAsia="Times New Roman" w:hAnsiTheme="minorHAnsi" w:cstheme="minorHAnsi"/>
          <w:sz w:val="24"/>
          <w:szCs w:val="24"/>
        </w:rPr>
        <w:t>)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, выбрав СУБД из списка:</w:t>
      </w:r>
    </w:p>
    <w:p w:rsidR="0096034C" w:rsidRPr="0096034C" w:rsidRDefault="0096034C" w:rsidP="0081443C">
      <w:pPr>
        <w:ind w:left="284"/>
        <w:rPr>
          <w:rFonts w:asciiTheme="minorHAnsi" w:eastAsia="Times New Roman" w:hAnsiTheme="minorHAnsi" w:cstheme="minorHAnsi"/>
          <w:sz w:val="24"/>
          <w:szCs w:val="24"/>
          <w:lang w:val="en-US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4CC5D8FA" wp14:editId="5D21D7F1">
            <wp:extent cx="6390005" cy="10718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96034C" w:rsidRDefault="0081443C" w:rsidP="004D6F3A">
      <w:pPr>
        <w:ind w:left="284"/>
        <w:outlineLvl w:val="1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1.2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  <w:lang w:val="en-US"/>
        </w:rPr>
        <w:t> </w:t>
      </w:r>
      <w:bookmarkStart w:id="17" w:name="_Toc19469793"/>
      <w:r w:rsidRPr="004D6F3A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Diagram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pacing w:val="15"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b/>
          <w:bCs/>
          <w:color w:val="4472C4"/>
          <w:spacing w:val="15"/>
          <w:sz w:val="24"/>
          <w:szCs w:val="24"/>
        </w:rPr>
        <w:t xml:space="preserve"> 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В этом разделе можно изменить цвет фона диаграммы и отобразить тени таблицы, проверив флажок</w:t>
      </w:r>
      <w:r w:rsidR="00690817">
        <w:rPr>
          <w:rFonts w:asciiTheme="minorHAnsi" w:eastAsiaTheme="minorHAnsi" w:hAnsiTheme="minorHAnsi" w:cstheme="minorHAnsi"/>
          <w:sz w:val="24"/>
          <w:szCs w:val="24"/>
          <w:lang w:eastAsia="en-US"/>
        </w:rPr>
        <w:t>.</w:t>
      </w:r>
      <w:bookmarkEnd w:id="17"/>
    </w:p>
    <w:p w:rsidR="0096034C" w:rsidRPr="0096034C" w:rsidRDefault="0096034C" w:rsidP="009B607B">
      <w:pPr>
        <w:spacing w:before="120" w:line="360" w:lineRule="auto"/>
        <w:ind w:left="284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>
        <w:rPr>
          <w:rFonts w:asciiTheme="minorHAnsi" w:eastAsiaTheme="minorHAnsi" w:hAnsiTheme="minorHAnsi" w:cstheme="minorHAnsi"/>
          <w:noProof/>
          <w:sz w:val="24"/>
          <w:szCs w:val="24"/>
        </w:rPr>
        <w:drawing>
          <wp:inline distT="0" distB="0" distL="0" distR="0" wp14:anchorId="766632AE" wp14:editId="49B34043">
            <wp:extent cx="8155940" cy="30372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59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14798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lastRenderedPageBreak/>
        <w:t>Diagram</w:t>
      </w:r>
      <w:r w:rsidRPr="00397BEE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t>notation</w:t>
      </w:r>
      <w:r w:rsidRPr="00397BEE">
        <w:rPr>
          <w:rFonts w:asciiTheme="minorHAnsi" w:eastAsia="Times New Roman" w:hAnsiTheme="minorHAnsi" w:cstheme="minorHAnsi"/>
          <w:b/>
          <w:bCs/>
          <w:color w:val="4472C4"/>
          <w:spacing w:val="15"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Вы можете выбрать между четырьмя нотациями: Реляционные,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IDEF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1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X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, Концептуальные и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CODACYL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. </w:t>
      </w:r>
    </w:p>
    <w:p w:rsidR="0081443C" w:rsidRPr="00397BEE" w:rsidRDefault="0081443C" w:rsidP="004D6F3A">
      <w:pPr>
        <w:ind w:left="284"/>
        <w:outlineLvl w:val="1"/>
        <w:rPr>
          <w:rFonts w:asciiTheme="minorHAnsi" w:eastAsia="Times New Roman" w:hAnsiTheme="minorHAnsi" w:cstheme="minorHAnsi"/>
          <w:sz w:val="24"/>
          <w:szCs w:val="24"/>
        </w:rPr>
      </w:pPr>
      <w:bookmarkStart w:id="18" w:name="_Toc19469794"/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1.3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  <w:lang w:val="en-US"/>
        </w:rPr>
        <w:t> </w:t>
      </w:r>
      <w:r w:rsidRPr="004D6F3A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Tables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pacing w:val="15"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b/>
          <w:bCs/>
          <w:color w:val="4472C4"/>
          <w:spacing w:val="15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В этом разделе можно изменить свойства таблицы.</w:t>
      </w:r>
      <w:bookmarkEnd w:id="18"/>
    </w:p>
    <w:p w:rsidR="0081443C" w:rsidRPr="004D6F3A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4D6F3A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t>Display</w:t>
      </w:r>
      <w:r w:rsidRPr="004D6F3A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Column</w:t>
      </w:r>
      <w:r w:rsidRPr="004D6F3A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Level</w:t>
      </w:r>
      <w:r w:rsidRPr="004D6F3A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Вы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можете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изменить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свойства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столбцов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для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отображения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в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таблицах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,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выбрав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следующие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690817">
        <w:rPr>
          <w:rFonts w:asciiTheme="minorHAnsi" w:eastAsia="Times New Roman" w:hAnsiTheme="minorHAnsi" w:cstheme="minorHAnsi"/>
          <w:sz w:val="24"/>
          <w:szCs w:val="24"/>
        </w:rPr>
        <w:t>значения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All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attributes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,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Primary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keys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,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Keys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,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No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attributes</w:t>
      </w:r>
      <w:r w:rsidRPr="004D6F3A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14798C" w:rsidRDefault="0014798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7CB51856" wp14:editId="4A739ED1">
            <wp:extent cx="8171180" cy="4562475"/>
            <wp:effectExtent l="0" t="0" r="127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18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3A" w:rsidRDefault="004D6F3A" w:rsidP="00167166">
      <w:pPr>
        <w:ind w:left="284" w:firstLine="567"/>
        <w:rPr>
          <w:rFonts w:asciiTheme="minorHAnsi" w:eastAsia="Times New Roman" w:hAnsiTheme="minorHAnsi" w:cstheme="minorHAnsi"/>
          <w:b/>
          <w:bCs/>
          <w:sz w:val="24"/>
          <w:szCs w:val="24"/>
        </w:rPr>
      </w:pP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4D6F3A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lastRenderedPageBreak/>
        <w:t>Auto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size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Чтобы настроить размер с содержимым таблицы на диаграмме, включите опцию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Auto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size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tables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4D6F3A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t>Display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data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types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Для отображения типов данных в таблицах включите опцию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Display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data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types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>.</w:t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4D6F3A">
        <w:rPr>
          <w:rFonts w:asciiTheme="minorHAnsi" w:eastAsia="Times New Roman" w:hAnsiTheme="minorHAnsi" w:cstheme="minorHAnsi"/>
          <w:b/>
          <w:bCs/>
          <w:spacing w:val="15"/>
          <w:sz w:val="24"/>
          <w:szCs w:val="24"/>
          <w:lang w:val="en-US"/>
        </w:rPr>
        <w:t>Auto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edit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after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creation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 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При включении этой опции у вас будет возможность автоматически отображать оконную таблицу после перетаскивания и падения таблицы на диаграмме.</w:t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Default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title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font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Для изменения стиля заголовка таблицы на диаграмме, нажмите на кнопку </w:t>
      </w:r>
      <w:r w:rsidRPr="00397BEE">
        <w:rPr>
          <w:rFonts w:asciiTheme="minorHAnsi" w:eastAsia="Times New Roman" w:hAnsiTheme="minorHAnsi" w:cstheme="minorHAnsi"/>
          <w:b/>
          <w:sz w:val="24"/>
          <w:szCs w:val="24"/>
          <w:lang w:val="en-US"/>
        </w:rPr>
        <w:t>Table</w:t>
      </w:r>
      <w:r w:rsidRPr="00397BEE">
        <w:rPr>
          <w:rFonts w:asciiTheme="minorHAnsi" w:eastAsia="Times New Roman" w:hAnsiTheme="minorHAnsi" w:cstheme="minorHAnsi"/>
          <w:b/>
          <w:sz w:val="24"/>
          <w:szCs w:val="24"/>
        </w:rPr>
        <w:t>_1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для отображения окна, содержащего список шрифтов, размеров, стилей, эффектов, цветов и скриптов.</w:t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Default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body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font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Для изменения стилей атрибутов таблицы, отображаемые на диаграмме, нажмите на кнопку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ID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INTEGER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, чтобы отобразить окно, содержащее список шрифтов, размеров, стилей, эффектов, цветов и скриптов.</w:t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Default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title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background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color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Эта опция позволяет изменить цвет заголовка таблицы на диаграмме, выбрав цвет из окна, отображаемого после нажатия на кнопку:</w:t>
      </w:r>
    </w:p>
    <w:p w:rsidR="0081443C" w:rsidRPr="00397BEE" w:rsidRDefault="0081443C" w:rsidP="00167166">
      <w:pPr>
        <w:ind w:left="1441" w:hanging="590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50A09044" wp14:editId="3ACB6076">
            <wp:extent cx="3346450" cy="340360"/>
            <wp:effectExtent l="0" t="0" r="6350" b="254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ind w:left="284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Default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body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background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color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Эта опция позволяет изменить цвет тела таблицы на диаграмме, выбрав цвет из окна, ото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б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ражаемого после нажатия на кнопку:</w:t>
      </w:r>
    </w:p>
    <w:p w:rsidR="0081443C" w:rsidRPr="00397BEE" w:rsidRDefault="0081443C" w:rsidP="00167166">
      <w:pPr>
        <w:ind w:left="1441" w:hanging="590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27406DF4" wp14:editId="6DC6F05F">
            <wp:extent cx="3352800" cy="365760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4D6F3A">
      <w:pPr>
        <w:ind w:left="284"/>
        <w:outlineLvl w:val="1"/>
        <w:rPr>
          <w:rFonts w:asciiTheme="minorHAnsi" w:eastAsia="Times New Roman" w:hAnsiTheme="minorHAnsi" w:cstheme="minorHAnsi"/>
          <w:sz w:val="24"/>
          <w:szCs w:val="24"/>
        </w:rPr>
      </w:pPr>
      <w:bookmarkStart w:id="19" w:name="_Toc19469795"/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1.4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  <w:lang w:val="en-US"/>
        </w:rPr>
        <w:t> </w:t>
      </w:r>
      <w:r w:rsidRPr="004D6F3A">
        <w:rPr>
          <w:rFonts w:asciiTheme="minorHAnsi" w:eastAsia="Times New Roman" w:hAnsiTheme="minorHAnsi" w:cstheme="minorHAnsi"/>
          <w:b/>
          <w:bCs/>
          <w:color w:val="3E89CE"/>
          <w:sz w:val="24"/>
          <w:szCs w:val="24"/>
        </w:rPr>
        <w:t>Relationships</w:t>
      </w:r>
      <w:r w:rsidRPr="00397BEE">
        <w:rPr>
          <w:rFonts w:asciiTheme="minorHAnsi" w:eastAsia="Times New Roman" w:hAnsiTheme="minorHAnsi" w:cstheme="minorHAnsi"/>
          <w:b/>
          <w:bCs/>
          <w:color w:val="3E89CE"/>
          <w:spacing w:val="15"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В этом разделе вы можете изменить свойства отношений:</w:t>
      </w:r>
      <w:bookmarkEnd w:id="19"/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</w:p>
    <w:p w:rsidR="0014798C" w:rsidRPr="00397BEE" w:rsidRDefault="0014798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proofErr w:type="gramStart"/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Displaying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information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Вы можете выбрать название отношения, чтобы отобразить его на диаграмме.</w:t>
      </w:r>
      <w:proofErr w:type="gramEnd"/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Значения заголовка для отображения включают имя подписи, имя и имя ограничения.</w:t>
      </w:r>
    </w:p>
    <w:p w:rsidR="0014798C" w:rsidRPr="00397BEE" w:rsidRDefault="0014798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proofErr w:type="gramStart"/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Displaying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title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>: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Для отображения имени отношения на диаграмме, включите опцию </w:t>
      </w:r>
      <w:r w:rsidR="002F2FBE">
        <w:rPr>
          <w:rFonts w:asciiTheme="minorHAnsi" w:eastAsia="Times New Roman" w:hAnsiTheme="minorHAnsi" w:cstheme="minorHAnsi"/>
          <w:b/>
          <w:bCs/>
          <w:sz w:val="24"/>
          <w:szCs w:val="24"/>
        </w:rPr>
        <w:t>«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Display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Title</w:t>
      </w:r>
      <w:r w:rsidR="000635F6">
        <w:rPr>
          <w:rFonts w:asciiTheme="minorHAnsi" w:eastAsia="Times New Roman" w:hAnsiTheme="minorHAnsi" w:cstheme="minorHAnsi"/>
          <w:b/>
          <w:bCs/>
          <w:sz w:val="24"/>
          <w:szCs w:val="24"/>
        </w:rPr>
        <w:t>»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.</w:t>
      </w:r>
      <w:proofErr w:type="gramEnd"/>
    </w:p>
    <w:p w:rsidR="0014798C" w:rsidRPr="00397BEE" w:rsidRDefault="0014798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Moving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referenced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parent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column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properties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to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the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child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referencing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column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Все ограничения (по умолчанию,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not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null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, набор символов </w:t>
      </w:r>
      <w:r w:rsidRPr="00397BEE">
        <w:rPr>
          <w:rFonts w:asciiTheme="minorHAnsi" w:eastAsia="Times New Roman" w:hAnsiTheme="minorHAnsi" w:cstheme="minorHAnsi"/>
          <w:sz w:val="24"/>
          <w:szCs w:val="24"/>
          <w:lang w:val="en-US"/>
        </w:rPr>
        <w:t>collate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) родительского столбца, автоматически применяются к столбцу дочернего столбца.</w:t>
      </w:r>
    </w:p>
    <w:p w:rsidR="0014798C" w:rsidRPr="00397BEE" w:rsidRDefault="0014798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Auto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reuse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columns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Если родительская и дочерняя таблица содержат общее поле, т.е. одно имя, тип и характеристики, это поле автоматически связано с ограничением внешних ключей, при условии, что последнее уже не упоминается в другом вне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ш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нем ключе связи.</w:t>
      </w:r>
    </w:p>
    <w:p w:rsidR="0014798C" w:rsidRDefault="0014798C" w:rsidP="004D6F3A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Default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  <w:lang w:val="en-US"/>
        </w:rPr>
        <w:t>color</w:t>
      </w:r>
      <w:r w:rsidRPr="00397BEE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: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>
        <w:rPr>
          <w:rFonts w:asciiTheme="minorHAnsi" w:eastAsia="Times New Roman" w:hAnsiTheme="minorHAnsi" w:cstheme="minorHAnsi"/>
          <w:sz w:val="24"/>
          <w:szCs w:val="24"/>
        </w:rPr>
        <w:t>Измените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цвет отношений, нажав на кнопку и выбрав цвет</w:t>
      </w:r>
      <w:r w:rsidR="009B607B">
        <w:rPr>
          <w:rFonts w:asciiTheme="minorHAnsi" w:eastAsia="Times New Roman" w:hAnsiTheme="minorHAnsi" w:cstheme="minorHAnsi"/>
          <w:sz w:val="24"/>
          <w:szCs w:val="24"/>
        </w:rPr>
        <w:t>.</w:t>
      </w:r>
    </w:p>
    <w:p w:rsidR="0014798C" w:rsidRPr="00397BEE" w:rsidRDefault="009B607B" w:rsidP="0014798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4005856" wp14:editId="1C499D68">
            <wp:extent cx="8166735" cy="334200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73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30F71" w:rsidRDefault="008454AA" w:rsidP="00830F71">
      <w:pPr>
        <w:pStyle w:val="12"/>
        <w:pageBreakBefore w:val="0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20" w:name="_Toc19469796"/>
      <w:bookmarkStart w:id="21" w:name="_Toc21110635"/>
      <w:r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 xml:space="preserve">2 </w:t>
      </w:r>
      <w:r w:rsidR="004D6F3A"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УПРАВЛЕНИЕ ПРОЕКТАМИ</w:t>
      </w:r>
      <w:bookmarkEnd w:id="20"/>
      <w:bookmarkEnd w:id="21"/>
      <w:r w:rsidR="004D6F3A"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Создание проекта является первым шагом после установки ERBuilder </w:t>
      </w:r>
      <w:r w:rsidRPr="00A118D4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Data</w:t>
      </w:r>
      <w:r w:rsidRPr="00410E6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</w:t>
      </w:r>
      <w:r w:rsidRPr="00A118D4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Modeler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. Созданный проект должен содержать все таблицы, отношения, домены и данные для базы данных.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bookmarkStart w:id="22" w:name="_Toc4506455"/>
      <w:bookmarkStart w:id="23" w:name="_Toc4495154"/>
      <w:bookmarkStart w:id="24" w:name="_Toc4494978"/>
      <w:bookmarkStart w:id="25" w:name="_Toc4492746"/>
      <w:bookmarkStart w:id="26" w:name="_Toc4490941"/>
      <w:bookmarkStart w:id="27" w:name="_Toc4490850"/>
      <w:bookmarkStart w:id="28" w:name="_Toc4490766"/>
      <w:bookmarkEnd w:id="22"/>
      <w:bookmarkEnd w:id="23"/>
      <w:bookmarkEnd w:id="24"/>
      <w:bookmarkEnd w:id="25"/>
      <w:bookmarkEnd w:id="26"/>
      <w:bookmarkEnd w:id="27"/>
      <w:bookmarkEnd w:id="28"/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Для </w:t>
      </w:r>
      <w:r w:rsidR="007D7CA7">
        <w:rPr>
          <w:rFonts w:asciiTheme="minorHAnsi" w:eastAsia="Times New Roman" w:hAnsiTheme="minorHAnsi" w:cstheme="minorHAnsi"/>
          <w:sz w:val="24"/>
          <w:szCs w:val="24"/>
        </w:rPr>
        <w:t>работы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7D7CA7">
        <w:rPr>
          <w:rFonts w:asciiTheme="minorHAnsi" w:eastAsia="Times New Roman" w:hAnsiTheme="minorHAnsi" w:cstheme="minorHAnsi"/>
          <w:sz w:val="24"/>
          <w:szCs w:val="24"/>
        </w:rPr>
        <w:t>с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проекта</w:t>
      </w:r>
      <w:r w:rsidR="007D7CA7">
        <w:rPr>
          <w:rFonts w:asciiTheme="minorHAnsi" w:eastAsia="Times New Roman" w:hAnsiTheme="minorHAnsi" w:cstheme="minorHAnsi"/>
          <w:sz w:val="24"/>
          <w:szCs w:val="24"/>
        </w:rPr>
        <w:t>ми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: 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«</w:t>
      </w:r>
      <w:r w:rsidR="007D7CA7" w:rsidRPr="004D6F3A">
        <w:rPr>
          <w:rFonts w:asciiTheme="minorHAnsi" w:eastAsia="Times New Roman" w:hAnsiTheme="minorHAnsi" w:cstheme="minorHAnsi"/>
          <w:b/>
          <w:sz w:val="24"/>
          <w:szCs w:val="24"/>
          <w:lang w:val="en-US"/>
        </w:rPr>
        <w:t>File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»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из </w:t>
      </w:r>
      <w:r w:rsidR="007D7CA7">
        <w:rPr>
          <w:rFonts w:asciiTheme="minorHAnsi" w:eastAsia="Times New Roman" w:hAnsiTheme="minorHAnsi" w:cstheme="minorHAnsi"/>
          <w:sz w:val="24"/>
          <w:szCs w:val="24"/>
        </w:rPr>
        <w:t xml:space="preserve">строки 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меню:</w:t>
      </w:r>
    </w:p>
    <w:p w:rsidR="0081443C" w:rsidRPr="00397BEE" w:rsidRDefault="0081443C" w:rsidP="00167166">
      <w:pPr>
        <w:spacing w:before="120" w:after="120"/>
        <w:ind w:firstLine="851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32FAC3AC" wp14:editId="59317094">
            <wp:extent cx="1847215" cy="293497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167166" w:rsidRDefault="0081443C" w:rsidP="00167166">
      <w:pPr>
        <w:ind w:left="284" w:firstLine="567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2. </w:t>
      </w:r>
      <w:r w:rsidR="007D7CA7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Для создания нового проекта выберите в меню пункт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="007D7CA7"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New</w:t>
      </w:r>
      <w:r w:rsidR="007D7CA7" w:rsidRPr="005B051B">
        <w:rPr>
          <w:rFonts w:asciiTheme="minorHAnsi" w:eastAsiaTheme="minorHAnsi" w:hAnsiTheme="minorHAnsi" w:cstheme="minorHAnsi"/>
          <w:b/>
          <w:sz w:val="24"/>
          <w:szCs w:val="24"/>
          <w:lang w:eastAsia="en-US"/>
        </w:rPr>
        <w:t xml:space="preserve"> </w:t>
      </w:r>
      <w:r w:rsidR="007D7CA7"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Project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="007D7CA7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диалоговом окне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="007D7CA7"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New Project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введите название проекта, а затем выберите </w:t>
      </w:r>
      <w:r w:rsidR="00A118D4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каталог</w:t>
      </w:r>
      <w:proofErr w:type="gramStart"/>
      <w:r w:rsidR="00A118D4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() </w:t>
      </w:r>
      <w:proofErr w:type="gramEnd"/>
      <w:r w:rsidR="00A118D4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и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целевую </w:t>
      </w:r>
      <w:r w:rsidR="007D7CA7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СУБД</w:t>
      </w:r>
      <w:r w:rsidR="00A118D4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()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:</w:t>
      </w:r>
    </w:p>
    <w:p w:rsidR="0081443C" w:rsidRPr="00167166" w:rsidRDefault="00A118D4" w:rsidP="00167166">
      <w:pPr>
        <w:ind w:left="284" w:firstLine="567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3. </w:t>
      </w:r>
      <w:r w:rsidR="0081443C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Для открытия существующего проекта: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в</w:t>
      </w:r>
      <w:r w:rsidR="0081443C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ыберите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пункт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Open Project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 в диалоговом окне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File Open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выберите проект (расширение файла должно быть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.ER1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или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.ERB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), и нажмите на </w:t>
      </w:r>
      <w:r w:rsidR="008D6BBD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кнопку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От</w:t>
      </w:r>
      <w:r w:rsidR="008D6BBD"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крыть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. Последние десять открытых проектов д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о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ступны из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Файла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Последние проекты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меню (независимо от версии ERBuilder </w:t>
      </w:r>
      <w:r w:rsidRPr="004D6F3A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Data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</w:t>
      </w:r>
      <w:r w:rsidRPr="004D6F3A">
        <w:rPr>
          <w:rFonts w:asciiTheme="minorHAnsi" w:eastAsiaTheme="minorHAnsi" w:hAnsiTheme="minorHAnsi" w:cstheme="minorHAnsi"/>
          <w:sz w:val="24"/>
          <w:szCs w:val="24"/>
          <w:lang w:val="en-US" w:eastAsia="en-US"/>
        </w:rPr>
        <w:t>Modeler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).</w:t>
      </w:r>
    </w:p>
    <w:p w:rsidR="008D6BBD" w:rsidRPr="00167166" w:rsidRDefault="008D6BBD" w:rsidP="00167166">
      <w:pPr>
        <w:ind w:left="284" w:firstLine="567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4. Для закрытия проекта выберите пункт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Close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eastAsia="en-US"/>
        </w:rPr>
        <w:t xml:space="preserve"> 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Project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="005B051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или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наб</w:t>
      </w:r>
      <w:r w:rsidR="005B051B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ерите 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комбинацию клавиш (Ctrl+F4).</w:t>
      </w:r>
    </w:p>
    <w:p w:rsidR="008D6BBD" w:rsidRPr="00167166" w:rsidRDefault="008D6BBD" w:rsidP="00167166">
      <w:pPr>
        <w:ind w:left="284" w:firstLine="567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5. Для сохранения проекта выберите пункт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Pr="005B051B">
        <w:rPr>
          <w:rFonts w:asciiTheme="minorHAnsi" w:eastAsiaTheme="minorHAnsi" w:hAnsiTheme="minorHAnsi" w:cstheme="minorHAnsi"/>
          <w:b/>
          <w:sz w:val="24"/>
          <w:szCs w:val="24"/>
          <w:lang w:val="en-US" w:eastAsia="en-US"/>
        </w:rPr>
        <w:t>Save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167166">
        <w:rPr>
          <w:rFonts w:asciiTheme="minorHAnsi" w:eastAsiaTheme="minorHAnsi" w:hAnsiTheme="minorHAnsi" w:cstheme="minorHAnsi"/>
          <w:sz w:val="24"/>
          <w:szCs w:val="24"/>
          <w:lang w:eastAsia="en-US"/>
        </w:rPr>
        <w:t>. Вы также можете сохранить его с помощью комбинации клавиш (Ctrl+S).</w:t>
      </w:r>
    </w:p>
    <w:p w:rsidR="0081443C" w:rsidRPr="005B051B" w:rsidRDefault="00830F71" w:rsidP="008454AA">
      <w:pPr>
        <w:pStyle w:val="12"/>
        <w:pageBreakBefore w:val="0"/>
        <w:numPr>
          <w:ilvl w:val="0"/>
          <w:numId w:val="0"/>
        </w:numPr>
        <w:tabs>
          <w:tab w:val="left" w:pos="1134"/>
        </w:tabs>
        <w:spacing w:before="240" w:after="120"/>
        <w:ind w:left="284" w:firstLine="510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29" w:name="_Toc4506467"/>
      <w:bookmarkStart w:id="30" w:name="_Toc4495168"/>
      <w:bookmarkStart w:id="31" w:name="_Toc4494992"/>
      <w:bookmarkStart w:id="32" w:name="_Toc4492758"/>
      <w:bookmarkStart w:id="33" w:name="_Toc4490953"/>
      <w:bookmarkStart w:id="34" w:name="_Toc4490862"/>
      <w:bookmarkStart w:id="35" w:name="_Toc4490778"/>
      <w:bookmarkStart w:id="36" w:name="_Toc19469801"/>
      <w:bookmarkStart w:id="37" w:name="_Toc21110636"/>
      <w:bookmarkStart w:id="38" w:name="_Toc4414754"/>
      <w:bookmarkEnd w:id="29"/>
      <w:bookmarkEnd w:id="30"/>
      <w:bookmarkEnd w:id="31"/>
      <w:bookmarkEnd w:id="32"/>
      <w:bookmarkEnd w:id="33"/>
      <w:bookmarkEnd w:id="34"/>
      <w:bookmarkEnd w:id="35"/>
      <w:r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 xml:space="preserve">3 </w:t>
      </w:r>
      <w:r w:rsidR="004D6F3A"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УПРАВЛЕНИЕ СОЕДИНЕНИЯМИ</w:t>
      </w:r>
      <w:bookmarkEnd w:id="36"/>
      <w:bookmarkEnd w:id="37"/>
      <w:r w:rsidR="004D6F3A"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 xml:space="preserve"> </w:t>
      </w:r>
    </w:p>
    <w:p w:rsidR="0081443C" w:rsidRPr="00830F71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39" w:name="_Toc19469802"/>
      <w:bookmarkStart w:id="40" w:name="_Toc21110637"/>
      <w:bookmarkEnd w:id="38"/>
      <w:r w:rsidRPr="00830F71">
        <w:rPr>
          <w:rFonts w:asciiTheme="minorHAnsi" w:hAnsiTheme="minorHAnsi" w:cstheme="minorHAnsi"/>
          <w:sz w:val="28"/>
          <w:szCs w:val="28"/>
        </w:rPr>
        <w:t>3.1 СОЗДАНИЕ НОВОГО СОЕДИНЕНИЯ</w:t>
      </w:r>
      <w:bookmarkEnd w:id="39"/>
      <w:bookmarkEnd w:id="40"/>
      <w:r w:rsidRPr="00830F71">
        <w:rPr>
          <w:rFonts w:asciiTheme="minorHAnsi" w:hAnsiTheme="minorHAnsi" w:cstheme="minorHAnsi"/>
          <w:sz w:val="28"/>
          <w:szCs w:val="28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eastAsiaTheme="minorHAnsi" w:hAnsiTheme="minorHAnsi" w:cstheme="minorHAnsi"/>
          <w:sz w:val="24"/>
          <w:szCs w:val="24"/>
          <w:lang w:eastAsia="en-US"/>
        </w:rPr>
      </w:pP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Для создания нового соединения:</w:t>
      </w:r>
    </w:p>
    <w:p w:rsidR="00114031" w:rsidRPr="00B71695" w:rsidRDefault="0081443C" w:rsidP="008454AA">
      <w:pPr>
        <w:ind w:left="284"/>
      </w:pP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1. Выберите 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«</w:t>
      </w:r>
      <w:r w:rsidR="00114031" w:rsidRPr="00114031">
        <w:rPr>
          <w:rFonts w:ascii="Calibri" w:hAnsi="Calibri" w:cs="Calibri"/>
          <w:b/>
          <w:bCs/>
          <w:sz w:val="24"/>
          <w:szCs w:val="24"/>
          <w:lang w:val="fr-FR"/>
        </w:rPr>
        <w:t>Database | Manage Connections</w:t>
      </w:r>
      <w:r w:rsidR="00F85905">
        <w:rPr>
          <w:rFonts w:asciiTheme="minorHAnsi" w:eastAsiaTheme="minorHAnsi" w:hAnsiTheme="minorHAnsi" w:cstheme="minorHAnsi"/>
          <w:sz w:val="24"/>
          <w:szCs w:val="24"/>
          <w:lang w:eastAsia="en-US"/>
        </w:rPr>
        <w:t>»</w:t>
      </w:r>
      <w:r w:rsidRPr="00397BEE">
        <w:rPr>
          <w:rFonts w:asciiTheme="minorHAnsi" w:eastAsiaTheme="minorHAnsi" w:hAnsiTheme="minorHAnsi" w:cstheme="minorHAnsi"/>
          <w:sz w:val="24"/>
          <w:szCs w:val="24"/>
          <w:lang w:eastAsia="en-US"/>
        </w:rPr>
        <w:t>.</w:t>
      </w:r>
      <w:r w:rsidR="00114031">
        <w:rPr>
          <w:rFonts w:asciiTheme="minorHAnsi" w:eastAsiaTheme="minorHAnsi" w:hAnsiTheme="minorHAnsi" w:cstheme="minorHAnsi"/>
          <w:sz w:val="24"/>
          <w:szCs w:val="24"/>
          <w:lang w:eastAsia="en-US"/>
        </w:rPr>
        <w:t xml:space="preserve"> </w:t>
      </w:r>
    </w:p>
    <w:p w:rsidR="0081443C" w:rsidRPr="00397BEE" w:rsidRDefault="0081443C" w:rsidP="0081443C">
      <w:pPr>
        <w:spacing w:before="60" w:after="60"/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8B8C876" wp14:editId="43EF49E2">
            <wp:extent cx="2269915" cy="863600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70" cy="86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2. Затем щелкните кнопку 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«</w:t>
      </w:r>
      <w:r w:rsidR="005B051B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>
            <wp:extent cx="167005" cy="15621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eastAsia="Times New Roman" w:hAnsiTheme="minorHAnsi" w:cstheme="minorHAnsi"/>
          <w:sz w:val="24"/>
          <w:szCs w:val="24"/>
        </w:rPr>
        <w:t>»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 xml:space="preserve"> в форме 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«</w:t>
      </w:r>
      <w:r w:rsidR="00114031" w:rsidRPr="00114031">
        <w:rPr>
          <w:rFonts w:ascii="Calibri" w:hAnsi="Calibri" w:cs="Calibri"/>
          <w:b/>
          <w:bCs/>
          <w:sz w:val="24"/>
          <w:szCs w:val="24"/>
          <w:lang w:val="en-US"/>
        </w:rPr>
        <w:t>Manage Connections</w:t>
      </w:r>
      <w:r w:rsidR="00F85905">
        <w:rPr>
          <w:rFonts w:asciiTheme="minorHAnsi" w:eastAsia="Times New Roman" w:hAnsiTheme="minorHAnsi" w:cstheme="minorHAnsi"/>
          <w:sz w:val="24"/>
          <w:szCs w:val="24"/>
        </w:rPr>
        <w:t>»</w:t>
      </w:r>
      <w:r w:rsidRPr="00397BEE">
        <w:rPr>
          <w:rFonts w:asciiTheme="minorHAnsi" w:eastAsia="Times New Roman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7D3EDB43" wp14:editId="6F6E9173">
            <wp:extent cx="6553200" cy="4313126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3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eastAsia="Times New Roman" w:hAnsiTheme="minorHAnsi" w:cstheme="minorHAnsi"/>
          <w:sz w:val="24"/>
          <w:szCs w:val="24"/>
        </w:rPr>
        <w:t>3. Заполните необходимые поля для подключения к базе данных:</w:t>
      </w:r>
    </w:p>
    <w:p w:rsidR="0081443C" w:rsidRPr="00397BEE" w:rsidRDefault="0081443C" w:rsidP="0081443C">
      <w:pPr>
        <w:spacing w:before="120" w:after="120"/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FCEC935" wp14:editId="3B09EDC4">
            <wp:extent cx="7049078" cy="520192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570" cy="520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4.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>   </w:t>
      </w:r>
      <w:r w:rsidRPr="00397BEE">
        <w:rPr>
          <w:rFonts w:asciiTheme="minorHAnsi" w:hAnsiTheme="minorHAnsi" w:cstheme="minorHAnsi"/>
          <w:sz w:val="24"/>
          <w:szCs w:val="24"/>
        </w:rPr>
        <w:t xml:space="preserve">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101A3B">
        <w:rPr>
          <w:noProof/>
        </w:rPr>
        <w:drawing>
          <wp:inline distT="0" distB="0" distL="0" distR="0" wp14:anchorId="06F34742" wp14:editId="3E01544B">
            <wp:extent cx="204470" cy="168275"/>
            <wp:effectExtent l="0" t="0" r="5080" b="317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завершить этот процесс.</w:t>
      </w:r>
    </w:p>
    <w:p w:rsidR="0081443C" w:rsidRPr="00397BEE" w:rsidRDefault="0081443C" w:rsidP="0081443C">
      <w:pPr>
        <w:ind w:left="284"/>
        <w:rPr>
          <w:rFonts w:asciiTheme="minorHAnsi" w:eastAsia="Times New Roman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40B8641" wp14:editId="592A509E">
            <wp:extent cx="7132320" cy="5233218"/>
            <wp:effectExtent l="0" t="0" r="0" b="571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022" cy="52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pStyle w:val="afffe"/>
        <w:spacing w:line="360" w:lineRule="auto"/>
        <w:ind w:left="567"/>
        <w:rPr>
          <w:rFonts w:asciiTheme="minorHAnsi" w:hAnsiTheme="minorHAnsi" w:cstheme="minorHAnsi"/>
          <w:sz w:val="24"/>
        </w:rPr>
      </w:pP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41" w:name="_Toc4506468"/>
      <w:bookmarkStart w:id="42" w:name="_Toc4495169"/>
      <w:bookmarkStart w:id="43" w:name="_Toc4494993"/>
      <w:bookmarkStart w:id="44" w:name="_Toc4492759"/>
      <w:bookmarkStart w:id="45" w:name="_Toc4490954"/>
      <w:bookmarkStart w:id="46" w:name="_Toc4490863"/>
      <w:bookmarkStart w:id="47" w:name="_Toc4490779"/>
      <w:bookmarkStart w:id="48" w:name="_Toc19469803"/>
      <w:bookmarkStart w:id="49" w:name="_Toc21110638"/>
      <w:bookmarkEnd w:id="41"/>
      <w:bookmarkEnd w:id="42"/>
      <w:bookmarkEnd w:id="43"/>
      <w:bookmarkEnd w:id="44"/>
      <w:bookmarkEnd w:id="45"/>
      <w:bookmarkEnd w:id="46"/>
      <w:bookmarkEnd w:id="47"/>
      <w:r w:rsidRPr="008454AA">
        <w:rPr>
          <w:rFonts w:asciiTheme="minorHAnsi" w:hAnsiTheme="minorHAnsi" w:cstheme="minorHAnsi"/>
          <w:sz w:val="28"/>
          <w:szCs w:val="28"/>
        </w:rPr>
        <w:lastRenderedPageBreak/>
        <w:t>3.2 РЕДАКТИРОВАНИЕ СУЩЕСТВУЮЩЕГО СОЕДИНЕНИЯ</w:t>
      </w:r>
      <w:bookmarkEnd w:id="48"/>
      <w:bookmarkEnd w:id="49"/>
    </w:p>
    <w:p w:rsidR="00101A3B" w:rsidRPr="004D6F3A" w:rsidRDefault="0081443C" w:rsidP="004D6F3A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Чтобы изменить свойства существующего соединения:</w:t>
      </w:r>
      <w:r w:rsidR="00101A3B" w:rsidRPr="004D6F3A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Выберите</w:t>
      </w:r>
      <w:r w:rsidRPr="00397BEE">
        <w:rPr>
          <w:rFonts w:asciiTheme="minorHAnsi" w:hAnsiTheme="minorHAnsi" w:cstheme="minorHAnsi"/>
          <w:b/>
          <w:bCs/>
          <w:sz w:val="24"/>
          <w:szCs w:val="24"/>
          <w:lang w:val="fr-FR"/>
        </w:rPr>
        <w:t xml:space="preserve"> </w:t>
      </w:r>
      <w:r w:rsidR="002F2FBE">
        <w:rPr>
          <w:rFonts w:asciiTheme="minorHAnsi" w:hAnsiTheme="minorHAnsi" w:cstheme="minorHAnsi"/>
          <w:b/>
          <w:bCs/>
          <w:sz w:val="24"/>
          <w:szCs w:val="24"/>
          <w:lang w:val="fr-FR"/>
        </w:rPr>
        <w:t>«</w:t>
      </w:r>
      <w:r w:rsidRPr="00397BEE">
        <w:rPr>
          <w:rFonts w:asciiTheme="minorHAnsi" w:hAnsiTheme="minorHAnsi" w:cstheme="minorHAnsi"/>
          <w:b/>
          <w:bCs/>
          <w:sz w:val="24"/>
          <w:szCs w:val="24"/>
          <w:lang w:val="fr-FR"/>
        </w:rPr>
        <w:t>Database | Manage Connections</w:t>
      </w:r>
      <w:r w:rsidR="000635F6">
        <w:rPr>
          <w:rFonts w:asciiTheme="minorHAnsi" w:hAnsiTheme="minorHAnsi" w:cstheme="minorHAnsi"/>
          <w:b/>
          <w:bCs/>
          <w:sz w:val="24"/>
          <w:szCs w:val="24"/>
          <w:lang w:val="fr-FR"/>
        </w:rPr>
        <w:t>»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:rsidR="0081443C" w:rsidRPr="00397BEE" w:rsidRDefault="0081443C" w:rsidP="0081443C">
      <w:pPr>
        <w:spacing w:before="120" w:after="120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763918B" wp14:editId="51D35AA9">
            <wp:extent cx="2276475" cy="875665"/>
            <wp:effectExtent l="0" t="0" r="9525" b="635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101A3B">
      <w:pPr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Выберите соединение, требующее редактирования, и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101A3B">
        <w:rPr>
          <w:noProof/>
        </w:rPr>
        <w:drawing>
          <wp:inline distT="0" distB="0" distL="0" distR="0" wp14:anchorId="3449E514" wp14:editId="11E60862">
            <wp:extent cx="216535" cy="22860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форме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5B051B" w:rsidRPr="00397BEE">
        <w:rPr>
          <w:rFonts w:asciiTheme="minorHAnsi" w:hAnsiTheme="minorHAnsi" w:cstheme="minorHAnsi"/>
          <w:b/>
          <w:bCs/>
          <w:sz w:val="24"/>
          <w:szCs w:val="24"/>
          <w:lang w:val="fr-FR"/>
        </w:rPr>
        <w:t>Manage Connections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410E6B" w:rsidRPr="00397BEE" w:rsidRDefault="00410E6B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0DC6275" wp14:editId="61B9E796">
            <wp:extent cx="5708015" cy="349123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>3. Изменить необходимые свойства соединения: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DC6A00" wp14:editId="24DB6E93">
            <wp:extent cx="6567805" cy="4832985"/>
            <wp:effectExtent l="0" t="0" r="4445" b="5715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4. И, наконец,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101A3B">
        <w:rPr>
          <w:noProof/>
        </w:rPr>
        <w:drawing>
          <wp:inline distT="0" distB="0" distL="0" distR="0" wp14:anchorId="16E92128" wp14:editId="08A9B155">
            <wp:extent cx="204470" cy="168275"/>
            <wp:effectExtent l="0" t="0" r="5080" b="317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применить изменения: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5BDBC5B" wp14:editId="7AEFAF45">
            <wp:extent cx="6573520" cy="4287520"/>
            <wp:effectExtent l="0" t="0" r="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50" w:name="node2"/>
      <w:bookmarkStart w:id="51" w:name="_Toc19469804"/>
      <w:bookmarkStart w:id="52" w:name="_Toc21110639"/>
      <w:bookmarkEnd w:id="50"/>
      <w:r w:rsidRPr="008454AA">
        <w:rPr>
          <w:rFonts w:asciiTheme="minorHAnsi" w:hAnsiTheme="minorHAnsi" w:cstheme="minorHAnsi"/>
          <w:sz w:val="28"/>
          <w:szCs w:val="28"/>
        </w:rPr>
        <w:t>3.3 УДАЛЕНИЕ СУЩЕСТВУЮЩЕГО СОЕДИНЕНИЯ</w:t>
      </w:r>
      <w:bookmarkEnd w:id="51"/>
      <w:bookmarkEnd w:id="5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Чтобы удалить существующее соединение: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Выберите</w:t>
      </w:r>
      <w:r w:rsidRPr="00397BEE">
        <w:rPr>
          <w:rFonts w:asciiTheme="minorHAnsi" w:hAnsiTheme="minorHAnsi" w:cstheme="minorHAnsi"/>
          <w:b/>
          <w:bCs/>
          <w:sz w:val="24"/>
          <w:szCs w:val="24"/>
          <w:lang w:val="fr-FR"/>
        </w:rPr>
        <w:t xml:space="preserve"> </w:t>
      </w:r>
      <w:r w:rsidR="002F2FBE">
        <w:rPr>
          <w:rFonts w:asciiTheme="minorHAnsi" w:hAnsiTheme="minorHAnsi" w:cstheme="minorHAnsi"/>
          <w:b/>
          <w:bCs/>
          <w:sz w:val="24"/>
          <w:szCs w:val="24"/>
          <w:lang w:val="fr-FR"/>
        </w:rPr>
        <w:t>«</w:t>
      </w:r>
      <w:r w:rsidRPr="00397BEE">
        <w:rPr>
          <w:rFonts w:asciiTheme="minorHAnsi" w:hAnsiTheme="minorHAnsi" w:cstheme="minorHAnsi"/>
          <w:b/>
          <w:bCs/>
          <w:sz w:val="24"/>
          <w:szCs w:val="24"/>
          <w:lang w:val="fr-FR"/>
        </w:rPr>
        <w:t>Database | Manage Connections</w:t>
      </w:r>
      <w:r w:rsidR="000635F6">
        <w:rPr>
          <w:rFonts w:asciiTheme="minorHAnsi" w:hAnsiTheme="minorHAnsi" w:cstheme="minorHAnsi"/>
          <w:b/>
          <w:bCs/>
          <w:sz w:val="24"/>
          <w:szCs w:val="24"/>
          <w:lang w:val="fr-FR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spacing w:before="120" w:after="120"/>
        <w:ind w:left="284"/>
        <w:rPr>
          <w:rFonts w:asciiTheme="minorHAnsi" w:hAnsiTheme="minorHAnsi" w:cstheme="minorHAnsi"/>
          <w:sz w:val="24"/>
          <w:szCs w:val="24"/>
          <w:lang w:val="fr-FR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4F1AECED" wp14:editId="570011C5">
            <wp:extent cx="2066290" cy="786130"/>
            <wp:effectExtent l="0" t="0" r="0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Затем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101A3B">
        <w:rPr>
          <w:noProof/>
        </w:rPr>
        <w:drawing>
          <wp:inline distT="0" distB="0" distL="0" distR="0" wp14:anchorId="38B68BF5" wp14:editId="4E24043A">
            <wp:extent cx="240665" cy="204470"/>
            <wp:effectExtent l="0" t="0" r="6985" b="508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410E6B" w:rsidRPr="00397BEE" w:rsidRDefault="008454AA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6583680" cy="40843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Для завершения удаления нажмите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Да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поле:</w:t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53" w:name="_Toc4506470"/>
      <w:bookmarkStart w:id="54" w:name="_Toc4495171"/>
      <w:bookmarkStart w:id="55" w:name="_Toc4494995"/>
      <w:bookmarkStart w:id="56" w:name="_Toc4492761"/>
      <w:bookmarkStart w:id="57" w:name="_Toc4490956"/>
      <w:bookmarkStart w:id="58" w:name="_Toc4490865"/>
      <w:bookmarkStart w:id="59" w:name="_Toc4490781"/>
      <w:bookmarkStart w:id="60" w:name="_Toc19469805"/>
      <w:bookmarkStart w:id="61" w:name="_Toc21110640"/>
      <w:bookmarkEnd w:id="53"/>
      <w:bookmarkEnd w:id="54"/>
      <w:bookmarkEnd w:id="55"/>
      <w:bookmarkEnd w:id="56"/>
      <w:bookmarkEnd w:id="57"/>
      <w:bookmarkEnd w:id="58"/>
      <w:bookmarkEnd w:id="59"/>
      <w:r w:rsidRPr="008454AA">
        <w:rPr>
          <w:rFonts w:asciiTheme="minorHAnsi" w:hAnsiTheme="minorHAnsi" w:cstheme="minorHAnsi"/>
          <w:sz w:val="28"/>
          <w:szCs w:val="28"/>
        </w:rPr>
        <w:lastRenderedPageBreak/>
        <w:t>3.4 НАСТРОЙКИ SSL</w:t>
      </w:r>
      <w:bookmarkEnd w:id="60"/>
      <w:bookmarkEnd w:id="61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настройки SSL можно открыть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SSL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Управление соединениями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при создании или изменении соед</w:t>
      </w:r>
      <w:r w:rsidRPr="00397BEE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>нения. Тогда вы можете: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Укажите параметры соединения, такие как сертификат, ключ, полномочия на сертификацию и алгоритм шифрования.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проверить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а затем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OK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830F71" w:rsidRDefault="00306E44" w:rsidP="00830F71">
      <w:pPr>
        <w:pStyle w:val="12"/>
        <w:pageBreakBefore w:val="0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62" w:name="_Toc4506471"/>
      <w:bookmarkStart w:id="63" w:name="_Toc4495172"/>
      <w:bookmarkStart w:id="64" w:name="_Toc4494996"/>
      <w:bookmarkStart w:id="65" w:name="_Toc4492762"/>
      <w:bookmarkStart w:id="66" w:name="_Toc4490957"/>
      <w:bookmarkStart w:id="67" w:name="_Toc4490866"/>
      <w:bookmarkStart w:id="68" w:name="_Toc4490782"/>
      <w:bookmarkStart w:id="69" w:name="_Toc4414758"/>
      <w:bookmarkStart w:id="70" w:name="_Creating_a_new"/>
      <w:bookmarkStart w:id="71" w:name="_Toc19469806"/>
      <w:bookmarkStart w:id="72" w:name="_Toc2111064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r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 xml:space="preserve">4 </w:t>
      </w:r>
      <w:r w:rsidR="00D336F4"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ОБЪЕКТЫ</w:t>
      </w:r>
      <w:bookmarkEnd w:id="71"/>
      <w:bookmarkEnd w:id="7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Диаграмма представляет графический вид проекта. Каждый проект в </w:t>
      </w:r>
      <w:proofErr w:type="spellStart"/>
      <w:r w:rsidRPr="00397BEE">
        <w:rPr>
          <w:rFonts w:asciiTheme="minorHAnsi" w:hAnsiTheme="minorHAnsi" w:cstheme="minorHAnsi"/>
          <w:sz w:val="24"/>
          <w:szCs w:val="24"/>
        </w:rPr>
        <w:t>ERBuilder</w:t>
      </w:r>
      <w:proofErr w:type="spell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7BEE">
        <w:rPr>
          <w:rFonts w:asciiTheme="minorHAnsi" w:hAnsiTheme="minorHAnsi" w:cstheme="minorHAnsi"/>
          <w:sz w:val="24"/>
          <w:szCs w:val="24"/>
        </w:rPr>
        <w:t>Data</w:t>
      </w:r>
      <w:proofErr w:type="spell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97BEE">
        <w:rPr>
          <w:rFonts w:asciiTheme="minorHAnsi" w:hAnsiTheme="minorHAnsi" w:cstheme="minorHAnsi"/>
          <w:sz w:val="24"/>
          <w:szCs w:val="24"/>
        </w:rPr>
        <w:t>Modeler</w:t>
      </w:r>
      <w:proofErr w:type="spell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D336F4" w:rsidRPr="00397BEE">
        <w:rPr>
          <w:rFonts w:asciiTheme="minorHAnsi" w:hAnsiTheme="minorHAnsi" w:cstheme="minorHAnsi"/>
          <w:sz w:val="24"/>
          <w:szCs w:val="24"/>
        </w:rPr>
        <w:t>содержит,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по крайней </w:t>
      </w:r>
      <w:r w:rsidR="00D336F4" w:rsidRPr="00397BEE">
        <w:rPr>
          <w:rFonts w:asciiTheme="minorHAnsi" w:hAnsiTheme="minorHAnsi" w:cstheme="minorHAnsi"/>
          <w:sz w:val="24"/>
          <w:szCs w:val="24"/>
        </w:rPr>
        <w:t>мере,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одну диаграмму под названием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D336F4" w:rsidRPr="00D336F4">
        <w:rPr>
          <w:rFonts w:asciiTheme="minorHAnsi" w:hAnsiTheme="minorHAnsi" w:cstheme="minorHAnsi"/>
          <w:b/>
          <w:sz w:val="24"/>
          <w:szCs w:val="24"/>
          <w:lang w:val="en-US"/>
        </w:rPr>
        <w:t>All</w:t>
      </w:r>
      <w:r w:rsidR="00D336F4" w:rsidRPr="00D336F4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D336F4" w:rsidRPr="00D336F4">
        <w:rPr>
          <w:rFonts w:asciiTheme="minorHAnsi" w:hAnsiTheme="minorHAnsi" w:cstheme="minorHAnsi"/>
          <w:b/>
          <w:sz w:val="24"/>
          <w:szCs w:val="24"/>
          <w:lang w:val="en-US"/>
        </w:rPr>
        <w:t>Items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Он автоматически содержит все созданные объекты (Таблицы, Отношения и т.д.).</w:t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73" w:name="_Toc4506472"/>
      <w:bookmarkStart w:id="74" w:name="_Toc4495173"/>
      <w:bookmarkStart w:id="75" w:name="_Toc4494997"/>
      <w:bookmarkStart w:id="76" w:name="_Toc4492763"/>
      <w:bookmarkStart w:id="77" w:name="_Toc4490958"/>
      <w:bookmarkStart w:id="78" w:name="_Toc4490867"/>
      <w:bookmarkStart w:id="79" w:name="_Toc4490783"/>
      <w:bookmarkStart w:id="80" w:name="_Toc19469807"/>
      <w:bookmarkStart w:id="81" w:name="_Toc21110642"/>
      <w:bookmarkEnd w:id="73"/>
      <w:bookmarkEnd w:id="74"/>
      <w:bookmarkEnd w:id="75"/>
      <w:bookmarkEnd w:id="76"/>
      <w:bookmarkEnd w:id="77"/>
      <w:bookmarkEnd w:id="78"/>
      <w:bookmarkEnd w:id="79"/>
      <w:r w:rsidRPr="008454AA">
        <w:rPr>
          <w:rFonts w:asciiTheme="minorHAnsi" w:hAnsiTheme="minorHAnsi" w:cstheme="minorHAnsi"/>
          <w:sz w:val="28"/>
          <w:szCs w:val="28"/>
        </w:rPr>
        <w:t>4.1 ТАБЛИЦЫ</w:t>
      </w:r>
      <w:bookmarkEnd w:id="80"/>
      <w:bookmarkEnd w:id="81"/>
    </w:p>
    <w:p w:rsidR="0081443C" w:rsidRPr="004D6F3A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82" w:name="_Toc4506473"/>
      <w:bookmarkStart w:id="83" w:name="_Toc4495174"/>
      <w:bookmarkStart w:id="84" w:name="_Toc4494998"/>
      <w:bookmarkStart w:id="85" w:name="_Toc4492764"/>
      <w:bookmarkStart w:id="86" w:name="_Toc4490959"/>
      <w:bookmarkStart w:id="87" w:name="_Toc4490868"/>
      <w:bookmarkStart w:id="88" w:name="_Toc4490784"/>
      <w:bookmarkStart w:id="89" w:name="_Toc19469808"/>
      <w:bookmarkEnd w:id="82"/>
      <w:bookmarkEnd w:id="83"/>
      <w:bookmarkEnd w:id="84"/>
      <w:bookmarkEnd w:id="85"/>
      <w:bookmarkEnd w:id="86"/>
      <w:bookmarkEnd w:id="87"/>
      <w:bookmarkEnd w:id="88"/>
      <w:r w:rsidRPr="00397BEE">
        <w:rPr>
          <w:rFonts w:asciiTheme="minorHAnsi" w:hAnsiTheme="minorHAnsi" w:cstheme="minorHAnsi"/>
          <w:sz w:val="24"/>
          <w:szCs w:val="24"/>
        </w:rPr>
        <w:t xml:space="preserve">4.1.1 </w:t>
      </w:r>
      <w:r w:rsidRPr="004D6F3A">
        <w:rPr>
          <w:rFonts w:asciiTheme="minorHAnsi" w:hAnsiTheme="minorHAnsi" w:cstheme="minorHAnsi"/>
          <w:sz w:val="24"/>
          <w:szCs w:val="24"/>
        </w:rPr>
        <w:t>Создание новой таблицы</w:t>
      </w:r>
      <w:bookmarkEnd w:id="89"/>
      <w:r w:rsidR="00D336F4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создания таблицы в текущем проекте достаточно простого нажатия кнопки. Для этого: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D336F4" w:rsidRPr="00D336F4">
        <w:rPr>
          <w:rFonts w:ascii="Calibri" w:hAnsi="Calibri" w:cs="Calibri"/>
          <w:b/>
          <w:bCs/>
          <w:sz w:val="24"/>
          <w:szCs w:val="24"/>
          <w:lang w:val="en-US"/>
        </w:rPr>
        <w:t>Add</w:t>
      </w:r>
      <w:r w:rsidR="00D336F4" w:rsidRPr="00F9521C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D336F4" w:rsidRPr="00D336F4">
        <w:rPr>
          <w:rFonts w:ascii="Calibri" w:hAnsi="Calibri" w:cs="Calibri"/>
          <w:b/>
          <w:bCs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D336F4">
        <w:rPr>
          <w:rFonts w:asciiTheme="minorHAnsi" w:hAnsiTheme="minorHAnsi" w:cstheme="minorHAnsi"/>
          <w:sz w:val="24"/>
          <w:szCs w:val="24"/>
        </w:rPr>
        <w:t>на панели инструментов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pStyle w:val="afffe"/>
        <w:spacing w:before="60" w:after="60"/>
        <w:ind w:left="567"/>
        <w:rPr>
          <w:rFonts w:asciiTheme="minorHAnsi" w:hAnsiTheme="minorHAnsi" w:cstheme="minorHAnsi"/>
          <w:sz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3915BB64" wp14:editId="11C2BFDA">
            <wp:extent cx="3831590" cy="558800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Затем </w:t>
      </w:r>
      <w:r w:rsidR="00D336F4">
        <w:rPr>
          <w:rFonts w:asciiTheme="minorHAnsi" w:hAnsiTheme="minorHAnsi" w:cstheme="minorHAnsi"/>
          <w:sz w:val="24"/>
          <w:szCs w:val="24"/>
        </w:rPr>
        <w:t>щелкн</w:t>
      </w:r>
      <w:r w:rsidRPr="00397BEE">
        <w:rPr>
          <w:rFonts w:asciiTheme="minorHAnsi" w:hAnsiTheme="minorHAnsi" w:cstheme="minorHAnsi"/>
          <w:sz w:val="24"/>
          <w:szCs w:val="24"/>
        </w:rPr>
        <w:t xml:space="preserve">ите на </w:t>
      </w:r>
      <w:r w:rsidR="00D336F4">
        <w:rPr>
          <w:rFonts w:asciiTheme="minorHAnsi" w:hAnsiTheme="minorHAnsi" w:cstheme="minorHAnsi"/>
          <w:sz w:val="24"/>
          <w:szCs w:val="24"/>
        </w:rPr>
        <w:t xml:space="preserve">любом месте </w:t>
      </w:r>
      <w:r w:rsidRPr="00397BEE">
        <w:rPr>
          <w:rFonts w:asciiTheme="minorHAnsi" w:hAnsiTheme="minorHAnsi" w:cstheme="minorHAnsi"/>
          <w:sz w:val="24"/>
          <w:szCs w:val="24"/>
        </w:rPr>
        <w:t>диаграмм</w:t>
      </w:r>
      <w:r w:rsidR="00D336F4">
        <w:rPr>
          <w:rFonts w:asciiTheme="minorHAnsi" w:hAnsiTheme="minorHAnsi" w:cstheme="minorHAnsi"/>
          <w:sz w:val="24"/>
          <w:szCs w:val="24"/>
        </w:rPr>
        <w:t>ы</w:t>
      </w:r>
      <w:r w:rsidRPr="00397BEE">
        <w:rPr>
          <w:rFonts w:asciiTheme="minorHAnsi" w:hAnsiTheme="minorHAnsi" w:cstheme="minorHAnsi"/>
          <w:sz w:val="24"/>
          <w:szCs w:val="24"/>
        </w:rPr>
        <w:t xml:space="preserve">, чтобы </w:t>
      </w:r>
      <w:r w:rsidR="00D336F4">
        <w:rPr>
          <w:rFonts w:asciiTheme="minorHAnsi" w:hAnsiTheme="minorHAnsi" w:cstheme="minorHAnsi"/>
          <w:sz w:val="24"/>
          <w:szCs w:val="24"/>
        </w:rPr>
        <w:t>отобрази</w:t>
      </w:r>
      <w:r w:rsidRPr="00397BEE">
        <w:rPr>
          <w:rFonts w:asciiTheme="minorHAnsi" w:hAnsiTheme="minorHAnsi" w:cstheme="minorHAnsi"/>
          <w:sz w:val="24"/>
          <w:szCs w:val="24"/>
        </w:rPr>
        <w:t>ть таблицу: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746BD79" wp14:editId="6FDFBC65">
            <wp:extent cx="5464097" cy="1497654"/>
            <wp:effectExtent l="0" t="0" r="3810" b="762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3" cy="150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В результате </w:t>
      </w:r>
      <w:r w:rsidR="00F9521C" w:rsidRPr="00397BEE">
        <w:rPr>
          <w:rFonts w:asciiTheme="minorHAnsi" w:hAnsiTheme="minorHAnsi" w:cstheme="minorHAnsi"/>
          <w:sz w:val="24"/>
          <w:szCs w:val="24"/>
        </w:rPr>
        <w:t>в дерев</w:t>
      </w:r>
      <w:r w:rsidR="00F9521C">
        <w:rPr>
          <w:rFonts w:asciiTheme="minorHAnsi" w:hAnsiTheme="minorHAnsi" w:cstheme="minorHAnsi"/>
          <w:sz w:val="24"/>
          <w:szCs w:val="24"/>
        </w:rPr>
        <w:t>е проекта</w:t>
      </w:r>
      <w:r w:rsidR="00F9521C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 xml:space="preserve">в </w:t>
      </w:r>
      <w:r w:rsidR="00F9521C">
        <w:rPr>
          <w:rFonts w:asciiTheme="minorHAnsi" w:hAnsiTheme="minorHAnsi" w:cstheme="minorHAnsi"/>
          <w:sz w:val="24"/>
          <w:szCs w:val="24"/>
        </w:rPr>
        <w:t>узле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9521C" w:rsidRPr="00F9521C">
        <w:rPr>
          <w:rFonts w:ascii="Calibri" w:hAnsi="Calibri" w:cs="Calibri"/>
          <w:b/>
          <w:bCs/>
          <w:sz w:val="24"/>
          <w:szCs w:val="24"/>
          <w:lang w:val="en-US"/>
        </w:rPr>
        <w:t>Tables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создается таблица:</w:t>
      </w:r>
    </w:p>
    <w:p w:rsidR="00F9521C" w:rsidRPr="00397BEE" w:rsidRDefault="00F9521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54B6F0A" wp14:editId="69EFD8AD">
            <wp:extent cx="2182495" cy="2399030"/>
            <wp:effectExtent l="0" t="0" r="8255" b="127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90" w:name="_Toc4506474"/>
      <w:bookmarkStart w:id="91" w:name="_Toc4495175"/>
      <w:bookmarkStart w:id="92" w:name="_Toc4494999"/>
      <w:bookmarkStart w:id="93" w:name="_Toc4492765"/>
      <w:bookmarkStart w:id="94" w:name="_Toc4490960"/>
      <w:bookmarkStart w:id="95" w:name="_Toc4490869"/>
      <w:bookmarkStart w:id="96" w:name="_Toc4490785"/>
      <w:bookmarkStart w:id="97" w:name="_Toc19469809"/>
      <w:bookmarkEnd w:id="90"/>
      <w:bookmarkEnd w:id="91"/>
      <w:bookmarkEnd w:id="92"/>
      <w:bookmarkEnd w:id="93"/>
      <w:bookmarkEnd w:id="94"/>
      <w:bookmarkEnd w:id="95"/>
      <w:bookmarkEnd w:id="96"/>
      <w:r w:rsidRPr="00397BEE">
        <w:rPr>
          <w:rFonts w:asciiTheme="minorHAnsi" w:hAnsiTheme="minorHAnsi" w:cstheme="minorHAnsi"/>
          <w:sz w:val="24"/>
          <w:szCs w:val="24"/>
        </w:rPr>
        <w:t>4.1.2 Редактирование таблицы</w:t>
      </w:r>
      <w:bookmarkEnd w:id="97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редактирования таблицы, откройте форму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9521C" w:rsidRPr="00F9521C">
        <w:rPr>
          <w:rFonts w:ascii="Calibri" w:hAnsi="Calibri" w:cs="Calibri"/>
          <w:b/>
          <w:bCs/>
          <w:sz w:val="24"/>
          <w:szCs w:val="24"/>
          <w:lang w:val="en-US"/>
        </w:rPr>
        <w:t>Tables</w:t>
      </w:r>
      <w:r w:rsidR="004D6F3A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нажав на нее дважды. В этом интерфейсе таблица м</w:t>
      </w:r>
      <w:r w:rsidRPr="00397BE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>жет быть переименована и комментарии могут быть добавлены. Можно также указать схему, связанную с этой таблицей:</w:t>
      </w:r>
    </w:p>
    <w:p w:rsidR="00F9521C" w:rsidRPr="00397BEE" w:rsidRDefault="00F9521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1586367" wp14:editId="26EA383E">
            <wp:extent cx="8049260" cy="2261870"/>
            <wp:effectExtent l="0" t="0" r="8890" b="508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926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Далее вы можете добавить/редактировать описание таблицы, нажав на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F4C0C" w:rsidRPr="00FF4C0C">
        <w:rPr>
          <w:rFonts w:ascii="Calibri" w:hAnsi="Calibri" w:cs="Calibri"/>
          <w:b/>
          <w:bCs/>
          <w:sz w:val="24"/>
          <w:szCs w:val="24"/>
          <w:lang w:val="en-US"/>
        </w:rPr>
        <w:t>Description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spacing w:before="120" w:after="120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027C637E" wp14:editId="79017864">
            <wp:extent cx="6832380" cy="1467853"/>
            <wp:effectExtent l="0" t="0" r="698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440" cy="14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Кроме того, вы также можете просмотреть </w:t>
      </w:r>
      <w:r w:rsidR="00FF4C0C" w:rsidRPr="00FF4C0C">
        <w:rPr>
          <w:rFonts w:ascii="Calibri" w:hAnsi="Calibri" w:cs="Calibri"/>
          <w:sz w:val="24"/>
          <w:szCs w:val="24"/>
          <w:lang w:val="en-US"/>
        </w:rPr>
        <w:t>DDL</w:t>
      </w:r>
      <w:r w:rsidRPr="00397BEE">
        <w:rPr>
          <w:rFonts w:asciiTheme="minorHAnsi" w:hAnsiTheme="minorHAnsi" w:cstheme="minorHAnsi"/>
          <w:sz w:val="24"/>
          <w:szCs w:val="24"/>
        </w:rPr>
        <w:t xml:space="preserve">-скрипт для текущей таблицы, нажав на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F4C0C" w:rsidRPr="00FF4C0C">
        <w:rPr>
          <w:rFonts w:ascii="Calibri" w:hAnsi="Calibri" w:cs="Calibri"/>
          <w:b/>
          <w:bCs/>
          <w:sz w:val="24"/>
          <w:szCs w:val="24"/>
          <w:lang w:val="en-US"/>
        </w:rPr>
        <w:t>Script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F9521C" w:rsidRPr="00397BEE" w:rsidRDefault="00F9521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8748732" wp14:editId="3973651A">
            <wp:extent cx="6803224" cy="3645568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319" cy="365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>Обратите внимание, что в этой форме можно редактировать столбцы, индексы, ограничения, ключи и триггеры. Редактир</w:t>
      </w:r>
      <w:r w:rsidRPr="00397BE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>вание вышеупомянутых свойств также обсуждается в предстоящих разделах.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98" w:name="_Toc4506475"/>
      <w:bookmarkStart w:id="99" w:name="_Toc4495176"/>
      <w:bookmarkStart w:id="100" w:name="_Toc4495000"/>
      <w:bookmarkStart w:id="101" w:name="_Toc4492766"/>
      <w:bookmarkStart w:id="102" w:name="_Toc4490961"/>
      <w:bookmarkStart w:id="103" w:name="_Toc4490870"/>
      <w:bookmarkStart w:id="104" w:name="_Toc4490786"/>
      <w:bookmarkStart w:id="105" w:name="_Toc19469810"/>
      <w:bookmarkEnd w:id="98"/>
      <w:bookmarkEnd w:id="99"/>
      <w:bookmarkEnd w:id="100"/>
      <w:bookmarkEnd w:id="101"/>
      <w:bookmarkEnd w:id="102"/>
      <w:bookmarkEnd w:id="103"/>
      <w:bookmarkEnd w:id="104"/>
      <w:r w:rsidRPr="00397BEE">
        <w:rPr>
          <w:rFonts w:asciiTheme="minorHAnsi" w:hAnsiTheme="minorHAnsi" w:cstheme="minorHAnsi"/>
          <w:sz w:val="24"/>
          <w:szCs w:val="24"/>
        </w:rPr>
        <w:t>4.1.3 Удаление таблицы</w:t>
      </w:r>
      <w:bookmarkEnd w:id="105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Существует три способа удаления таблицы: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</w:t>
      </w:r>
      <w:r w:rsidR="004D6F3A">
        <w:rPr>
          <w:rFonts w:asciiTheme="minorHAnsi" w:hAnsiTheme="minorHAnsi" w:cstheme="minorHAnsi"/>
          <w:sz w:val="24"/>
          <w:szCs w:val="24"/>
        </w:rPr>
        <w:t>Н</w:t>
      </w:r>
      <w:r w:rsidRPr="00397BEE">
        <w:rPr>
          <w:rFonts w:asciiTheme="minorHAnsi" w:hAnsiTheme="minorHAnsi" w:cstheme="minorHAnsi"/>
          <w:sz w:val="24"/>
          <w:szCs w:val="24"/>
        </w:rPr>
        <w:t xml:space="preserve">ажмите </w:t>
      </w:r>
      <w:r w:rsidR="004D6F3A">
        <w:rPr>
          <w:rFonts w:asciiTheme="minorHAnsi" w:hAnsiTheme="minorHAnsi" w:cstheme="minorHAnsi"/>
          <w:sz w:val="24"/>
          <w:szCs w:val="24"/>
        </w:rPr>
        <w:t>п</w:t>
      </w:r>
      <w:r w:rsidR="004D6F3A" w:rsidRPr="00397BEE">
        <w:rPr>
          <w:rFonts w:asciiTheme="minorHAnsi" w:hAnsiTheme="minorHAnsi" w:cstheme="minorHAnsi"/>
          <w:sz w:val="24"/>
          <w:szCs w:val="24"/>
        </w:rPr>
        <w:t>раво</w:t>
      </w:r>
      <w:r w:rsidR="004D6F3A">
        <w:rPr>
          <w:rFonts w:asciiTheme="minorHAnsi" w:hAnsiTheme="minorHAnsi" w:cstheme="minorHAnsi"/>
          <w:sz w:val="24"/>
          <w:szCs w:val="24"/>
        </w:rPr>
        <w:t xml:space="preserve">й кнопкой </w:t>
      </w:r>
      <w:r w:rsidRPr="00397BEE">
        <w:rPr>
          <w:rFonts w:asciiTheme="minorHAnsi" w:hAnsiTheme="minorHAnsi" w:cstheme="minorHAnsi"/>
          <w:sz w:val="24"/>
          <w:szCs w:val="24"/>
        </w:rPr>
        <w:t xml:space="preserve">на его диаграмме и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4D6F3A" w:rsidRPr="004D6F3A">
        <w:rPr>
          <w:rFonts w:asciiTheme="minorHAnsi" w:hAnsiTheme="minorHAnsi" w:cstheme="minorHAnsi"/>
          <w:b/>
          <w:sz w:val="24"/>
          <w:szCs w:val="24"/>
          <w:lang w:val="en-US"/>
        </w:rPr>
        <w:t>Delete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631387">
      <w:pPr>
        <w:pStyle w:val="afffe"/>
        <w:spacing w:before="120" w:after="120"/>
        <w:ind w:left="568" w:firstLine="283"/>
        <w:rPr>
          <w:rFonts w:asciiTheme="minorHAnsi" w:hAnsiTheme="minorHAnsi" w:cstheme="minorHAnsi"/>
          <w:sz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AFA6B6B" wp14:editId="13F79A9A">
            <wp:extent cx="3280410" cy="2720340"/>
            <wp:effectExtent l="0" t="0" r="0" b="381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bookmarkStart w:id="106" w:name="_Toc4506476"/>
      <w:bookmarkStart w:id="107" w:name="_Toc4495177"/>
      <w:bookmarkStart w:id="108" w:name="_Toc4495001"/>
      <w:bookmarkStart w:id="109" w:name="_Toc4492767"/>
      <w:bookmarkStart w:id="110" w:name="_Toc4490962"/>
      <w:bookmarkStart w:id="111" w:name="_Toc4490871"/>
      <w:bookmarkStart w:id="112" w:name="_Toc4490787"/>
      <w:bookmarkStart w:id="113" w:name="_Toc4414763"/>
      <w:bookmarkEnd w:id="106"/>
      <w:bookmarkEnd w:id="107"/>
      <w:bookmarkEnd w:id="108"/>
      <w:bookmarkEnd w:id="109"/>
      <w:bookmarkEnd w:id="110"/>
      <w:bookmarkEnd w:id="111"/>
      <w:bookmarkEnd w:id="112"/>
      <w:r w:rsidRPr="00397BEE">
        <w:rPr>
          <w:rFonts w:asciiTheme="minorHAnsi" w:hAnsiTheme="minorHAnsi" w:cstheme="minorHAnsi"/>
          <w:sz w:val="24"/>
          <w:szCs w:val="24"/>
        </w:rPr>
        <w:t xml:space="preserve">2. Выберите его элемент  </w:t>
      </w:r>
      <w:r w:rsidR="004D6F3A">
        <w:rPr>
          <w:rFonts w:asciiTheme="minorHAnsi" w:hAnsiTheme="minorHAnsi" w:cstheme="minorHAnsi"/>
          <w:sz w:val="24"/>
          <w:szCs w:val="24"/>
        </w:rPr>
        <w:t>дерева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4D6F3A" w:rsidRPr="004D6F3A">
        <w:rPr>
          <w:rFonts w:asciiTheme="minorHAnsi" w:hAnsiTheme="minorHAnsi" w:cstheme="minorHAnsi"/>
          <w:b/>
          <w:sz w:val="24"/>
          <w:szCs w:val="24"/>
          <w:lang w:val="en-US"/>
        </w:rPr>
        <w:t>Delete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Или выберите его графическое представление и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4D6F3A" w:rsidRPr="004D6F3A">
        <w:rPr>
          <w:rFonts w:asciiTheme="minorHAnsi" w:hAnsiTheme="minorHAnsi" w:cstheme="minorHAnsi"/>
          <w:b/>
          <w:sz w:val="24"/>
          <w:szCs w:val="24"/>
          <w:lang w:val="en-US"/>
        </w:rPr>
        <w:t>Delete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  <w:r w:rsidR="004D6F3A">
        <w:rPr>
          <w:rFonts w:asciiTheme="minorHAnsi" w:hAnsiTheme="minorHAnsi" w:cstheme="minorHAnsi"/>
          <w:sz w:val="24"/>
          <w:szCs w:val="24"/>
        </w:rPr>
        <w:t xml:space="preserve"> </w:t>
      </w:r>
      <w:bookmarkEnd w:id="113"/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14" w:name="_Toc19469811"/>
      <w:r w:rsidRPr="00397BEE">
        <w:rPr>
          <w:rFonts w:asciiTheme="minorHAnsi" w:hAnsiTheme="minorHAnsi" w:cstheme="minorHAnsi"/>
          <w:sz w:val="24"/>
          <w:szCs w:val="24"/>
        </w:rPr>
        <w:t>4.1.4 Дублирование таблицы</w:t>
      </w:r>
      <w:bookmarkEnd w:id="114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Чтобы дублировать таблицу: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Нажмите на стол.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5B051B" w:rsidRPr="005B051B">
        <w:rPr>
          <w:rFonts w:asciiTheme="minorHAnsi" w:hAnsiTheme="minorHAnsi" w:cstheme="minorHAnsi"/>
          <w:b/>
          <w:sz w:val="24"/>
          <w:szCs w:val="24"/>
          <w:lang w:val="en-US"/>
        </w:rPr>
        <w:t>Duplicate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из контекстного меню;</w:t>
      </w:r>
    </w:p>
    <w:p w:rsidR="0081443C" w:rsidRPr="00397BEE" w:rsidRDefault="0081443C" w:rsidP="00631387">
      <w:pPr>
        <w:pStyle w:val="textebrut1"/>
        <w:spacing w:before="0" w:beforeAutospacing="0" w:after="0" w:afterAutospacing="0" w:line="264" w:lineRule="auto"/>
        <w:ind w:left="568" w:firstLine="283"/>
        <w:rPr>
          <w:rFonts w:asciiTheme="minorHAnsi" w:hAnsiTheme="minorHAnsi" w:cstheme="minorHAnsi"/>
          <w:lang w:val="fr-FR"/>
        </w:rPr>
      </w:pPr>
      <w:r w:rsidRPr="00397BEE">
        <w:rPr>
          <w:rFonts w:asciiTheme="minorHAnsi" w:hAnsiTheme="minorHAnsi" w:cstheme="minorHAnsi"/>
          <w:lang w:val="en-US"/>
        </w:rPr>
        <w:lastRenderedPageBreak/>
        <w:t> </w:t>
      </w:r>
      <w:r w:rsidRPr="00397BEE">
        <w:rPr>
          <w:rFonts w:asciiTheme="minorHAnsi" w:hAnsiTheme="minorHAnsi" w:cstheme="minorHAnsi"/>
          <w:noProof/>
        </w:rPr>
        <w:drawing>
          <wp:inline distT="0" distB="0" distL="0" distR="0" wp14:anchorId="1CF2B84D" wp14:editId="269517D9">
            <wp:extent cx="2854036" cy="2365426"/>
            <wp:effectExtent l="0" t="0" r="381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33" cy="236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Вы также можете дублировать его с ярлыком (Ctrl+U).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Появится окно </w:t>
      </w:r>
      <w:r w:rsidR="005B051B">
        <w:rPr>
          <w:rFonts w:asciiTheme="minorHAnsi" w:hAnsiTheme="minorHAnsi" w:cstheme="minorHAnsi"/>
          <w:sz w:val="24"/>
          <w:szCs w:val="24"/>
        </w:rPr>
        <w:t>«</w:t>
      </w:r>
      <w:r w:rsidR="005B051B" w:rsidRPr="005B051B">
        <w:rPr>
          <w:rFonts w:asciiTheme="minorHAnsi" w:hAnsiTheme="minorHAnsi" w:cstheme="minorHAnsi"/>
          <w:b/>
          <w:sz w:val="24"/>
          <w:szCs w:val="24"/>
          <w:lang w:val="en-US"/>
        </w:rPr>
        <w:t>Past Table</w:t>
      </w:r>
      <w:r w:rsidR="005B051B">
        <w:rPr>
          <w:rFonts w:asciiTheme="minorHAnsi" w:hAnsiTheme="minorHAnsi" w:cstheme="minorHAnsi"/>
          <w:sz w:val="24"/>
          <w:szCs w:val="24"/>
        </w:rPr>
        <w:t xml:space="preserve">» </w:t>
      </w:r>
      <w:r w:rsidRPr="00397BEE">
        <w:rPr>
          <w:rFonts w:asciiTheme="minorHAnsi" w:hAnsiTheme="minorHAnsi" w:cstheme="minorHAnsi"/>
          <w:sz w:val="24"/>
          <w:szCs w:val="24"/>
        </w:rPr>
        <w:t>прошлого стола. Введите заголовок и название таблицы назначения:</w:t>
      </w:r>
    </w:p>
    <w:p w:rsidR="00631387" w:rsidRPr="00397BEE" w:rsidRDefault="00631387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0C0AA50" wp14:editId="3A5287AB">
            <wp:extent cx="4073525" cy="2604770"/>
            <wp:effectExtent l="0" t="0" r="3175" b="508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pStyle w:val="textebrut1"/>
        <w:spacing w:before="0" w:beforeAutospacing="0" w:after="0" w:afterAutospacing="0" w:line="264" w:lineRule="auto"/>
        <w:ind w:left="568" w:hanging="284"/>
        <w:rPr>
          <w:rFonts w:asciiTheme="minorHAnsi" w:hAnsiTheme="minorHAnsi" w:cstheme="minorHAnsi"/>
        </w:rPr>
      </w:pP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15" w:name="_Toc4506477"/>
      <w:bookmarkStart w:id="116" w:name="_Toc4495178"/>
      <w:bookmarkStart w:id="117" w:name="_Toc4495002"/>
      <w:bookmarkStart w:id="118" w:name="_Toc4492768"/>
      <w:bookmarkStart w:id="119" w:name="_Toc4490963"/>
      <w:bookmarkStart w:id="120" w:name="_Toc4490872"/>
      <w:bookmarkStart w:id="121" w:name="_Toc4490788"/>
      <w:bookmarkStart w:id="122" w:name="_Toc19469812"/>
      <w:bookmarkEnd w:id="115"/>
      <w:bookmarkEnd w:id="116"/>
      <w:bookmarkEnd w:id="117"/>
      <w:bookmarkEnd w:id="118"/>
      <w:bookmarkEnd w:id="119"/>
      <w:bookmarkEnd w:id="120"/>
      <w:bookmarkEnd w:id="121"/>
      <w:r w:rsidRPr="00397BEE">
        <w:rPr>
          <w:rFonts w:asciiTheme="minorHAnsi" w:hAnsiTheme="minorHAnsi" w:cstheme="minorHAnsi"/>
          <w:sz w:val="24"/>
          <w:szCs w:val="24"/>
        </w:rPr>
        <w:lastRenderedPageBreak/>
        <w:t>4.1.4 Стили таблиц</w:t>
      </w:r>
      <w:bookmarkEnd w:id="122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Чтобы изменить стиль или цвет таблицы: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Таблица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5B051B" w:rsidRPr="005B051B">
        <w:rPr>
          <w:rFonts w:asciiTheme="minorHAnsi" w:hAnsiTheme="minorHAnsi" w:cstheme="minorHAnsi"/>
          <w:b/>
          <w:sz w:val="24"/>
          <w:szCs w:val="24"/>
          <w:lang w:val="en-US"/>
        </w:rPr>
        <w:t>Styles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из контекстного меню. Затем вы увидите список стилей:</w:t>
      </w:r>
    </w:p>
    <w:p w:rsidR="008454AA" w:rsidRPr="008454AA" w:rsidRDefault="008454AA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</w:rPr>
        <w:drawing>
          <wp:inline distT="0" distB="0" distL="0" distR="0" wp14:anchorId="1FF979C3" wp14:editId="40C0FD6A">
            <wp:extent cx="4103370" cy="2663190"/>
            <wp:effectExtent l="0" t="0" r="0" b="381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3. Выберите стиль для стола.</w:t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123" w:name="_Toc4506478"/>
      <w:bookmarkStart w:id="124" w:name="_Toc4495179"/>
      <w:bookmarkStart w:id="125" w:name="_Toc4495003"/>
      <w:bookmarkStart w:id="126" w:name="_Toc4492769"/>
      <w:bookmarkStart w:id="127" w:name="_Toc4490964"/>
      <w:bookmarkStart w:id="128" w:name="_Toc4490873"/>
      <w:bookmarkStart w:id="129" w:name="_Toc4490789"/>
      <w:bookmarkStart w:id="130" w:name="_Toc19469813"/>
      <w:bookmarkStart w:id="131" w:name="_Toc21110643"/>
      <w:bookmarkEnd w:id="123"/>
      <w:bookmarkEnd w:id="124"/>
      <w:bookmarkEnd w:id="125"/>
      <w:bookmarkEnd w:id="126"/>
      <w:bookmarkEnd w:id="127"/>
      <w:bookmarkEnd w:id="128"/>
      <w:bookmarkEnd w:id="129"/>
      <w:r w:rsidRPr="008454AA">
        <w:rPr>
          <w:rFonts w:asciiTheme="minorHAnsi" w:hAnsiTheme="minorHAnsi" w:cstheme="minorHAnsi"/>
          <w:sz w:val="28"/>
          <w:szCs w:val="28"/>
        </w:rPr>
        <w:t>4.2 ДОМЕНЫ</w:t>
      </w:r>
      <w:bookmarkEnd w:id="130"/>
      <w:bookmarkEnd w:id="131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Чтобы показать диалоговую коробку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 w:rsidRPr="00B8471A">
        <w:rPr>
          <w:rFonts w:asciiTheme="minorHAnsi" w:hAnsiTheme="minorHAnsi" w:cstheme="minorHAnsi"/>
          <w:b/>
          <w:sz w:val="24"/>
          <w:szCs w:val="24"/>
          <w:lang w:val="en-US"/>
        </w:rPr>
        <w:t>Domains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выберите </w:t>
      </w:r>
      <w:r w:rsidR="002F2FBE">
        <w:rPr>
          <w:rFonts w:asciiTheme="minorHAnsi" w:hAnsiTheme="minorHAnsi" w:cstheme="minorHAnsi"/>
          <w:sz w:val="24"/>
          <w:szCs w:val="24"/>
        </w:rPr>
        <w:t>«</w:t>
      </w:r>
      <w:r w:rsidRPr="005B051B">
        <w:rPr>
          <w:rFonts w:asciiTheme="minorHAnsi" w:hAnsiTheme="minorHAnsi" w:cstheme="minorHAnsi"/>
          <w:b/>
          <w:sz w:val="24"/>
          <w:szCs w:val="24"/>
          <w:lang w:val="en-US"/>
        </w:rPr>
        <w:t>Project</w:t>
      </w:r>
      <w:r w:rsidRPr="005B051B">
        <w:rPr>
          <w:rFonts w:asciiTheme="minorHAnsi" w:hAnsiTheme="minorHAnsi" w:cstheme="minorHAnsi"/>
          <w:b/>
          <w:sz w:val="24"/>
          <w:szCs w:val="24"/>
        </w:rPr>
        <w:t xml:space="preserve"> | </w:t>
      </w:r>
      <w:r w:rsidRPr="005B051B">
        <w:rPr>
          <w:rFonts w:asciiTheme="minorHAnsi" w:hAnsiTheme="minorHAnsi" w:cstheme="minorHAnsi"/>
          <w:b/>
          <w:sz w:val="24"/>
          <w:szCs w:val="24"/>
          <w:lang w:val="en-US"/>
        </w:rPr>
        <w:t>Domains</w:t>
      </w:r>
      <w:r w:rsidR="000635F6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32" w:name="_Toc4506479"/>
      <w:bookmarkStart w:id="133" w:name="_Toc4495180"/>
      <w:bookmarkStart w:id="134" w:name="_Toc4495004"/>
      <w:bookmarkStart w:id="135" w:name="_Toc4492770"/>
      <w:bookmarkStart w:id="136" w:name="_Toc4490965"/>
      <w:bookmarkStart w:id="137" w:name="_Toc4490874"/>
      <w:bookmarkStart w:id="138" w:name="_Toc4490790"/>
      <w:bookmarkStart w:id="139" w:name="_Toc19469814"/>
      <w:bookmarkEnd w:id="132"/>
      <w:bookmarkEnd w:id="133"/>
      <w:bookmarkEnd w:id="134"/>
      <w:bookmarkEnd w:id="135"/>
      <w:bookmarkEnd w:id="136"/>
      <w:bookmarkEnd w:id="137"/>
      <w:bookmarkEnd w:id="138"/>
      <w:r w:rsidRPr="00397BEE">
        <w:rPr>
          <w:rFonts w:asciiTheme="minorHAnsi" w:hAnsiTheme="minorHAnsi" w:cstheme="minorHAnsi"/>
          <w:sz w:val="24"/>
          <w:szCs w:val="24"/>
        </w:rPr>
        <w:t>4.2.1 Создание нового домена</w:t>
      </w:r>
      <w:bookmarkEnd w:id="139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домена: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5B051B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712FC1AB" wp14:editId="5025BD79">
            <wp:extent cx="167005" cy="15621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8454AA">
        <w:rPr>
          <w:rFonts w:asciiTheme="minorHAnsi" w:hAnsiTheme="minorHAnsi" w:cstheme="minorHAnsi"/>
          <w:sz w:val="24"/>
          <w:szCs w:val="24"/>
          <w:lang w:val="en-US"/>
        </w:rPr>
        <w:t>Domains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B8471A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EB7C4D9" wp14:editId="6B07A64D">
            <wp:extent cx="156210" cy="1117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сохранить новый домен</w:t>
      </w:r>
      <w:r w:rsidR="00B8471A">
        <w:rPr>
          <w:rFonts w:asciiTheme="minorHAnsi" w:hAnsiTheme="minorHAnsi" w:cstheme="minorHAnsi"/>
          <w:sz w:val="24"/>
          <w:szCs w:val="24"/>
        </w:rPr>
        <w:t>: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9604D26" wp14:editId="6E7C6DB7">
            <wp:extent cx="7273636" cy="5132095"/>
            <wp:effectExtent l="0" t="0" r="381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030" cy="513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После того, как домен находится в режиме </w:t>
      </w:r>
      <w:r w:rsidR="00B8471A">
        <w:rPr>
          <w:rFonts w:asciiTheme="minorHAnsi" w:hAnsiTheme="minorHAnsi" w:cstheme="minorHAnsi"/>
          <w:sz w:val="24"/>
          <w:szCs w:val="24"/>
        </w:rPr>
        <w:t>редактирования</w:t>
      </w:r>
      <w:r w:rsidRPr="00397BEE">
        <w:rPr>
          <w:rFonts w:asciiTheme="minorHAnsi" w:hAnsiTheme="minorHAnsi" w:cstheme="minorHAnsi"/>
          <w:sz w:val="24"/>
          <w:szCs w:val="24"/>
        </w:rPr>
        <w:t>, его имя, подпись и необходимые характеристики домена могут быть указаны. Дополнительную информацию можно узнать в следующей таблице.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40" w:name="_Toc4506480"/>
      <w:bookmarkStart w:id="141" w:name="_Toc4495181"/>
      <w:bookmarkStart w:id="142" w:name="_Toc4495005"/>
      <w:bookmarkStart w:id="143" w:name="_Toc4492771"/>
      <w:bookmarkStart w:id="144" w:name="_Toc4490966"/>
      <w:bookmarkStart w:id="145" w:name="_Toc4490875"/>
      <w:bookmarkStart w:id="146" w:name="_Toc4490791"/>
      <w:bookmarkStart w:id="147" w:name="_Toc19469815"/>
      <w:bookmarkEnd w:id="140"/>
      <w:bookmarkEnd w:id="141"/>
      <w:bookmarkEnd w:id="142"/>
      <w:bookmarkEnd w:id="143"/>
      <w:bookmarkEnd w:id="144"/>
      <w:bookmarkEnd w:id="145"/>
      <w:bookmarkEnd w:id="146"/>
      <w:r w:rsidRPr="00397BEE">
        <w:rPr>
          <w:rFonts w:asciiTheme="minorHAnsi" w:hAnsiTheme="minorHAnsi" w:cstheme="minorHAnsi"/>
          <w:sz w:val="24"/>
          <w:szCs w:val="24"/>
        </w:rPr>
        <w:lastRenderedPageBreak/>
        <w:t>4.2.2 Редактирование существующего домена</w:t>
      </w:r>
      <w:bookmarkEnd w:id="147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существующего  домена: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F83C05A" wp14:editId="1C76F139">
            <wp:extent cx="156210" cy="144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8471A">
        <w:rPr>
          <w:rFonts w:asciiTheme="minorHAnsi" w:hAnsiTheme="minorHAnsi" w:cstheme="minorHAnsi"/>
          <w:b/>
          <w:sz w:val="24"/>
          <w:szCs w:val="24"/>
          <w:lang w:val="en-US"/>
        </w:rPr>
        <w:t>Domains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EB7C4D9" wp14:editId="6B07A64D">
            <wp:extent cx="156210" cy="111760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изменения в домене: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3FE7D024" wp14:editId="3B28D74F">
            <wp:extent cx="6567805" cy="4637405"/>
            <wp:effectExtent l="0" t="0" r="444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631387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В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режиме </w:t>
      </w:r>
      <w:r>
        <w:rPr>
          <w:rFonts w:asciiTheme="minorHAnsi" w:hAnsiTheme="minorHAnsi" w:cstheme="minorHAnsi"/>
          <w:sz w:val="24"/>
          <w:szCs w:val="24"/>
        </w:rPr>
        <w:t>редактирова</w:t>
      </w:r>
      <w:r w:rsidR="0081443C" w:rsidRPr="00397BEE">
        <w:rPr>
          <w:rFonts w:asciiTheme="minorHAnsi" w:hAnsiTheme="minorHAnsi" w:cstheme="minorHAnsi"/>
          <w:sz w:val="24"/>
          <w:szCs w:val="24"/>
        </w:rPr>
        <w:t>ния, его имя, подпись и другие характеристики домена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48" w:name="_Toc4506481"/>
      <w:bookmarkStart w:id="149" w:name="_Toc4495182"/>
      <w:bookmarkStart w:id="150" w:name="_Toc4495006"/>
      <w:bookmarkStart w:id="151" w:name="_Toc4492772"/>
      <w:bookmarkStart w:id="152" w:name="_Toc4490967"/>
      <w:bookmarkStart w:id="153" w:name="_Toc4490876"/>
      <w:bookmarkStart w:id="154" w:name="_Toc4490792"/>
      <w:bookmarkStart w:id="155" w:name="_Toc19469816"/>
      <w:bookmarkEnd w:id="148"/>
      <w:bookmarkEnd w:id="149"/>
      <w:bookmarkEnd w:id="150"/>
      <w:bookmarkEnd w:id="151"/>
      <w:bookmarkEnd w:id="152"/>
      <w:bookmarkEnd w:id="153"/>
      <w:bookmarkEnd w:id="154"/>
      <w:r w:rsidRPr="00397BEE">
        <w:rPr>
          <w:rFonts w:asciiTheme="minorHAnsi" w:hAnsiTheme="minorHAnsi" w:cstheme="minorHAnsi"/>
          <w:sz w:val="24"/>
          <w:szCs w:val="24"/>
        </w:rPr>
        <w:t>4.2.3 Удаление существующего домена</w:t>
      </w:r>
      <w:bookmarkEnd w:id="155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Чтобы удалить существующий домен,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420DD32" wp14:editId="7BD282E1">
            <wp:extent cx="144780" cy="66675"/>
            <wp:effectExtent l="0" t="0" r="7620" b="952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поле диалога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8471A">
        <w:rPr>
          <w:rFonts w:asciiTheme="minorHAnsi" w:hAnsiTheme="minorHAnsi" w:cstheme="minorHAnsi"/>
          <w:b/>
          <w:sz w:val="24"/>
          <w:szCs w:val="24"/>
          <w:lang w:val="en-US"/>
        </w:rPr>
        <w:t>Domains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Обратите внимание, что по</w:t>
      </w:r>
      <w:r w:rsidRPr="00397BEE">
        <w:rPr>
          <w:rFonts w:asciiTheme="minorHAnsi" w:hAnsiTheme="minorHAnsi" w:cstheme="minorHAnsi"/>
          <w:sz w:val="24"/>
          <w:szCs w:val="24"/>
        </w:rPr>
        <w:t>д</w:t>
      </w:r>
      <w:r w:rsidRPr="00397BEE">
        <w:rPr>
          <w:rFonts w:asciiTheme="minorHAnsi" w:hAnsiTheme="minorHAnsi" w:cstheme="minorHAnsi"/>
          <w:sz w:val="24"/>
          <w:szCs w:val="24"/>
        </w:rPr>
        <w:t>тверждение необходимо в подсказке диалога:</w:t>
      </w:r>
    </w:p>
    <w:p w:rsidR="0081443C" w:rsidRPr="00397BEE" w:rsidRDefault="0081443C" w:rsidP="0081443C">
      <w:pPr>
        <w:spacing w:before="120" w:after="120"/>
        <w:ind w:firstLine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250A50B" wp14:editId="0AD86034">
            <wp:extent cx="6303818" cy="4443695"/>
            <wp:effectExtent l="0" t="0" r="190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842" cy="444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156" w:name="_Toc4506482"/>
      <w:bookmarkStart w:id="157" w:name="_Toc4495183"/>
      <w:bookmarkStart w:id="158" w:name="_Toc4495007"/>
      <w:bookmarkStart w:id="159" w:name="_Toc4492773"/>
      <w:bookmarkStart w:id="160" w:name="_Toc4490968"/>
      <w:bookmarkStart w:id="161" w:name="_Toc4490877"/>
      <w:bookmarkStart w:id="162" w:name="_Toc4490793"/>
      <w:bookmarkStart w:id="163" w:name="_Toc4414769"/>
      <w:bookmarkStart w:id="164" w:name="_Column1"/>
      <w:bookmarkStart w:id="165" w:name="_Toc19469817"/>
      <w:bookmarkStart w:id="166" w:name="_Toc21110644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Pr="008454AA">
        <w:rPr>
          <w:rFonts w:asciiTheme="minorHAnsi" w:hAnsiTheme="minorHAnsi" w:cstheme="minorHAnsi"/>
          <w:sz w:val="28"/>
          <w:szCs w:val="28"/>
        </w:rPr>
        <w:lastRenderedPageBreak/>
        <w:t>4.3 СТОЛБЦЫ</w:t>
      </w:r>
      <w:bookmarkEnd w:id="165"/>
      <w:bookmarkEnd w:id="166"/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Столбцы также называются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Атрибуты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или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Поля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</w:t>
      </w:r>
      <w:r w:rsidR="00F752B6">
        <w:rPr>
          <w:rFonts w:asciiTheme="minorHAnsi" w:hAnsiTheme="minorHAnsi" w:cstheme="minorHAnsi"/>
          <w:sz w:val="24"/>
          <w:szCs w:val="24"/>
        </w:rPr>
        <w:t xml:space="preserve">и </w:t>
      </w:r>
      <w:r w:rsidRPr="00397BEE">
        <w:rPr>
          <w:rFonts w:asciiTheme="minorHAnsi" w:hAnsiTheme="minorHAnsi" w:cstheme="minorHAnsi"/>
          <w:sz w:val="24"/>
          <w:szCs w:val="24"/>
        </w:rPr>
        <w:t>описыва</w:t>
      </w:r>
      <w:r w:rsidR="00F752B6">
        <w:rPr>
          <w:rFonts w:asciiTheme="minorHAnsi" w:hAnsiTheme="minorHAnsi" w:cstheme="minorHAnsi"/>
          <w:sz w:val="24"/>
          <w:szCs w:val="24"/>
        </w:rPr>
        <w:t>ю</w:t>
      </w:r>
      <w:r w:rsidRPr="00397BEE">
        <w:rPr>
          <w:rFonts w:asciiTheme="minorHAnsi" w:hAnsiTheme="minorHAnsi" w:cstheme="minorHAnsi"/>
          <w:sz w:val="24"/>
          <w:szCs w:val="24"/>
        </w:rPr>
        <w:t xml:space="preserve">тся набором параметров. В диалоговом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752B6">
        <w:rPr>
          <w:rFonts w:asciiTheme="minorHAnsi" w:hAnsiTheme="minorHAnsi" w:cstheme="minorHAnsi"/>
          <w:sz w:val="24"/>
          <w:szCs w:val="24"/>
        </w:rPr>
        <w:t xml:space="preserve">экранная </w:t>
      </w:r>
      <w:r w:rsidRPr="00397BEE">
        <w:rPr>
          <w:rFonts w:asciiTheme="minorHAnsi" w:hAnsiTheme="minorHAnsi" w:cstheme="minorHAnsi"/>
          <w:sz w:val="24"/>
          <w:szCs w:val="24"/>
        </w:rPr>
        <w:t xml:space="preserve">форма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8471A">
        <w:rPr>
          <w:rFonts w:asciiTheme="minorHAnsi" w:hAnsiTheme="minorHAnsi" w:cstheme="minorHAnsi"/>
          <w:b/>
          <w:sz w:val="24"/>
          <w:szCs w:val="24"/>
        </w:rPr>
        <w:t>Columns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отображается нажатием на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8471A">
        <w:rPr>
          <w:rFonts w:asciiTheme="minorHAnsi" w:hAnsiTheme="minorHAnsi" w:cstheme="minorHAnsi"/>
          <w:b/>
          <w:sz w:val="24"/>
          <w:szCs w:val="24"/>
          <w:lang w:val="en-US"/>
        </w:rPr>
        <w:t>Columns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0A6935B" wp14:editId="41700E4F">
            <wp:extent cx="6560820" cy="4011930"/>
            <wp:effectExtent l="0" t="0" r="0" b="762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67" w:name="_Toc4506483"/>
      <w:bookmarkStart w:id="168" w:name="_Toc4495184"/>
      <w:bookmarkStart w:id="169" w:name="_Toc4495008"/>
      <w:bookmarkStart w:id="170" w:name="_Toc4492774"/>
      <w:bookmarkStart w:id="171" w:name="_Toc4490969"/>
      <w:bookmarkStart w:id="172" w:name="_Toc4490878"/>
      <w:bookmarkStart w:id="173" w:name="_Toc4490794"/>
      <w:bookmarkStart w:id="174" w:name="_Toc19469818"/>
      <w:bookmarkEnd w:id="167"/>
      <w:bookmarkEnd w:id="168"/>
      <w:bookmarkEnd w:id="169"/>
      <w:bookmarkEnd w:id="170"/>
      <w:bookmarkEnd w:id="171"/>
      <w:bookmarkEnd w:id="172"/>
      <w:bookmarkEnd w:id="173"/>
      <w:r w:rsidRPr="00397BEE">
        <w:rPr>
          <w:rFonts w:asciiTheme="minorHAnsi" w:hAnsiTheme="minorHAnsi" w:cstheme="minorHAnsi"/>
          <w:sz w:val="24"/>
          <w:szCs w:val="24"/>
        </w:rPr>
        <w:t>4.3.1 Создание новой колонки</w:t>
      </w:r>
      <w:bookmarkEnd w:id="174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Чтобы создать новый столбец для таблицы:</w:t>
      </w:r>
    </w:p>
    <w:p w:rsidR="0081443C" w:rsidRPr="00E13339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Во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E978F2">
        <w:rPr>
          <w:rFonts w:asciiTheme="minorHAnsi" w:hAnsiTheme="minorHAnsi" w:cstheme="minorHAnsi"/>
          <w:b/>
          <w:sz w:val="24"/>
          <w:szCs w:val="24"/>
        </w:rPr>
        <w:t>Columns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управления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eastAsia="Times New Roman" w:hAnsiTheme="minorHAnsi" w:cstheme="minorHAnsi"/>
          <w:noProof/>
          <w:sz w:val="24"/>
          <w:szCs w:val="24"/>
        </w:rPr>
        <w:drawing>
          <wp:inline distT="0" distB="0" distL="0" distR="0" wp14:anchorId="4788F0D8" wp14:editId="6B8C6A07">
            <wp:extent cx="167005" cy="156210"/>
            <wp:effectExtent l="0" t="0" r="444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22540910" wp14:editId="0CEC6B41">
            <wp:extent cx="9022080" cy="5527040"/>
            <wp:effectExtent l="0" t="0" r="762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08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2. Убедитесь в том, чтобы применить изменения, нажав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B8471A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4CC8D67" wp14:editId="36594976">
            <wp:extent cx="156210" cy="111760"/>
            <wp:effectExtent l="0" t="0" r="0" b="254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471A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F752B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95F8DE5" wp14:editId="01D34ADC">
            <wp:extent cx="8700770" cy="3629660"/>
            <wp:effectExtent l="0" t="0" r="5080" b="889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77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Вместо примитивного типа пользователь может выбрать один из ранее определенных доменов (см. предыдущий раздел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Домен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). После того, как столбец находится в режиме изменения, можно изменить его имя, подпись и другие характеристики (см. следующую таблицу).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Обратите внимание, что созданные ограничения в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Колоннах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Ограничения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вкладка рассматривается как ограничения столбца. В сгенерированном скрипте DDL они определяются сразу после их соответствующего кода колонки S'L. В отличие от эт</w:t>
      </w:r>
      <w:r w:rsidRPr="00397BE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>го, ограничения таблицы генерируются после создания всей таблицы (столбцы и основные клавиши).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75" w:name="_Toc4506484"/>
      <w:bookmarkStart w:id="176" w:name="_Toc4495185"/>
      <w:bookmarkStart w:id="177" w:name="_Toc4495009"/>
      <w:bookmarkStart w:id="178" w:name="_Toc4492775"/>
      <w:bookmarkStart w:id="179" w:name="_Toc4490970"/>
      <w:bookmarkStart w:id="180" w:name="_Toc4490879"/>
      <w:bookmarkStart w:id="181" w:name="_Toc4490795"/>
      <w:bookmarkStart w:id="182" w:name="_Toc19469819"/>
      <w:bookmarkEnd w:id="175"/>
      <w:bookmarkEnd w:id="176"/>
      <w:bookmarkEnd w:id="177"/>
      <w:bookmarkEnd w:id="178"/>
      <w:bookmarkEnd w:id="179"/>
      <w:bookmarkEnd w:id="180"/>
      <w:bookmarkEnd w:id="181"/>
      <w:r w:rsidRPr="00397BEE">
        <w:rPr>
          <w:rFonts w:asciiTheme="minorHAnsi" w:hAnsiTheme="minorHAnsi" w:cstheme="minorHAnsi"/>
          <w:sz w:val="24"/>
          <w:szCs w:val="24"/>
        </w:rPr>
        <w:t>4.3.2 Редактирование существующего столбца</w:t>
      </w:r>
      <w:bookmarkEnd w:id="18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существующего столбца: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1.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F4C0C">
        <w:rPr>
          <w:noProof/>
        </w:rPr>
        <w:drawing>
          <wp:inline distT="0" distB="0" distL="0" distR="0" wp14:anchorId="21EB8409" wp14:editId="633503E5">
            <wp:extent cx="216535" cy="22860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во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F4C0C">
        <w:rPr>
          <w:rFonts w:asciiTheme="minorHAnsi" w:hAnsiTheme="minorHAnsi" w:cstheme="minorHAnsi"/>
          <w:b/>
          <w:sz w:val="24"/>
          <w:szCs w:val="24"/>
        </w:rPr>
        <w:t>Columns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Убедитесь в том, чтобы применить изменения, нажав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FF4C0C">
        <w:rPr>
          <w:noProof/>
        </w:rPr>
        <w:drawing>
          <wp:inline distT="0" distB="0" distL="0" distR="0" wp14:anchorId="03E342A2" wp14:editId="407FFD8B">
            <wp:extent cx="204470" cy="168275"/>
            <wp:effectExtent l="0" t="0" r="5080" b="3175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FF4C0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92E9C49" wp14:editId="5C2E4761">
            <wp:extent cx="8698865" cy="4559935"/>
            <wp:effectExtent l="0" t="0" r="698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6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столбец находится в режиме редактирования, его имя, подпись и другие характеристики могут быть изменены.</w:t>
      </w:r>
    </w:p>
    <w:p w:rsidR="008454AA" w:rsidRPr="005B051B" w:rsidRDefault="008454AA" w:rsidP="0081443C">
      <w:pPr>
        <w:ind w:left="284"/>
        <w:rPr>
          <w:rFonts w:asciiTheme="minorHAnsi" w:hAnsiTheme="minorHAnsi" w:cstheme="minorHAnsi"/>
          <w:sz w:val="24"/>
          <w:szCs w:val="24"/>
        </w:rPr>
      </w:pP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183" w:name="_Toc4506485"/>
      <w:bookmarkStart w:id="184" w:name="_Toc4495186"/>
      <w:bookmarkStart w:id="185" w:name="_Toc4495010"/>
      <w:bookmarkStart w:id="186" w:name="_Toc4492776"/>
      <w:bookmarkStart w:id="187" w:name="_Toc4490971"/>
      <w:bookmarkStart w:id="188" w:name="_Toc4490880"/>
      <w:bookmarkStart w:id="189" w:name="_Toc4490796"/>
      <w:bookmarkStart w:id="190" w:name="_Toc19469820"/>
      <w:bookmarkEnd w:id="183"/>
      <w:bookmarkEnd w:id="184"/>
      <w:bookmarkEnd w:id="185"/>
      <w:bookmarkEnd w:id="186"/>
      <w:bookmarkEnd w:id="187"/>
      <w:bookmarkEnd w:id="188"/>
      <w:bookmarkEnd w:id="189"/>
      <w:r w:rsidRPr="00397BEE">
        <w:rPr>
          <w:rFonts w:asciiTheme="minorHAnsi" w:hAnsiTheme="minorHAnsi" w:cstheme="minorHAnsi"/>
          <w:sz w:val="24"/>
          <w:szCs w:val="24"/>
        </w:rPr>
        <w:lastRenderedPageBreak/>
        <w:t>4.3.3 Удаление существующего столбца</w:t>
      </w:r>
      <w:bookmarkEnd w:id="190"/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существующей колонки,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873CEE">
        <w:rPr>
          <w:noProof/>
        </w:rPr>
        <w:drawing>
          <wp:inline distT="0" distB="0" distL="0" distR="0" wp14:anchorId="76752A2E" wp14:editId="07E00DAB">
            <wp:extent cx="156210" cy="144145"/>
            <wp:effectExtent l="0" t="0" r="0" b="825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в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F4C0C">
        <w:rPr>
          <w:rFonts w:asciiTheme="minorHAnsi" w:hAnsiTheme="minorHAnsi" w:cstheme="minorHAnsi"/>
          <w:b/>
          <w:sz w:val="24"/>
          <w:szCs w:val="24"/>
        </w:rPr>
        <w:t>Columns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Обратите внимание на то, что подтверждение необходимо в отображаемом поле быстрого диалога:</w:t>
      </w:r>
    </w:p>
    <w:p w:rsidR="008454AA" w:rsidRPr="008454AA" w:rsidRDefault="008454AA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5A32E25" wp14:editId="102E2A45">
            <wp:extent cx="8710930" cy="4788535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0930" cy="47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191" w:name="_Toc4506486"/>
      <w:bookmarkStart w:id="192" w:name="_Toc4495187"/>
      <w:bookmarkStart w:id="193" w:name="_Toc4495011"/>
      <w:bookmarkStart w:id="194" w:name="_Toc4492777"/>
      <w:bookmarkStart w:id="195" w:name="_Toc4490972"/>
      <w:bookmarkStart w:id="196" w:name="_Toc4490881"/>
      <w:bookmarkStart w:id="197" w:name="_Toc4490797"/>
      <w:bookmarkStart w:id="198" w:name="_Toc4414773"/>
      <w:bookmarkStart w:id="199" w:name="_Index1"/>
      <w:bookmarkStart w:id="200" w:name="_Toc19469821"/>
      <w:bookmarkStart w:id="201" w:name="_Toc21110645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 w:rsidRPr="008454AA">
        <w:rPr>
          <w:rFonts w:asciiTheme="minorHAnsi" w:hAnsiTheme="minorHAnsi" w:cstheme="minorHAnsi"/>
          <w:sz w:val="28"/>
          <w:szCs w:val="28"/>
        </w:rPr>
        <w:lastRenderedPageBreak/>
        <w:t>4.4 ИНДЕКСЫ</w:t>
      </w:r>
      <w:bookmarkEnd w:id="200"/>
      <w:bookmarkEnd w:id="201"/>
      <w:r w:rsidRPr="008454AA">
        <w:rPr>
          <w:rFonts w:asciiTheme="minorHAnsi" w:hAnsiTheme="minorHAnsi" w:cstheme="minorHAnsi"/>
          <w:sz w:val="28"/>
          <w:szCs w:val="28"/>
        </w:rPr>
        <w:t xml:space="preserve"> </w:t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В форме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интерфейс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3D5E8D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Indexes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можно получить, выбрав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3D5E8D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Indexes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D4623C" w:rsidRPr="00D4623C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EBF735F" wp14:editId="61B9B975">
            <wp:extent cx="8621486" cy="5132166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825" cy="51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02" w:name="_Toc4506487"/>
      <w:bookmarkStart w:id="203" w:name="_Toc4495188"/>
      <w:bookmarkStart w:id="204" w:name="_Toc4495012"/>
      <w:bookmarkStart w:id="205" w:name="_Toc4492778"/>
      <w:bookmarkStart w:id="206" w:name="_Toc4490973"/>
      <w:bookmarkStart w:id="207" w:name="_Toc4490882"/>
      <w:bookmarkStart w:id="208" w:name="_Toc4490798"/>
      <w:bookmarkStart w:id="209" w:name="_Toc19469822"/>
      <w:bookmarkEnd w:id="202"/>
      <w:bookmarkEnd w:id="203"/>
      <w:bookmarkEnd w:id="204"/>
      <w:bookmarkEnd w:id="205"/>
      <w:bookmarkEnd w:id="206"/>
      <w:bookmarkEnd w:id="207"/>
      <w:bookmarkEnd w:id="208"/>
      <w:r w:rsidRPr="00397BEE">
        <w:rPr>
          <w:rFonts w:asciiTheme="minorHAnsi" w:hAnsiTheme="minorHAnsi" w:cstheme="minorHAnsi"/>
          <w:sz w:val="24"/>
          <w:szCs w:val="24"/>
        </w:rPr>
        <w:lastRenderedPageBreak/>
        <w:t>4.4.1 Создание нового индекса</w:t>
      </w:r>
      <w:bookmarkEnd w:id="209"/>
    </w:p>
    <w:p w:rsidR="0081443C" w:rsidRPr="00397BEE" w:rsidRDefault="0081443C" w:rsidP="005F3CDB">
      <w:pPr>
        <w:spacing w:line="240" w:lineRule="auto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индекса:</w:t>
      </w:r>
    </w:p>
    <w:p w:rsidR="0081443C" w:rsidRPr="00397BEE" w:rsidRDefault="0081443C" w:rsidP="005F3CDB">
      <w:pPr>
        <w:spacing w:line="240" w:lineRule="auto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873CEE">
        <w:rPr>
          <w:noProof/>
        </w:rPr>
        <w:drawing>
          <wp:inline distT="0" distB="0" distL="0" distR="0" wp14:anchorId="52E4A009" wp14:editId="27DC6AF0">
            <wp:extent cx="168275" cy="168275"/>
            <wp:effectExtent l="0" t="0" r="3175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во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3D5E8D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Indexes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5F3CDB">
      <w:pPr>
        <w:spacing w:line="240" w:lineRule="auto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873CEE">
        <w:rPr>
          <w:noProof/>
        </w:rPr>
        <w:drawing>
          <wp:inline distT="0" distB="0" distL="0" distR="0" wp14:anchorId="4DFF41B8" wp14:editId="54890317">
            <wp:extent cx="156210" cy="168275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завершить создание нового индекса.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После того, как индекс находится в режиме редактирования, необходимые свойства могут быть отредактированы:</w:t>
      </w:r>
    </w:p>
    <w:p w:rsidR="005F3CDB" w:rsidRDefault="005F3CDB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7485BA1" wp14:editId="1DEFF3E6">
            <wp:extent cx="8342811" cy="4528398"/>
            <wp:effectExtent l="0" t="0" r="127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9734" cy="453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10" w:name="_Toc4506488"/>
      <w:bookmarkStart w:id="211" w:name="_Toc4495189"/>
      <w:bookmarkStart w:id="212" w:name="_Toc4495013"/>
      <w:bookmarkStart w:id="213" w:name="_Toc4492779"/>
      <w:bookmarkStart w:id="214" w:name="_Toc4490974"/>
      <w:bookmarkStart w:id="215" w:name="_Toc4490883"/>
      <w:bookmarkStart w:id="216" w:name="_Toc4490799"/>
      <w:bookmarkStart w:id="217" w:name="_Toc19469823"/>
      <w:bookmarkEnd w:id="210"/>
      <w:bookmarkEnd w:id="211"/>
      <w:bookmarkEnd w:id="212"/>
      <w:bookmarkEnd w:id="213"/>
      <w:bookmarkEnd w:id="214"/>
      <w:bookmarkEnd w:id="215"/>
      <w:bookmarkEnd w:id="216"/>
      <w:r w:rsidRPr="00397BEE">
        <w:rPr>
          <w:rFonts w:asciiTheme="minorHAnsi" w:hAnsiTheme="minorHAnsi" w:cstheme="minorHAnsi"/>
          <w:sz w:val="24"/>
          <w:szCs w:val="24"/>
        </w:rPr>
        <w:lastRenderedPageBreak/>
        <w:t>4.4.2 Редактирование существующего индекса</w:t>
      </w:r>
      <w:bookmarkEnd w:id="217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существующего индекса: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196C922D" wp14:editId="75309718">
            <wp:extent cx="216535" cy="228600"/>
            <wp:effectExtent l="0" t="0" r="0" b="0"/>
            <wp:docPr id="313" name="Рисунок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 w:rsidRPr="003D5E8D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Indexes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Чтобы применить изменения,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6421703F" wp14:editId="71DC1CBE">
            <wp:extent cx="156210" cy="168275"/>
            <wp:effectExtent l="0" t="0" r="0" b="3175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5F3CDB" w:rsidRPr="00397BEE" w:rsidRDefault="005F3CDB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4478888" wp14:editId="674D8546">
            <wp:extent cx="8710930" cy="46564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093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>Пока индекс находится в режиме редактирования, необходимые характеристики могут быть отредактированы.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18" w:name="_Toc4506489"/>
      <w:bookmarkStart w:id="219" w:name="_Toc4495190"/>
      <w:bookmarkStart w:id="220" w:name="_Toc4495014"/>
      <w:bookmarkStart w:id="221" w:name="_Toc4492780"/>
      <w:bookmarkStart w:id="222" w:name="_Toc4490975"/>
      <w:bookmarkStart w:id="223" w:name="_Toc4490884"/>
      <w:bookmarkStart w:id="224" w:name="_Toc4490800"/>
      <w:bookmarkStart w:id="225" w:name="_Toc19469824"/>
      <w:bookmarkEnd w:id="218"/>
      <w:bookmarkEnd w:id="219"/>
      <w:bookmarkEnd w:id="220"/>
      <w:bookmarkEnd w:id="221"/>
      <w:bookmarkEnd w:id="222"/>
      <w:bookmarkEnd w:id="223"/>
      <w:bookmarkEnd w:id="224"/>
      <w:r w:rsidRPr="00397BEE">
        <w:rPr>
          <w:rFonts w:asciiTheme="minorHAnsi" w:hAnsiTheme="minorHAnsi" w:cstheme="minorHAnsi"/>
          <w:sz w:val="24"/>
          <w:szCs w:val="24"/>
        </w:rPr>
        <w:t>4.4.3 Удаление существующего индекса</w:t>
      </w:r>
      <w:bookmarkEnd w:id="225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существующего  индекса,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23FEAD4A" wp14:editId="7C4AC812">
            <wp:extent cx="156210" cy="144145"/>
            <wp:effectExtent l="0" t="0" r="0" b="8255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 w:rsidRPr="003D5E8D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Indexes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Дополнительное подтверждение отображ</w:t>
      </w:r>
      <w:r w:rsidRPr="00397BEE">
        <w:rPr>
          <w:rFonts w:asciiTheme="minorHAnsi" w:hAnsiTheme="minorHAnsi" w:cstheme="minorHAnsi"/>
          <w:sz w:val="24"/>
          <w:szCs w:val="24"/>
        </w:rPr>
        <w:t>а</w:t>
      </w:r>
      <w:r w:rsidRPr="00397BEE">
        <w:rPr>
          <w:rFonts w:asciiTheme="minorHAnsi" w:hAnsiTheme="minorHAnsi" w:cstheme="minorHAnsi"/>
          <w:sz w:val="24"/>
          <w:szCs w:val="24"/>
        </w:rPr>
        <w:t>ется в диалоговом окне для применения изменений.</w:t>
      </w:r>
    </w:p>
    <w:p w:rsidR="00CE3D36" w:rsidRPr="00397BEE" w:rsidRDefault="00CE3D3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BEA52B9" wp14:editId="47746A88">
            <wp:extent cx="8698865" cy="4680585"/>
            <wp:effectExtent l="0" t="0" r="6985" b="5715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65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226" w:name="_Toc4506490"/>
      <w:bookmarkStart w:id="227" w:name="_Toc4495191"/>
      <w:bookmarkStart w:id="228" w:name="_Toc4495015"/>
      <w:bookmarkStart w:id="229" w:name="_Toc4492781"/>
      <w:bookmarkStart w:id="230" w:name="_Toc4490976"/>
      <w:bookmarkStart w:id="231" w:name="_Toc4490885"/>
      <w:bookmarkStart w:id="232" w:name="_Toc4490801"/>
      <w:bookmarkStart w:id="233" w:name="_Toc4414777"/>
      <w:bookmarkStart w:id="234" w:name="_Constraint1"/>
      <w:bookmarkStart w:id="235" w:name="_Toc19469825"/>
      <w:bookmarkStart w:id="236" w:name="_Toc21110646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r w:rsidRPr="008454AA">
        <w:rPr>
          <w:rFonts w:asciiTheme="minorHAnsi" w:hAnsiTheme="minorHAnsi" w:cstheme="minorHAnsi"/>
          <w:sz w:val="28"/>
          <w:szCs w:val="28"/>
        </w:rPr>
        <w:lastRenderedPageBreak/>
        <w:t>4.5 ОГРАНИЧЕНИЯ</w:t>
      </w:r>
      <w:bookmarkEnd w:id="235"/>
      <w:bookmarkEnd w:id="236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SQL реализует функциональные ограничения с помощью конструкции CHECK . Чтобы отобразить форму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522E60">
        <w:rPr>
          <w:rFonts w:asciiTheme="minorHAnsi" w:hAnsiTheme="minorHAnsi" w:cstheme="minorHAnsi"/>
          <w:b/>
          <w:sz w:val="24"/>
          <w:szCs w:val="24"/>
          <w:lang w:val="en-US"/>
        </w:rPr>
        <w:t>Constraints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выб</w:t>
      </w:r>
      <w:r w:rsidRPr="00397BEE">
        <w:rPr>
          <w:rFonts w:asciiTheme="minorHAnsi" w:hAnsiTheme="minorHAnsi" w:cstheme="minorHAnsi"/>
          <w:sz w:val="24"/>
          <w:szCs w:val="24"/>
        </w:rPr>
        <w:t>е</w:t>
      </w:r>
      <w:r w:rsidRPr="00397BEE">
        <w:rPr>
          <w:rFonts w:asciiTheme="minorHAnsi" w:hAnsiTheme="minorHAnsi" w:cstheme="minorHAnsi"/>
          <w:sz w:val="24"/>
          <w:szCs w:val="24"/>
        </w:rPr>
        <w:t xml:space="preserve">рите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522E60" w:rsidRPr="00522E60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522E60" w:rsidRPr="00522E60">
        <w:rPr>
          <w:rFonts w:asciiTheme="minorHAnsi" w:hAnsiTheme="minorHAnsi" w:cstheme="minorHAnsi"/>
          <w:b/>
          <w:sz w:val="24"/>
          <w:szCs w:val="24"/>
          <w:lang w:val="en-US"/>
        </w:rPr>
        <w:t>Constraints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 w:rsidRPr="00D4623C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827CFC0" wp14:editId="0A59EB9E">
            <wp:extent cx="8731250" cy="2489015"/>
            <wp:effectExtent l="0" t="0" r="0" b="6985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7558" cy="248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37" w:name="_Toc4506491"/>
      <w:bookmarkStart w:id="238" w:name="_Toc4495192"/>
      <w:bookmarkStart w:id="239" w:name="_Toc4495016"/>
      <w:bookmarkStart w:id="240" w:name="_Toc4492782"/>
      <w:bookmarkStart w:id="241" w:name="_Toc4490977"/>
      <w:bookmarkStart w:id="242" w:name="_Toc4490886"/>
      <w:bookmarkStart w:id="243" w:name="_Toc4490802"/>
      <w:bookmarkStart w:id="244" w:name="_Toc19469826"/>
      <w:bookmarkEnd w:id="237"/>
      <w:bookmarkEnd w:id="238"/>
      <w:bookmarkEnd w:id="239"/>
      <w:bookmarkEnd w:id="240"/>
      <w:bookmarkEnd w:id="241"/>
      <w:bookmarkEnd w:id="242"/>
      <w:bookmarkEnd w:id="243"/>
      <w:r w:rsidRPr="00397BEE">
        <w:rPr>
          <w:rFonts w:asciiTheme="minorHAnsi" w:hAnsiTheme="minorHAnsi" w:cstheme="minorHAnsi"/>
          <w:sz w:val="24"/>
          <w:szCs w:val="24"/>
        </w:rPr>
        <w:t>4.5.1 Создание нового ограничения</w:t>
      </w:r>
      <w:bookmarkEnd w:id="244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ограничения: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36B0D155" wp14:editId="385B87EA">
            <wp:extent cx="168275" cy="168275"/>
            <wp:effectExtent l="0" t="0" r="3175" b="3175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 w:rsidRPr="00096AFC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Constraints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Чтобы подтвердить добавление вновь созданного ограничения,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2A79F446" wp14:editId="239CFA39">
            <wp:extent cx="156210" cy="168275"/>
            <wp:effectExtent l="0" t="0" r="0" b="317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45" w:name="_Toc4506492"/>
      <w:bookmarkStart w:id="246" w:name="_Toc4495193"/>
      <w:bookmarkStart w:id="247" w:name="_Toc4495017"/>
      <w:bookmarkStart w:id="248" w:name="_Toc4492783"/>
      <w:bookmarkStart w:id="249" w:name="_Toc4490978"/>
      <w:bookmarkStart w:id="250" w:name="_Toc4490887"/>
      <w:bookmarkStart w:id="251" w:name="_Toc4490803"/>
      <w:bookmarkStart w:id="252" w:name="_Toc19469827"/>
      <w:bookmarkEnd w:id="245"/>
      <w:bookmarkEnd w:id="246"/>
      <w:bookmarkEnd w:id="247"/>
      <w:bookmarkEnd w:id="248"/>
      <w:bookmarkEnd w:id="249"/>
      <w:bookmarkEnd w:id="250"/>
      <w:bookmarkEnd w:id="251"/>
      <w:r w:rsidRPr="00397BEE">
        <w:rPr>
          <w:rFonts w:asciiTheme="minorHAnsi" w:hAnsiTheme="minorHAnsi" w:cstheme="minorHAnsi"/>
          <w:sz w:val="24"/>
          <w:szCs w:val="24"/>
        </w:rPr>
        <w:t>4.5.2 Редактирование существующего ограничения</w:t>
      </w:r>
      <w:bookmarkEnd w:id="25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</w:t>
      </w:r>
      <w:r w:rsidR="00CE3D36">
        <w:rPr>
          <w:rFonts w:asciiTheme="minorHAnsi" w:hAnsiTheme="minorHAnsi" w:cstheme="minorHAnsi"/>
          <w:sz w:val="24"/>
          <w:szCs w:val="24"/>
        </w:rPr>
        <w:t>удал</w:t>
      </w:r>
      <w:r w:rsidRPr="00397BEE">
        <w:rPr>
          <w:rFonts w:asciiTheme="minorHAnsi" w:hAnsiTheme="minorHAnsi" w:cstheme="minorHAnsi"/>
          <w:sz w:val="24"/>
          <w:szCs w:val="24"/>
        </w:rPr>
        <w:t>ения существующего ограничения: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5838198C" wp14:editId="7B38FC94">
            <wp:extent cx="216535" cy="228600"/>
            <wp:effectExtent l="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 w:rsidRPr="00096AFC">
        <w:rPr>
          <w:rStyle w:val="none"/>
          <w:rFonts w:ascii="Calibri" w:hAnsi="Calibri" w:cs="Calibri"/>
          <w:b/>
          <w:bCs/>
          <w:sz w:val="24"/>
          <w:szCs w:val="24"/>
        </w:rPr>
        <w:t xml:space="preserve"> </w:t>
      </w:r>
      <w:r w:rsidR="00096AFC" w:rsidRPr="00096AFC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Constraints</w:t>
      </w:r>
      <w:r w:rsidR="00096AFC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  <w:r w:rsidR="003D5E8D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43EA91C" wp14:editId="02EA6DDE">
            <wp:extent cx="9022080" cy="2966720"/>
            <wp:effectExtent l="0" t="0" r="7620" b="5080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0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Чтобы применить изменения,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76859731" wp14:editId="7E061FD2">
            <wp:extent cx="156210" cy="168275"/>
            <wp:effectExtent l="0" t="0" r="0" b="317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ограничение находится в режиме редактирования, его имя, заголовок и код тела SQL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53" w:name="_Toc4506493"/>
      <w:bookmarkStart w:id="254" w:name="_Toc4495194"/>
      <w:bookmarkStart w:id="255" w:name="_Toc4495018"/>
      <w:bookmarkStart w:id="256" w:name="_Toc4492784"/>
      <w:bookmarkStart w:id="257" w:name="_Toc4490979"/>
      <w:bookmarkStart w:id="258" w:name="_Toc4490888"/>
      <w:bookmarkStart w:id="259" w:name="_Toc4490804"/>
      <w:bookmarkStart w:id="260" w:name="_Toc19469828"/>
      <w:bookmarkEnd w:id="253"/>
      <w:bookmarkEnd w:id="254"/>
      <w:bookmarkEnd w:id="255"/>
      <w:bookmarkEnd w:id="256"/>
      <w:bookmarkEnd w:id="257"/>
      <w:bookmarkEnd w:id="258"/>
      <w:bookmarkEnd w:id="259"/>
      <w:r w:rsidRPr="00397BEE">
        <w:rPr>
          <w:rFonts w:asciiTheme="minorHAnsi" w:hAnsiTheme="minorHAnsi" w:cstheme="minorHAnsi"/>
          <w:sz w:val="24"/>
          <w:szCs w:val="24"/>
        </w:rPr>
        <w:t>4.5.3 Удаление существующего ограничения</w:t>
      </w:r>
      <w:bookmarkEnd w:id="260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существующего  ограничение, просто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4BFFB725" wp14:editId="2C21EA06">
            <wp:extent cx="156210" cy="144145"/>
            <wp:effectExtent l="0" t="0" r="0" b="8255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в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 w:rsidRPr="00096AFC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Constraints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Обратите внимание, что нео</w:t>
      </w:r>
      <w:r w:rsidRPr="00397BEE">
        <w:rPr>
          <w:rFonts w:asciiTheme="minorHAnsi" w:hAnsiTheme="minorHAnsi" w:cstheme="minorHAnsi"/>
          <w:sz w:val="24"/>
          <w:szCs w:val="24"/>
        </w:rPr>
        <w:t>б</w:t>
      </w:r>
      <w:r w:rsidRPr="00397BEE">
        <w:rPr>
          <w:rFonts w:asciiTheme="minorHAnsi" w:hAnsiTheme="minorHAnsi" w:cstheme="minorHAnsi"/>
          <w:sz w:val="24"/>
          <w:szCs w:val="24"/>
        </w:rPr>
        <w:t>ходимо подтверждение этого действия в диалоге.</w:t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261" w:name="_Toc4506494"/>
      <w:bookmarkStart w:id="262" w:name="_Toc4495195"/>
      <w:bookmarkStart w:id="263" w:name="_Toc4495019"/>
      <w:bookmarkStart w:id="264" w:name="_Toc4492785"/>
      <w:bookmarkStart w:id="265" w:name="_Toc4490980"/>
      <w:bookmarkStart w:id="266" w:name="_Toc4490889"/>
      <w:bookmarkStart w:id="267" w:name="_Toc4490805"/>
      <w:bookmarkStart w:id="268" w:name="_Toc4414781"/>
      <w:bookmarkStart w:id="269" w:name="_Key1"/>
      <w:bookmarkStart w:id="270" w:name="_Toc19469829"/>
      <w:bookmarkStart w:id="271" w:name="_Toc21110647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r w:rsidRPr="008454AA">
        <w:rPr>
          <w:rFonts w:asciiTheme="minorHAnsi" w:hAnsiTheme="minorHAnsi" w:cstheme="minorHAnsi"/>
          <w:sz w:val="28"/>
          <w:szCs w:val="28"/>
        </w:rPr>
        <w:t>4.6 КЛЮЧИ</w:t>
      </w:r>
      <w:bookmarkEnd w:id="270"/>
      <w:bookmarkEnd w:id="271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Ключ может быть использован для соединения со столбцом не-первичного ключа в отношении. Не путайте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последний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с первичными ключами и вторичными ключами. Более подробная информация об использовании ключей приведена в разделе Отношения. Для отображения интерфейса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2C07BE">
        <w:rPr>
          <w:rFonts w:asciiTheme="minorHAnsi" w:hAnsiTheme="minorHAnsi" w:cstheme="minorHAnsi"/>
          <w:b/>
          <w:sz w:val="24"/>
          <w:szCs w:val="24"/>
          <w:lang w:val="en-US"/>
        </w:rPr>
        <w:t>Keys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выберите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2C07BE" w:rsidRPr="002C07BE">
        <w:rPr>
          <w:rFonts w:asciiTheme="minorHAnsi" w:hAnsiTheme="minorHAnsi" w:cstheme="minorHAnsi"/>
          <w:b/>
          <w:sz w:val="24"/>
          <w:szCs w:val="24"/>
          <w:lang w:val="en-US"/>
        </w:rPr>
        <w:t>Keys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поле диалога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2C07BE" w:rsidRPr="002C07BE">
        <w:rPr>
          <w:rStyle w:val="none"/>
          <w:rFonts w:ascii="Calibri" w:hAnsi="Calibri" w:cs="Calibri"/>
          <w:b/>
          <w:bCs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  <w:lang w:val="fr-FR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2C1BAB04" wp14:editId="3C7C9331">
            <wp:extent cx="9022080" cy="55168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0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72" w:name="_Toc4506495"/>
      <w:bookmarkStart w:id="273" w:name="_Toc4495196"/>
      <w:bookmarkStart w:id="274" w:name="_Toc4495020"/>
      <w:bookmarkStart w:id="275" w:name="_Toc4492786"/>
      <w:bookmarkStart w:id="276" w:name="_Toc4490981"/>
      <w:bookmarkStart w:id="277" w:name="_Toc4490890"/>
      <w:bookmarkStart w:id="278" w:name="_Toc4490806"/>
      <w:bookmarkStart w:id="279" w:name="_Toc19469830"/>
      <w:bookmarkEnd w:id="272"/>
      <w:bookmarkEnd w:id="273"/>
      <w:bookmarkEnd w:id="274"/>
      <w:bookmarkEnd w:id="275"/>
      <w:bookmarkEnd w:id="276"/>
      <w:bookmarkEnd w:id="277"/>
      <w:bookmarkEnd w:id="278"/>
      <w:r w:rsidRPr="00397BEE">
        <w:rPr>
          <w:rFonts w:asciiTheme="minorHAnsi" w:hAnsiTheme="minorHAnsi" w:cstheme="minorHAnsi"/>
          <w:sz w:val="24"/>
          <w:szCs w:val="24"/>
        </w:rPr>
        <w:lastRenderedPageBreak/>
        <w:t>4.6.1 Создание нового ключа</w:t>
      </w:r>
      <w:bookmarkEnd w:id="279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ключа:</w:t>
      </w:r>
    </w:p>
    <w:p w:rsidR="0081443C" w:rsidRPr="00E13339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612EB8B7" wp14:editId="5871255D">
            <wp:extent cx="168275" cy="168275"/>
            <wp:effectExtent l="0" t="0" r="3175" b="3175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Keys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E13339" w:rsidRPr="00E13339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E035692" wp14:editId="211CF176">
            <wp:extent cx="8698865" cy="4909185"/>
            <wp:effectExtent l="0" t="0" r="6985" b="5715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6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7BE" w:rsidRPr="00397BEE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378FA326" wp14:editId="1C72B90E">
            <wp:extent cx="9022080" cy="55168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0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2. Выберите необходимые столбцы таблицы для ключа, и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6E896DA2" wp14:editId="293FD32B">
            <wp:extent cx="168275" cy="168275"/>
            <wp:effectExtent l="0" t="0" r="3175" b="3175"/>
            <wp:docPr id="327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1094E114" wp14:editId="3A8B888B">
            <wp:extent cx="156210" cy="168275"/>
            <wp:effectExtent l="0" t="0" r="0" b="317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160212E4" wp14:editId="689B78DC">
            <wp:extent cx="156210" cy="144145"/>
            <wp:effectExtent l="0" t="0" r="0" b="8255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2F788D6E" wp14:editId="3ED671F4">
            <wp:extent cx="216535" cy="228600"/>
            <wp:effectExtent l="0" t="0" r="0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2C07BE" w:rsidRPr="00397BEE" w:rsidRDefault="002C07B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3DE71EF" wp14:editId="47C5C4ED">
            <wp:extent cx="8698865" cy="5101590"/>
            <wp:effectExtent l="0" t="0" r="6985" b="381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6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09208F8B" wp14:editId="412F79FF">
            <wp:extent cx="168275" cy="168275"/>
            <wp:effectExtent l="0" t="0" r="3175" b="3175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556815CF" wp14:editId="15198ECD">
            <wp:extent cx="156210" cy="168275"/>
            <wp:effectExtent l="0" t="0" r="0" b="3175"/>
            <wp:docPr id="332" name="Рисунок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108817D5" wp14:editId="5006F32F">
            <wp:extent cx="156210" cy="144145"/>
            <wp:effectExtent l="0" t="0" r="0" b="8255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5E8D">
        <w:t xml:space="preserve"> </w:t>
      </w:r>
      <w:r w:rsidR="003D5E8D">
        <w:rPr>
          <w:noProof/>
        </w:rPr>
        <w:drawing>
          <wp:inline distT="0" distB="0" distL="0" distR="0" wp14:anchorId="35AC43BE" wp14:editId="2CAF988E">
            <wp:extent cx="216535" cy="228600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добавленный ключ: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80" w:name="_Toc4506496"/>
      <w:bookmarkStart w:id="281" w:name="_Toc4495197"/>
      <w:bookmarkStart w:id="282" w:name="_Toc4495021"/>
      <w:bookmarkStart w:id="283" w:name="_Toc4492787"/>
      <w:bookmarkStart w:id="284" w:name="_Toc4490982"/>
      <w:bookmarkStart w:id="285" w:name="_Toc4490891"/>
      <w:bookmarkStart w:id="286" w:name="_Toc4490807"/>
      <w:bookmarkStart w:id="287" w:name="_Toc19469831"/>
      <w:bookmarkEnd w:id="280"/>
      <w:bookmarkEnd w:id="281"/>
      <w:bookmarkEnd w:id="282"/>
      <w:bookmarkEnd w:id="283"/>
      <w:bookmarkEnd w:id="284"/>
      <w:bookmarkEnd w:id="285"/>
      <w:bookmarkEnd w:id="286"/>
      <w:r w:rsidRPr="00397BEE">
        <w:rPr>
          <w:rFonts w:asciiTheme="minorHAnsi" w:hAnsiTheme="minorHAnsi" w:cstheme="minorHAnsi"/>
          <w:sz w:val="24"/>
          <w:szCs w:val="24"/>
        </w:rPr>
        <w:lastRenderedPageBreak/>
        <w:t>4.6.2 Редактирование существующего ключа</w:t>
      </w:r>
      <w:bookmarkEnd w:id="287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существующего ключа: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3D5E8D">
        <w:rPr>
          <w:noProof/>
        </w:rPr>
        <w:drawing>
          <wp:inline distT="0" distB="0" distL="0" distR="0" wp14:anchorId="677C52D4" wp14:editId="278287A7">
            <wp:extent cx="216535" cy="228600"/>
            <wp:effectExtent l="0" t="0" r="0" b="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Keys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2C07BE" w:rsidRPr="00397BEE" w:rsidRDefault="002C07B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59AD614" wp14:editId="301390E3">
            <wp:extent cx="8701405" cy="4906010"/>
            <wp:effectExtent l="0" t="0" r="4445" b="889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40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2. </w:t>
      </w:r>
      <w:r w:rsidR="006A3A66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 xml:space="preserve">спользуйте обратную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стрелку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096AFC">
        <w:rPr>
          <w:noProof/>
        </w:rPr>
        <w:drawing>
          <wp:inline distT="0" distB="0" distL="0" distR="0" wp14:anchorId="79AA2336" wp14:editId="0F15CB27">
            <wp:extent cx="168275" cy="144145"/>
            <wp:effectExtent l="0" t="0" r="3175" b="8255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BEE">
        <w:rPr>
          <w:rFonts w:asciiTheme="minorHAnsi" w:hAnsiTheme="minorHAnsi" w:cstheme="minorHAnsi"/>
          <w:sz w:val="24"/>
          <w:szCs w:val="24"/>
        </w:rPr>
        <w:t xml:space="preserve"> чтобы удалить атрибут, или прямую стрелку </w:t>
      </w:r>
      <w:r w:rsidR="00096AFC">
        <w:rPr>
          <w:noProof/>
        </w:rPr>
        <w:drawing>
          <wp:inline distT="0" distB="0" distL="0" distR="0" wp14:anchorId="521F464C" wp14:editId="14D8B51E">
            <wp:extent cx="168275" cy="156210"/>
            <wp:effectExtent l="0" t="0" r="3175" b="0"/>
            <wp:docPr id="352" name="Рисунок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7BEE">
        <w:rPr>
          <w:rFonts w:asciiTheme="minorHAnsi" w:hAnsiTheme="minorHAnsi" w:cstheme="minorHAnsi"/>
          <w:sz w:val="24"/>
          <w:szCs w:val="24"/>
        </w:rPr>
        <w:t>, чтобы добавить новый.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58A8FBC4" wp14:editId="65CF6D0F">
            <wp:extent cx="156210" cy="168275"/>
            <wp:effectExtent l="0" t="0" r="0" b="3175"/>
            <wp:docPr id="354" name="Рисунок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для подтверждения изменения.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ключ находится в режиме редактирования, его имя, подпись и столбцы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288" w:name="_Toc4506497"/>
      <w:bookmarkStart w:id="289" w:name="_Toc4495198"/>
      <w:bookmarkStart w:id="290" w:name="_Toc4495022"/>
      <w:bookmarkStart w:id="291" w:name="_Toc4492788"/>
      <w:bookmarkStart w:id="292" w:name="_Toc4490983"/>
      <w:bookmarkStart w:id="293" w:name="_Toc4490892"/>
      <w:bookmarkStart w:id="294" w:name="_Toc4490808"/>
      <w:bookmarkStart w:id="295" w:name="_Toc19469832"/>
      <w:bookmarkEnd w:id="288"/>
      <w:bookmarkEnd w:id="289"/>
      <w:bookmarkEnd w:id="290"/>
      <w:bookmarkEnd w:id="291"/>
      <w:bookmarkEnd w:id="292"/>
      <w:bookmarkEnd w:id="293"/>
      <w:bookmarkEnd w:id="294"/>
      <w:r w:rsidRPr="00397BEE">
        <w:rPr>
          <w:rFonts w:asciiTheme="minorHAnsi" w:hAnsiTheme="minorHAnsi" w:cstheme="minorHAnsi"/>
          <w:sz w:val="24"/>
          <w:szCs w:val="24"/>
        </w:rPr>
        <w:t>4.6.3 Удаление  существующего ключа</w:t>
      </w:r>
      <w:bookmarkEnd w:id="295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существующего ключа,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197D700" wp14:editId="19201330">
            <wp:extent cx="156210" cy="144145"/>
            <wp:effectExtent l="0" t="0" r="0" b="825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="006A3A66"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 w:rsidR="006A3A66">
        <w:rPr>
          <w:rFonts w:asciiTheme="minorHAnsi" w:hAnsiTheme="minorHAnsi" w:cstheme="minorHAnsi"/>
          <w:sz w:val="24"/>
          <w:szCs w:val="24"/>
        </w:rPr>
        <w:t>во</w:t>
      </w:r>
      <w:proofErr w:type="gramEnd"/>
      <w:r w:rsidR="006A3A66">
        <w:rPr>
          <w:rFonts w:asciiTheme="minorHAnsi" w:hAnsiTheme="minorHAnsi" w:cstheme="minorHAnsi"/>
          <w:sz w:val="24"/>
          <w:szCs w:val="24"/>
        </w:rPr>
        <w:t xml:space="preserve">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6A3A66">
        <w:rPr>
          <w:rFonts w:asciiTheme="minorHAnsi" w:hAnsiTheme="minorHAnsi" w:cstheme="minorHAnsi"/>
          <w:sz w:val="24"/>
          <w:szCs w:val="24"/>
        </w:rPr>
        <w:t>Ключи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="006A3A66">
        <w:rPr>
          <w:rFonts w:asciiTheme="minorHAnsi" w:hAnsiTheme="minorHAnsi" w:cstheme="minorHAnsi"/>
          <w:sz w:val="24"/>
          <w:szCs w:val="24"/>
        </w:rPr>
        <w:t>.</w:t>
      </w:r>
    </w:p>
    <w:p w:rsidR="006A3A66" w:rsidRPr="00397BEE" w:rsidRDefault="006A3A6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E8CD966" wp14:editId="7C7D0A66">
            <wp:extent cx="8710930" cy="4439920"/>
            <wp:effectExtent l="0" t="0" r="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093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296" w:name="_Toc4506498"/>
      <w:bookmarkStart w:id="297" w:name="_Toc4495199"/>
      <w:bookmarkStart w:id="298" w:name="_Toc4495023"/>
      <w:bookmarkStart w:id="299" w:name="_Toc4492789"/>
      <w:bookmarkStart w:id="300" w:name="_Toc4490984"/>
      <w:bookmarkStart w:id="301" w:name="_Toc4490893"/>
      <w:bookmarkStart w:id="302" w:name="_Toc4490809"/>
      <w:bookmarkStart w:id="303" w:name="_Toc4414785"/>
      <w:bookmarkStart w:id="304" w:name="_Trigger1"/>
      <w:bookmarkStart w:id="305" w:name="_Toc19469833"/>
      <w:bookmarkStart w:id="306" w:name="_Toc21110648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r w:rsidRPr="008454AA">
        <w:rPr>
          <w:rFonts w:asciiTheme="minorHAnsi" w:hAnsiTheme="minorHAnsi" w:cstheme="minorHAnsi"/>
          <w:sz w:val="28"/>
          <w:szCs w:val="28"/>
        </w:rPr>
        <w:lastRenderedPageBreak/>
        <w:t>4.7 ТРИГГЕРЫ</w:t>
      </w:r>
      <w:bookmarkEnd w:id="305"/>
      <w:bookmarkEnd w:id="306"/>
    </w:p>
    <w:p w:rsidR="00BD71B9" w:rsidRPr="00BD71B9" w:rsidRDefault="00BD71B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Чтобы показать интерфейс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D71B9">
        <w:rPr>
          <w:rFonts w:asciiTheme="minorHAnsi" w:hAnsiTheme="minorHAnsi" w:cstheme="minorHAnsi"/>
          <w:b/>
          <w:sz w:val="24"/>
          <w:szCs w:val="24"/>
          <w:lang w:val="en-US"/>
        </w:rPr>
        <w:t>Triggers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, выберите вкладку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D71B9">
        <w:rPr>
          <w:rFonts w:asciiTheme="minorHAnsi" w:hAnsiTheme="minorHAnsi" w:cstheme="minorHAnsi"/>
          <w:b/>
          <w:sz w:val="24"/>
          <w:szCs w:val="24"/>
          <w:lang w:val="en-US"/>
        </w:rPr>
        <w:t>Triggers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 xml:space="preserve"> в диалоге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BD71B9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404DDEB" wp14:editId="29C26BBF">
            <wp:extent cx="8412480" cy="2777108"/>
            <wp:effectExtent l="0" t="0" r="7620" b="4445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480" cy="277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07" w:name="_Toc4506499"/>
      <w:bookmarkStart w:id="308" w:name="_Toc4495200"/>
      <w:bookmarkStart w:id="309" w:name="_Toc4495024"/>
      <w:bookmarkStart w:id="310" w:name="_Toc4492790"/>
      <w:bookmarkStart w:id="311" w:name="_Toc4490985"/>
      <w:bookmarkStart w:id="312" w:name="_Toc4490894"/>
      <w:bookmarkStart w:id="313" w:name="_Toc4490810"/>
      <w:bookmarkStart w:id="314" w:name="_Toc19469834"/>
      <w:bookmarkEnd w:id="307"/>
      <w:bookmarkEnd w:id="308"/>
      <w:bookmarkEnd w:id="309"/>
      <w:bookmarkEnd w:id="310"/>
      <w:bookmarkEnd w:id="311"/>
      <w:bookmarkEnd w:id="312"/>
      <w:bookmarkEnd w:id="313"/>
      <w:r w:rsidRPr="00397BEE">
        <w:rPr>
          <w:rFonts w:asciiTheme="minorHAnsi" w:hAnsiTheme="minorHAnsi" w:cstheme="minorHAnsi"/>
          <w:sz w:val="24"/>
          <w:szCs w:val="24"/>
        </w:rPr>
        <w:t>4.7.1 Создание нового триггера</w:t>
      </w:r>
      <w:bookmarkEnd w:id="314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триггера: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22AC3D07" wp14:editId="44AE09B0">
            <wp:extent cx="168275" cy="168275"/>
            <wp:effectExtent l="0" t="0" r="3175" b="3175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BD71B9">
        <w:rPr>
          <w:rFonts w:asciiTheme="minorHAnsi" w:hAnsiTheme="minorHAnsi" w:cstheme="minorHAnsi"/>
          <w:b/>
          <w:sz w:val="24"/>
          <w:szCs w:val="24"/>
          <w:lang w:val="en-US"/>
        </w:rPr>
        <w:t>Triggers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3B67E1A" wp14:editId="6B108B20">
            <wp:extent cx="156210" cy="168275"/>
            <wp:effectExtent l="0" t="0" r="0" b="3175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применить это изменение: 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15" w:name="_Toc4506500"/>
      <w:bookmarkStart w:id="316" w:name="_Toc4495201"/>
      <w:bookmarkStart w:id="317" w:name="_Toc4495025"/>
      <w:bookmarkStart w:id="318" w:name="_Toc4492791"/>
      <w:bookmarkStart w:id="319" w:name="_Toc4490986"/>
      <w:bookmarkStart w:id="320" w:name="_Toc4490895"/>
      <w:bookmarkStart w:id="321" w:name="_Toc4490811"/>
      <w:bookmarkStart w:id="322" w:name="_Toc19469835"/>
      <w:bookmarkEnd w:id="315"/>
      <w:bookmarkEnd w:id="316"/>
      <w:bookmarkEnd w:id="317"/>
      <w:bookmarkEnd w:id="318"/>
      <w:bookmarkEnd w:id="319"/>
      <w:bookmarkEnd w:id="320"/>
      <w:bookmarkEnd w:id="321"/>
      <w:r w:rsidRPr="00397BEE">
        <w:rPr>
          <w:rFonts w:asciiTheme="minorHAnsi" w:hAnsiTheme="minorHAnsi" w:cstheme="minorHAnsi"/>
          <w:sz w:val="24"/>
          <w:szCs w:val="24"/>
        </w:rPr>
        <w:t>4.7.2 Редактирование существующего триггера</w:t>
      </w:r>
      <w:bookmarkEnd w:id="32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существующего триггера: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74B6491A" wp14:editId="101F5BAA">
            <wp:extent cx="216535" cy="228600"/>
            <wp:effectExtent l="0" t="0" r="0" b="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BD71B9">
        <w:rPr>
          <w:rFonts w:asciiTheme="minorHAnsi" w:hAnsiTheme="minorHAnsi" w:cstheme="minorHAnsi"/>
          <w:b/>
          <w:sz w:val="24"/>
          <w:szCs w:val="24"/>
          <w:lang w:val="en-US"/>
        </w:rPr>
        <w:t>Triggers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6A3A66" w:rsidRPr="00397BEE" w:rsidRDefault="006A3A6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E0C4DEB" wp14:editId="5915FCF2">
            <wp:extent cx="8698865" cy="4379595"/>
            <wp:effectExtent l="0" t="0" r="6985" b="190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8865" cy="437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3B95C22E" wp14:editId="7B47389F">
            <wp:extent cx="156210" cy="168275"/>
            <wp:effectExtent l="0" t="0" r="0" b="3175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выполнение этого изменения.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триггер находится в режиме редактирования, его имя, подпись и код тела SQL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23" w:name="_Toc4506501"/>
      <w:bookmarkStart w:id="324" w:name="_Toc4495202"/>
      <w:bookmarkStart w:id="325" w:name="_Toc4495026"/>
      <w:bookmarkStart w:id="326" w:name="_Toc4492792"/>
      <w:bookmarkStart w:id="327" w:name="_Toc4490987"/>
      <w:bookmarkStart w:id="328" w:name="_Toc4490896"/>
      <w:bookmarkStart w:id="329" w:name="_Toc4490812"/>
      <w:bookmarkStart w:id="330" w:name="_Toc19469836"/>
      <w:bookmarkEnd w:id="323"/>
      <w:bookmarkEnd w:id="324"/>
      <w:bookmarkEnd w:id="325"/>
      <w:bookmarkEnd w:id="326"/>
      <w:bookmarkEnd w:id="327"/>
      <w:bookmarkEnd w:id="328"/>
      <w:bookmarkEnd w:id="329"/>
      <w:r w:rsidRPr="00397BEE">
        <w:rPr>
          <w:rFonts w:asciiTheme="minorHAnsi" w:hAnsiTheme="minorHAnsi" w:cstheme="minorHAnsi"/>
          <w:sz w:val="24"/>
          <w:szCs w:val="24"/>
        </w:rPr>
        <w:t>4.7.2 Удаление существующего триггера</w:t>
      </w:r>
      <w:bookmarkEnd w:id="330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существующего триггера, нажмите </w:t>
      </w:r>
      <w:proofErr w:type="gramStart"/>
      <w:r w:rsidRPr="00397BEE">
        <w:rPr>
          <w:rFonts w:asciiTheme="minorHAnsi" w:hAnsiTheme="minorHAnsi" w:cstheme="minorHAnsi"/>
          <w:sz w:val="24"/>
          <w:szCs w:val="24"/>
        </w:rPr>
        <w:t>на</w:t>
      </w:r>
      <w:proofErr w:type="gramEnd"/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76542AC3" wp14:editId="15F9768D">
            <wp:extent cx="156210" cy="144145"/>
            <wp:effectExtent l="0" t="0" r="0" b="8255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 вкладке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BD71B9">
        <w:rPr>
          <w:rFonts w:asciiTheme="minorHAnsi" w:hAnsiTheme="minorHAnsi" w:cstheme="minorHAnsi"/>
          <w:b/>
          <w:sz w:val="24"/>
          <w:szCs w:val="24"/>
          <w:lang w:val="en-US"/>
        </w:rPr>
        <w:t>Triggers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BD71B9" w:rsidRPr="00397BEE" w:rsidRDefault="00BD71B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1E45AE81" wp14:editId="724455F0">
            <wp:extent cx="8710930" cy="4343400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093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331" w:name="_Toc4506502"/>
      <w:bookmarkStart w:id="332" w:name="_Toc4495203"/>
      <w:bookmarkStart w:id="333" w:name="_Toc4495027"/>
      <w:bookmarkStart w:id="334" w:name="_Toc4492793"/>
      <w:bookmarkStart w:id="335" w:name="_Toc4490988"/>
      <w:bookmarkStart w:id="336" w:name="_Toc4490897"/>
      <w:bookmarkStart w:id="337" w:name="_Toc4490813"/>
      <w:bookmarkStart w:id="338" w:name="_Toc19469837"/>
      <w:bookmarkStart w:id="339" w:name="_Toc21110649"/>
      <w:bookmarkEnd w:id="331"/>
      <w:bookmarkEnd w:id="332"/>
      <w:bookmarkEnd w:id="333"/>
      <w:bookmarkEnd w:id="334"/>
      <w:bookmarkEnd w:id="335"/>
      <w:bookmarkEnd w:id="336"/>
      <w:bookmarkEnd w:id="337"/>
      <w:r w:rsidRPr="008454AA">
        <w:rPr>
          <w:rFonts w:asciiTheme="minorHAnsi" w:hAnsiTheme="minorHAnsi" w:cstheme="minorHAnsi"/>
          <w:sz w:val="28"/>
          <w:szCs w:val="28"/>
        </w:rPr>
        <w:t>4.8 ПРОЦЕДУРЫ</w:t>
      </w:r>
      <w:bookmarkEnd w:id="338"/>
      <w:bookmarkEnd w:id="339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Чтобы показать поле диалога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Procedures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Project |</w:t>
      </w:r>
      <w:r w:rsidR="00E978F2" w:rsidRPr="00E978F2">
        <w:rPr>
          <w:rFonts w:asciiTheme="minorHAnsi" w:hAnsiTheme="minorHAnsi" w:cstheme="minorHAnsi"/>
          <w:sz w:val="24"/>
          <w:szCs w:val="24"/>
        </w:rPr>
        <w:t xml:space="preserve"> 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Procedures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Процедуры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с главного экрана.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40" w:name="_Toc4506503"/>
      <w:bookmarkStart w:id="341" w:name="_Toc4495204"/>
      <w:bookmarkStart w:id="342" w:name="_Toc4495028"/>
      <w:bookmarkStart w:id="343" w:name="_Toc4492794"/>
      <w:bookmarkStart w:id="344" w:name="_Toc4490989"/>
      <w:bookmarkStart w:id="345" w:name="_Toc4490898"/>
      <w:bookmarkStart w:id="346" w:name="_Toc4490814"/>
      <w:bookmarkStart w:id="347" w:name="_Toc19469838"/>
      <w:bookmarkEnd w:id="340"/>
      <w:bookmarkEnd w:id="341"/>
      <w:bookmarkEnd w:id="342"/>
      <w:bookmarkEnd w:id="343"/>
      <w:bookmarkEnd w:id="344"/>
      <w:bookmarkEnd w:id="345"/>
      <w:bookmarkEnd w:id="346"/>
      <w:r w:rsidRPr="00397BEE">
        <w:rPr>
          <w:rFonts w:asciiTheme="minorHAnsi" w:hAnsiTheme="minorHAnsi" w:cstheme="minorHAnsi"/>
          <w:sz w:val="24"/>
          <w:szCs w:val="24"/>
        </w:rPr>
        <w:t>4.8.1 Создание новой процедуры</w:t>
      </w:r>
      <w:bookmarkEnd w:id="347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новой процедуры: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42A1D88A" wp14:editId="55FD05D1">
            <wp:extent cx="168275" cy="168275"/>
            <wp:effectExtent l="0" t="0" r="3175" b="317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Procedures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6D4FB0A" wp14:editId="13AF9FDA">
            <wp:extent cx="156210" cy="168275"/>
            <wp:effectExtent l="0" t="0" r="0" b="3175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сохранить процедуру: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3943347" wp14:editId="778016C3">
            <wp:extent cx="7344410" cy="4669155"/>
            <wp:effectExtent l="0" t="0" r="8890" b="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4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Пока процедура находится в режиме редактирования, ее имя, подпись и скрипт тела SQL могут быть изменены. Обратите внимание, что ERBuilder </w:t>
      </w:r>
      <w:r w:rsidRPr="00D4623C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D4623C">
        <w:rPr>
          <w:rFonts w:asciiTheme="minorHAnsi" w:hAnsiTheme="minorHAnsi" w:cstheme="minorHAnsi"/>
          <w:sz w:val="24"/>
          <w:szCs w:val="24"/>
          <w:lang w:val="en-US"/>
        </w:rPr>
        <w:t>Modeler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не анализирует код SQL.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48" w:name="_Toc4506504"/>
      <w:bookmarkStart w:id="349" w:name="_Toc4495205"/>
      <w:bookmarkStart w:id="350" w:name="_Toc4495029"/>
      <w:bookmarkStart w:id="351" w:name="_Toc4492795"/>
      <w:bookmarkStart w:id="352" w:name="_Toc4490990"/>
      <w:bookmarkStart w:id="353" w:name="_Toc4490899"/>
      <w:bookmarkStart w:id="354" w:name="_Toc4490815"/>
      <w:bookmarkStart w:id="355" w:name="_Toc19469839"/>
      <w:bookmarkEnd w:id="348"/>
      <w:bookmarkEnd w:id="349"/>
      <w:bookmarkEnd w:id="350"/>
      <w:bookmarkEnd w:id="351"/>
      <w:bookmarkEnd w:id="352"/>
      <w:bookmarkEnd w:id="353"/>
      <w:bookmarkEnd w:id="354"/>
      <w:r w:rsidRPr="00397BEE">
        <w:rPr>
          <w:rFonts w:asciiTheme="minorHAnsi" w:hAnsiTheme="minorHAnsi" w:cstheme="minorHAnsi"/>
          <w:sz w:val="24"/>
          <w:szCs w:val="24"/>
        </w:rPr>
        <w:lastRenderedPageBreak/>
        <w:t>4.8.2 Редактирование существующей процедуры</w:t>
      </w:r>
      <w:bookmarkEnd w:id="355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существующей процедуры: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07F62D3B" wp14:editId="0A31E39D">
            <wp:extent cx="216535" cy="228600"/>
            <wp:effectExtent l="0" t="0" r="0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Procedures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36F5B3D6" wp14:editId="0B00DC42">
            <wp:extent cx="156210" cy="168275"/>
            <wp:effectExtent l="0" t="0" r="0" b="3175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сохранить изменения:</w:t>
      </w:r>
    </w:p>
    <w:p w:rsidR="00F93B91" w:rsidRPr="00397BEE" w:rsidRDefault="00F93B9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B0E7657" wp14:editId="34DEC172">
            <wp:extent cx="7327265" cy="4415790"/>
            <wp:effectExtent l="0" t="0" r="6985" b="381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процедура находится в режиме редактирования, ее имя, подпись и скрипт тела SQL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56" w:name="_Toc4506505"/>
      <w:bookmarkStart w:id="357" w:name="_Toc4495206"/>
      <w:bookmarkStart w:id="358" w:name="_Toc4495030"/>
      <w:bookmarkStart w:id="359" w:name="_Toc4492796"/>
      <w:bookmarkStart w:id="360" w:name="_Toc4490991"/>
      <w:bookmarkStart w:id="361" w:name="_Toc4490900"/>
      <w:bookmarkStart w:id="362" w:name="_Toc4490816"/>
      <w:bookmarkStart w:id="363" w:name="_Toc19469840"/>
      <w:bookmarkEnd w:id="356"/>
      <w:bookmarkEnd w:id="357"/>
      <w:bookmarkEnd w:id="358"/>
      <w:bookmarkEnd w:id="359"/>
      <w:bookmarkEnd w:id="360"/>
      <w:bookmarkEnd w:id="361"/>
      <w:bookmarkEnd w:id="362"/>
      <w:r w:rsidRPr="00397BEE">
        <w:rPr>
          <w:rFonts w:asciiTheme="minorHAnsi" w:hAnsiTheme="minorHAnsi" w:cstheme="minorHAnsi"/>
          <w:sz w:val="24"/>
          <w:szCs w:val="24"/>
        </w:rPr>
        <w:lastRenderedPageBreak/>
        <w:t>4.8.3 Удаление существующей процедуры</w:t>
      </w:r>
      <w:bookmarkEnd w:id="363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существующей процедуры,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0B00416" wp14:editId="5B999961">
            <wp:extent cx="156210" cy="144145"/>
            <wp:effectExtent l="0" t="0" r="0" b="8255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форме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Procedures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Обратите внимание, что необходимо по</w:t>
      </w:r>
      <w:r w:rsidRPr="00397BEE">
        <w:rPr>
          <w:rFonts w:asciiTheme="minorHAnsi" w:hAnsiTheme="minorHAnsi" w:cstheme="minorHAnsi"/>
          <w:sz w:val="24"/>
          <w:szCs w:val="24"/>
        </w:rPr>
        <w:t>д</w:t>
      </w:r>
      <w:r w:rsidRPr="00397BEE">
        <w:rPr>
          <w:rFonts w:asciiTheme="minorHAnsi" w:hAnsiTheme="minorHAnsi" w:cstheme="minorHAnsi"/>
          <w:sz w:val="24"/>
          <w:szCs w:val="24"/>
        </w:rPr>
        <w:t>тверждение выполнения этой операции:</w:t>
      </w:r>
    </w:p>
    <w:p w:rsidR="00F93B91" w:rsidRPr="00397BEE" w:rsidRDefault="00F93B9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E9E12D4" wp14:editId="01451AC6">
            <wp:extent cx="7327265" cy="4367530"/>
            <wp:effectExtent l="0" t="0" r="6985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spacing w:before="120" w:after="120"/>
        <w:ind w:firstLine="284"/>
        <w:rPr>
          <w:rFonts w:asciiTheme="minorHAnsi" w:hAnsiTheme="minorHAnsi" w:cstheme="minorHAnsi"/>
          <w:sz w:val="24"/>
          <w:szCs w:val="24"/>
        </w:rPr>
      </w:pP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364" w:name="_Toc4506506"/>
      <w:bookmarkStart w:id="365" w:name="_Toc4495207"/>
      <w:bookmarkStart w:id="366" w:name="_Toc4495031"/>
      <w:bookmarkStart w:id="367" w:name="_Toc4492797"/>
      <w:bookmarkStart w:id="368" w:name="_Toc4490992"/>
      <w:bookmarkStart w:id="369" w:name="_Toc4490901"/>
      <w:bookmarkStart w:id="370" w:name="_Toc4490817"/>
      <w:bookmarkStart w:id="371" w:name="_Toc19469841"/>
      <w:bookmarkStart w:id="372" w:name="_Toc21110650"/>
      <w:bookmarkEnd w:id="364"/>
      <w:bookmarkEnd w:id="365"/>
      <w:bookmarkEnd w:id="366"/>
      <w:bookmarkEnd w:id="367"/>
      <w:bookmarkEnd w:id="368"/>
      <w:bookmarkEnd w:id="369"/>
      <w:bookmarkEnd w:id="370"/>
      <w:r w:rsidRPr="008454AA">
        <w:rPr>
          <w:rFonts w:asciiTheme="minorHAnsi" w:hAnsiTheme="minorHAnsi" w:cstheme="minorHAnsi"/>
          <w:sz w:val="28"/>
          <w:szCs w:val="28"/>
        </w:rPr>
        <w:lastRenderedPageBreak/>
        <w:t>4.9 ПРЕДСТАВЛЕНИЯ</w:t>
      </w:r>
      <w:bookmarkEnd w:id="371"/>
      <w:bookmarkEnd w:id="37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получения  доступа к диалоговому окну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E978F2">
        <w:rPr>
          <w:rFonts w:asciiTheme="minorHAnsi" w:hAnsiTheme="minorHAnsi" w:cstheme="minorHAnsi"/>
          <w:b/>
          <w:sz w:val="24"/>
          <w:szCs w:val="24"/>
          <w:lang w:val="en-US"/>
        </w:rPr>
        <w:t>Views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E978F2">
        <w:rPr>
          <w:rFonts w:asciiTheme="minorHAnsi" w:hAnsiTheme="minorHAnsi" w:cstheme="minorHAnsi"/>
          <w:b/>
          <w:sz w:val="24"/>
          <w:szCs w:val="24"/>
          <w:lang w:val="en-US"/>
        </w:rPr>
        <w:t>Project</w:t>
      </w:r>
      <w:r w:rsidR="00E978F2" w:rsidRPr="00E978F2">
        <w:rPr>
          <w:rFonts w:asciiTheme="minorHAnsi" w:hAnsiTheme="minorHAnsi" w:cstheme="minorHAnsi"/>
          <w:b/>
          <w:sz w:val="24"/>
          <w:szCs w:val="24"/>
        </w:rPr>
        <w:t xml:space="preserve"> |</w:t>
      </w:r>
      <w:r w:rsidR="00E978F2" w:rsidRPr="00E978F2">
        <w:rPr>
          <w:rFonts w:asciiTheme="minorHAnsi" w:hAnsiTheme="minorHAnsi" w:cstheme="minorHAnsi"/>
          <w:sz w:val="24"/>
          <w:szCs w:val="24"/>
        </w:rPr>
        <w:t xml:space="preserve"> </w:t>
      </w:r>
      <w:r w:rsidR="00D4623C" w:rsidRPr="00E978F2">
        <w:rPr>
          <w:rFonts w:asciiTheme="minorHAnsi" w:hAnsiTheme="minorHAnsi" w:cstheme="minorHAnsi"/>
          <w:b/>
          <w:sz w:val="24"/>
          <w:szCs w:val="24"/>
          <w:lang w:val="en-US"/>
        </w:rPr>
        <w:t>Views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73" w:name="_Toc4506507"/>
      <w:bookmarkStart w:id="374" w:name="_Toc4495208"/>
      <w:bookmarkStart w:id="375" w:name="_Toc4495032"/>
      <w:bookmarkStart w:id="376" w:name="_Toc4492798"/>
      <w:bookmarkStart w:id="377" w:name="_Toc4490993"/>
      <w:bookmarkStart w:id="378" w:name="_Toc4490902"/>
      <w:bookmarkStart w:id="379" w:name="_Toc4490818"/>
      <w:bookmarkStart w:id="380" w:name="_Toc19469842"/>
      <w:bookmarkEnd w:id="373"/>
      <w:bookmarkEnd w:id="374"/>
      <w:bookmarkEnd w:id="375"/>
      <w:bookmarkEnd w:id="376"/>
      <w:bookmarkEnd w:id="377"/>
      <w:bookmarkEnd w:id="378"/>
      <w:bookmarkEnd w:id="379"/>
      <w:r w:rsidRPr="00397BEE">
        <w:rPr>
          <w:rFonts w:asciiTheme="minorHAnsi" w:hAnsiTheme="minorHAnsi" w:cstheme="minorHAnsi"/>
          <w:sz w:val="24"/>
          <w:szCs w:val="24"/>
        </w:rPr>
        <w:t>4.9.1 Создание нового представления</w:t>
      </w:r>
      <w:bookmarkEnd w:id="380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нового представления: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5320C38B" wp14:editId="2AFA8C62">
            <wp:extent cx="168275" cy="168275"/>
            <wp:effectExtent l="0" t="0" r="3175" b="317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D4623C" w:rsidRPr="00E978F2">
        <w:rPr>
          <w:rFonts w:asciiTheme="minorHAnsi" w:hAnsiTheme="minorHAnsi" w:cstheme="minorHAnsi"/>
          <w:b/>
          <w:sz w:val="24"/>
          <w:szCs w:val="24"/>
          <w:lang w:val="en-US"/>
        </w:rPr>
        <w:t>Views</w:t>
      </w:r>
      <w:r w:rsidR="00E978F2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F93B91" w:rsidRPr="00397BEE" w:rsidRDefault="00F93B9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E84538" wp14:editId="31B46955">
            <wp:extent cx="7327265" cy="3477260"/>
            <wp:effectExtent l="0" t="0" r="6985" b="889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26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7139C29C" wp14:editId="4FEBC79E">
            <wp:extent cx="156210" cy="168275"/>
            <wp:effectExtent l="0" t="0" r="0" b="317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добавленное представление.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представление находится в режиме редактирования, ее имя, подпись и скрипт тела SQL могут быть изменены.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81" w:name="_Toc4506508"/>
      <w:bookmarkStart w:id="382" w:name="_Toc4495209"/>
      <w:bookmarkStart w:id="383" w:name="_Toc4495033"/>
      <w:bookmarkStart w:id="384" w:name="_Toc4492799"/>
      <w:bookmarkStart w:id="385" w:name="_Toc4490994"/>
      <w:bookmarkStart w:id="386" w:name="_Toc4490903"/>
      <w:bookmarkStart w:id="387" w:name="_Toc4490819"/>
      <w:bookmarkStart w:id="388" w:name="_Toc19469843"/>
      <w:bookmarkEnd w:id="381"/>
      <w:bookmarkEnd w:id="382"/>
      <w:bookmarkEnd w:id="383"/>
      <w:bookmarkEnd w:id="384"/>
      <w:bookmarkEnd w:id="385"/>
      <w:bookmarkEnd w:id="386"/>
      <w:bookmarkEnd w:id="387"/>
      <w:r w:rsidRPr="00397BEE">
        <w:rPr>
          <w:rFonts w:asciiTheme="minorHAnsi" w:hAnsiTheme="minorHAnsi" w:cstheme="minorHAnsi"/>
          <w:sz w:val="24"/>
          <w:szCs w:val="24"/>
        </w:rPr>
        <w:t>4.9.2 Редактирование существующего представления</w:t>
      </w:r>
      <w:bookmarkEnd w:id="388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>Для редактирования существующего представления: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2355D649" wp14:editId="2F0A78DA">
            <wp:extent cx="216535" cy="228600"/>
            <wp:effectExtent l="0" t="0" r="0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D4623C" w:rsidRPr="00D4623C">
        <w:rPr>
          <w:rFonts w:asciiTheme="minorHAnsi" w:hAnsiTheme="minorHAnsi" w:cstheme="minorHAnsi"/>
          <w:sz w:val="24"/>
          <w:szCs w:val="24"/>
          <w:lang w:val="en-US"/>
        </w:rPr>
        <w:t>Views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F93B91" w:rsidP="0081443C">
      <w:pPr>
        <w:spacing w:before="120" w:after="120"/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FCAFDDD" wp14:editId="6979E9BD">
            <wp:extent cx="7339330" cy="3946525"/>
            <wp:effectExtent l="0" t="0" r="0" b="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0508EB6E" wp14:editId="423C806D">
            <wp:extent cx="156210" cy="168275"/>
            <wp:effectExtent l="0" t="0" r="0" b="317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изменения.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представление находится в режиме редактирования, ее имя, подпись и скрипт тела SQL могут быть изменены. Обрат</w:t>
      </w:r>
      <w:r w:rsidRPr="00397BEE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 xml:space="preserve">те внимание, что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ERBuilder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Modeler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не анализирует код SQL.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389" w:name="_Toc4506509"/>
      <w:bookmarkStart w:id="390" w:name="_Toc4495210"/>
      <w:bookmarkStart w:id="391" w:name="_Toc4495034"/>
      <w:bookmarkStart w:id="392" w:name="_Toc4492800"/>
      <w:bookmarkStart w:id="393" w:name="_Toc4490995"/>
      <w:bookmarkStart w:id="394" w:name="_Toc4490904"/>
      <w:bookmarkStart w:id="395" w:name="_Toc4490820"/>
      <w:bookmarkStart w:id="396" w:name="_Toc19469844"/>
      <w:bookmarkEnd w:id="389"/>
      <w:bookmarkEnd w:id="390"/>
      <w:bookmarkEnd w:id="391"/>
      <w:bookmarkEnd w:id="392"/>
      <w:bookmarkEnd w:id="393"/>
      <w:bookmarkEnd w:id="394"/>
      <w:bookmarkEnd w:id="395"/>
      <w:r w:rsidRPr="00397BEE">
        <w:rPr>
          <w:rFonts w:asciiTheme="minorHAnsi" w:hAnsiTheme="minorHAnsi" w:cstheme="minorHAnsi"/>
          <w:sz w:val="24"/>
          <w:szCs w:val="24"/>
        </w:rPr>
        <w:t>4.9.3 Удаление существующего представления</w:t>
      </w:r>
      <w:bookmarkEnd w:id="396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Для удаления существующего представления,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2617A88C" wp14:editId="74A9B941">
            <wp:extent cx="156210" cy="144145"/>
            <wp:effectExtent l="0" t="0" r="0" b="8255"/>
            <wp:docPr id="421" name="Рисунок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поле диалога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Views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 Для подтверждения уд</w:t>
      </w:r>
      <w:r w:rsidRPr="00397BEE">
        <w:rPr>
          <w:rFonts w:asciiTheme="minorHAnsi" w:hAnsiTheme="minorHAnsi" w:cstheme="minorHAnsi"/>
          <w:sz w:val="24"/>
          <w:szCs w:val="24"/>
        </w:rPr>
        <w:t>а</w:t>
      </w:r>
      <w:r w:rsidRPr="00397BEE">
        <w:rPr>
          <w:rFonts w:asciiTheme="minorHAnsi" w:hAnsiTheme="minorHAnsi" w:cstheme="minorHAnsi"/>
          <w:sz w:val="24"/>
          <w:szCs w:val="24"/>
        </w:rPr>
        <w:t xml:space="preserve">ления представления,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Да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полученном поле оперативного диалога.</w:t>
      </w:r>
    </w:p>
    <w:p w:rsidR="00F93B91" w:rsidRPr="00397BEE" w:rsidRDefault="00F93B9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E34EDDF" wp14:editId="3F965635">
            <wp:extent cx="7324725" cy="3991610"/>
            <wp:effectExtent l="0" t="0" r="9525" b="889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397" w:name="_Toc4506510"/>
      <w:bookmarkStart w:id="398" w:name="_Toc4495211"/>
      <w:bookmarkStart w:id="399" w:name="_Toc4495035"/>
      <w:bookmarkStart w:id="400" w:name="_Toc4492801"/>
      <w:bookmarkStart w:id="401" w:name="_Toc4490996"/>
      <w:bookmarkStart w:id="402" w:name="_Toc4490905"/>
      <w:bookmarkStart w:id="403" w:name="_Toc4490821"/>
      <w:bookmarkStart w:id="404" w:name="_Toc19469845"/>
      <w:bookmarkStart w:id="405" w:name="_Toc21110651"/>
      <w:bookmarkEnd w:id="397"/>
      <w:bookmarkEnd w:id="398"/>
      <w:bookmarkEnd w:id="399"/>
      <w:bookmarkEnd w:id="400"/>
      <w:bookmarkEnd w:id="401"/>
      <w:bookmarkEnd w:id="402"/>
      <w:bookmarkEnd w:id="403"/>
      <w:r w:rsidRPr="008454AA">
        <w:rPr>
          <w:rFonts w:asciiTheme="minorHAnsi" w:hAnsiTheme="minorHAnsi" w:cstheme="minorHAnsi"/>
          <w:sz w:val="28"/>
          <w:szCs w:val="28"/>
        </w:rPr>
        <w:t>4.10 ПОСЛЕДОВАТЕЛЬНОСТИ</w:t>
      </w:r>
      <w:bookmarkEnd w:id="404"/>
      <w:bookmarkEnd w:id="405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Последовательность представляет собой хранимую переменную, служащие для реализации текущих значений автоматич</w:t>
      </w:r>
      <w:r w:rsidRPr="00397BEE">
        <w:rPr>
          <w:rFonts w:asciiTheme="minorHAnsi" w:hAnsiTheme="minorHAnsi" w:cstheme="minorHAnsi"/>
          <w:sz w:val="24"/>
          <w:szCs w:val="24"/>
        </w:rPr>
        <w:t>е</w:t>
      </w:r>
      <w:r w:rsidRPr="00397BEE">
        <w:rPr>
          <w:rFonts w:asciiTheme="minorHAnsi" w:hAnsiTheme="minorHAnsi" w:cstheme="minorHAnsi"/>
          <w:sz w:val="24"/>
          <w:szCs w:val="24"/>
        </w:rPr>
        <w:t xml:space="preserve">ского приращения в таблицах баз данных. Чтобы отобразить диалоговое окно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Sequences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Project</w:t>
      </w:r>
      <w:r w:rsidRPr="00397BEE">
        <w:rPr>
          <w:rFonts w:asciiTheme="minorHAnsi" w:hAnsiTheme="minorHAnsi" w:cstheme="minorHAnsi"/>
          <w:sz w:val="24"/>
          <w:szCs w:val="24"/>
        </w:rPr>
        <w:t xml:space="preserve"> | 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Sequences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Обратите внимание, что последовательности не поддерживаются всеми СУБД, совмест</w:t>
      </w:r>
      <w:r w:rsidR="00F93B91">
        <w:rPr>
          <w:rFonts w:asciiTheme="minorHAnsi" w:hAnsiTheme="minorHAnsi" w:cstheme="minorHAnsi"/>
          <w:sz w:val="24"/>
          <w:szCs w:val="24"/>
        </w:rPr>
        <w:t xml:space="preserve">имыми с </w:t>
      </w:r>
      <w:r w:rsidR="00F93B91" w:rsidRPr="009F75F7">
        <w:rPr>
          <w:rFonts w:asciiTheme="minorHAnsi" w:hAnsiTheme="minorHAnsi" w:cstheme="minorHAnsi"/>
          <w:b/>
          <w:sz w:val="24"/>
          <w:szCs w:val="24"/>
          <w:lang w:val="en-US"/>
        </w:rPr>
        <w:t>ERBuilder</w:t>
      </w:r>
      <w:r w:rsidR="00F93B91">
        <w:rPr>
          <w:rFonts w:asciiTheme="minorHAnsi" w:hAnsiTheme="minorHAnsi" w:cstheme="minorHAnsi"/>
          <w:sz w:val="24"/>
          <w:szCs w:val="24"/>
        </w:rPr>
        <w:t xml:space="preserve"> </w:t>
      </w:r>
      <w:r w:rsidR="00F93B91" w:rsidRPr="009F75F7">
        <w:rPr>
          <w:rFonts w:asciiTheme="minorHAnsi" w:hAnsiTheme="minorHAnsi" w:cstheme="minorHAnsi"/>
          <w:b/>
          <w:sz w:val="24"/>
          <w:szCs w:val="24"/>
          <w:lang w:val="en-US"/>
        </w:rPr>
        <w:t>Data</w:t>
      </w:r>
      <w:r w:rsidR="00F93B91">
        <w:rPr>
          <w:rFonts w:asciiTheme="minorHAnsi" w:hAnsiTheme="minorHAnsi" w:cstheme="minorHAnsi"/>
          <w:sz w:val="24"/>
          <w:szCs w:val="24"/>
        </w:rPr>
        <w:t xml:space="preserve"> </w:t>
      </w:r>
      <w:r w:rsidR="00F93B91" w:rsidRPr="009F75F7">
        <w:rPr>
          <w:rFonts w:asciiTheme="minorHAnsi" w:hAnsiTheme="minorHAnsi" w:cstheme="minorHAnsi"/>
          <w:b/>
          <w:sz w:val="24"/>
          <w:szCs w:val="24"/>
          <w:lang w:val="en-US"/>
        </w:rPr>
        <w:t>Modeler</w:t>
      </w:r>
      <w:r w:rsidR="00F93B91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06" w:name="_Toc4506511"/>
      <w:bookmarkStart w:id="407" w:name="_Toc4495212"/>
      <w:bookmarkStart w:id="408" w:name="_Toc4495036"/>
      <w:bookmarkStart w:id="409" w:name="_Toc4492802"/>
      <w:bookmarkStart w:id="410" w:name="_Toc4490997"/>
      <w:bookmarkStart w:id="411" w:name="_Toc4490906"/>
      <w:bookmarkStart w:id="412" w:name="_Toc4490822"/>
      <w:bookmarkStart w:id="413" w:name="_Toc19469846"/>
      <w:bookmarkEnd w:id="406"/>
      <w:bookmarkEnd w:id="407"/>
      <w:bookmarkEnd w:id="408"/>
      <w:bookmarkEnd w:id="409"/>
      <w:bookmarkEnd w:id="410"/>
      <w:bookmarkEnd w:id="411"/>
      <w:bookmarkEnd w:id="412"/>
      <w:r w:rsidRPr="00397BEE">
        <w:rPr>
          <w:rFonts w:asciiTheme="minorHAnsi" w:hAnsiTheme="minorHAnsi" w:cstheme="minorHAnsi"/>
          <w:sz w:val="24"/>
          <w:szCs w:val="24"/>
        </w:rPr>
        <w:lastRenderedPageBreak/>
        <w:t>4.10.1 Создание новой последовательности</w:t>
      </w:r>
      <w:bookmarkEnd w:id="413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новой последовательности: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05761310" wp14:editId="1DC5FE31">
            <wp:extent cx="168275" cy="168275"/>
            <wp:effectExtent l="0" t="0" r="3175" b="3175"/>
            <wp:docPr id="423" name="Рисунок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управления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Sequences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FB56C2D" wp14:editId="7E03D409">
            <wp:extent cx="6974840" cy="4601210"/>
            <wp:effectExtent l="0" t="0" r="0" b="889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84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73EA475D" wp14:editId="7DC0C2C7">
            <wp:extent cx="156210" cy="168275"/>
            <wp:effectExtent l="0" t="0" r="0" b="3175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добавление представления.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  <w:lang w:val="en-US"/>
        </w:rPr>
        <w:lastRenderedPageBreak/>
        <w:t> </w:t>
      </w:r>
      <w:r w:rsidRPr="00397BEE">
        <w:rPr>
          <w:rFonts w:asciiTheme="minorHAnsi" w:hAnsiTheme="minorHAnsi" w:cstheme="minorHAnsi"/>
          <w:sz w:val="24"/>
          <w:szCs w:val="24"/>
        </w:rPr>
        <w:t xml:space="preserve">Пока последовательность находится в режиме </w:t>
      </w:r>
      <w:r w:rsidR="00F93B91">
        <w:rPr>
          <w:rFonts w:asciiTheme="minorHAnsi" w:hAnsiTheme="minorHAnsi" w:cstheme="minorHAnsi"/>
          <w:sz w:val="24"/>
          <w:szCs w:val="24"/>
        </w:rPr>
        <w:t>редактирования</w:t>
      </w:r>
      <w:r w:rsidRPr="00397BEE">
        <w:rPr>
          <w:rFonts w:asciiTheme="minorHAnsi" w:hAnsiTheme="minorHAnsi" w:cstheme="minorHAnsi"/>
          <w:sz w:val="24"/>
          <w:szCs w:val="24"/>
        </w:rPr>
        <w:t>, ее подпись (и в конечном итоге ее название) и необход</w:t>
      </w:r>
      <w:r w:rsidRPr="00397BEE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 xml:space="preserve">мые параметры </w:t>
      </w:r>
      <w:r w:rsidR="00F93B91" w:rsidRPr="00397BEE">
        <w:rPr>
          <w:rFonts w:asciiTheme="minorHAnsi" w:hAnsiTheme="minorHAnsi" w:cstheme="minorHAnsi"/>
          <w:sz w:val="24"/>
          <w:szCs w:val="24"/>
        </w:rPr>
        <w:t xml:space="preserve">могут быть указаны </w:t>
      </w:r>
      <w:r w:rsidRPr="00397BEE">
        <w:rPr>
          <w:rFonts w:asciiTheme="minorHAnsi" w:hAnsiTheme="minorHAnsi" w:cstheme="minorHAnsi"/>
          <w:sz w:val="24"/>
          <w:szCs w:val="24"/>
        </w:rPr>
        <w:t xml:space="preserve">в соответствии с используемой СУБД (см. следующую таблицу).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Ind w:w="364" w:type="dxa"/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5"/>
        <w:gridCol w:w="1511"/>
        <w:gridCol w:w="2174"/>
        <w:gridCol w:w="7561"/>
      </w:tblGrid>
      <w:tr w:rsidR="0081443C" w:rsidRPr="00397BEE" w:rsidTr="009F75F7">
        <w:trPr>
          <w:cantSplit/>
          <w:trHeight w:val="490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ind w:right="261"/>
              <w:rPr>
                <w:rFonts w:asciiTheme="minorHAnsi" w:hAnsiTheme="minorHAnsi" w:cstheme="minorHAnsi"/>
                <w:b/>
                <w:szCs w:val="24"/>
              </w:rPr>
            </w:pPr>
            <w:r w:rsidRPr="00397BEE">
              <w:rPr>
                <w:rFonts w:asciiTheme="minorHAnsi" w:hAnsiTheme="minorHAnsi" w:cstheme="minorHAnsi"/>
                <w:b/>
                <w:szCs w:val="24"/>
              </w:rPr>
              <w:t>Характеристики п</w:t>
            </w:r>
            <w:r w:rsidRPr="00397BEE">
              <w:rPr>
                <w:rFonts w:asciiTheme="minorHAnsi" w:hAnsiTheme="minorHAnsi" w:cstheme="minorHAnsi"/>
                <w:b/>
                <w:szCs w:val="24"/>
              </w:rPr>
              <w:t>о</w:t>
            </w:r>
            <w:r w:rsidRPr="00397BEE">
              <w:rPr>
                <w:rFonts w:asciiTheme="minorHAnsi" w:hAnsiTheme="minorHAnsi" w:cstheme="minorHAnsi"/>
                <w:b/>
                <w:szCs w:val="24"/>
              </w:rPr>
              <w:t>следовательности</w:t>
            </w:r>
          </w:p>
        </w:tc>
        <w:tc>
          <w:tcPr>
            <w:tcW w:w="151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ind w:right="114"/>
              <w:rPr>
                <w:rFonts w:asciiTheme="minorHAnsi" w:hAnsiTheme="minorHAnsi" w:cstheme="minorHAnsi"/>
                <w:b/>
                <w:szCs w:val="24"/>
              </w:rPr>
            </w:pPr>
            <w:r w:rsidRPr="00397BEE">
              <w:rPr>
                <w:rFonts w:asciiTheme="minorHAnsi" w:hAnsiTheme="minorHAnsi" w:cstheme="minorHAnsi"/>
                <w:b/>
                <w:szCs w:val="24"/>
              </w:rPr>
              <w:t>Тип</w:t>
            </w:r>
          </w:p>
        </w:tc>
        <w:tc>
          <w:tcPr>
            <w:tcW w:w="21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ind w:right="112"/>
              <w:rPr>
                <w:rFonts w:asciiTheme="minorHAnsi" w:hAnsiTheme="minorHAnsi" w:cstheme="minorHAnsi"/>
                <w:b/>
                <w:szCs w:val="24"/>
              </w:rPr>
            </w:pPr>
            <w:r w:rsidRPr="00397BEE">
              <w:rPr>
                <w:rFonts w:asciiTheme="minorHAnsi" w:hAnsiTheme="minorHAnsi" w:cstheme="minorHAnsi"/>
                <w:b/>
                <w:szCs w:val="24"/>
              </w:rPr>
              <w:t>Возможные зн</w:t>
            </w:r>
            <w:r w:rsidRPr="00397BEE">
              <w:rPr>
                <w:rFonts w:asciiTheme="minorHAnsi" w:hAnsiTheme="minorHAnsi" w:cstheme="minorHAnsi"/>
                <w:b/>
                <w:szCs w:val="24"/>
              </w:rPr>
              <w:t>а</w:t>
            </w:r>
            <w:r w:rsidRPr="00397BEE">
              <w:rPr>
                <w:rFonts w:asciiTheme="minorHAnsi" w:hAnsiTheme="minorHAnsi" w:cstheme="minorHAnsi"/>
                <w:b/>
                <w:szCs w:val="24"/>
              </w:rPr>
              <w:t>чения</w:t>
            </w:r>
          </w:p>
        </w:tc>
        <w:tc>
          <w:tcPr>
            <w:tcW w:w="75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ind w:right="566"/>
              <w:rPr>
                <w:rFonts w:asciiTheme="minorHAnsi" w:hAnsiTheme="minorHAnsi" w:cstheme="minorHAnsi"/>
                <w:b/>
                <w:szCs w:val="24"/>
              </w:rPr>
            </w:pPr>
            <w:r w:rsidRPr="00397BEE">
              <w:rPr>
                <w:rFonts w:asciiTheme="minorHAnsi" w:hAnsiTheme="minorHAnsi" w:cstheme="minorHAnsi"/>
                <w:b/>
                <w:szCs w:val="24"/>
              </w:rPr>
              <w:t>Описание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Seed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Integer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An integer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Начальное значение последовательности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Increment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Integer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An integer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  <w:lang w:val="en-US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Значение шага последовательности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Maximum value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Integer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An integer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Верхний предел для возможных значений последовательности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Minimal value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Integer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An integer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Нижний предел для возможных значений последовательности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Cycle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Enumerate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2F2FBE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Cycle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No C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y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cle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Определяется, возвращается ли последовательность к более ни</w:t>
            </w:r>
            <w:r w:rsidRPr="00397BEE">
              <w:rPr>
                <w:rFonts w:asciiTheme="minorHAnsi" w:hAnsiTheme="minorHAnsi" w:cstheme="minorHAnsi"/>
                <w:szCs w:val="24"/>
              </w:rPr>
              <w:t>з</w:t>
            </w:r>
            <w:r w:rsidRPr="00397BEE">
              <w:rPr>
                <w:rFonts w:asciiTheme="minorHAnsi" w:hAnsiTheme="minorHAnsi" w:cstheme="minorHAnsi"/>
                <w:szCs w:val="24"/>
              </w:rPr>
              <w:t>кому предельному значению после достижения значения верхн</w:t>
            </w:r>
            <w:r w:rsidRPr="00397BEE">
              <w:rPr>
                <w:rFonts w:asciiTheme="minorHAnsi" w:hAnsiTheme="minorHAnsi" w:cstheme="minorHAnsi"/>
                <w:szCs w:val="24"/>
              </w:rPr>
              <w:t>е</w:t>
            </w:r>
            <w:r w:rsidRPr="00397BEE">
              <w:rPr>
                <w:rFonts w:asciiTheme="minorHAnsi" w:hAnsiTheme="minorHAnsi" w:cstheme="minorHAnsi"/>
                <w:szCs w:val="24"/>
              </w:rPr>
              <w:t>го предела.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Cache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Enumerate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2F2FBE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Cache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No Cache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Определяет, будет ли СУБД хранить ограниченное количество значений следующей последовательности в кэше для более быстрого доступа (размер кэша не должен быть нулевым).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Integer type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Enumerate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2F2FBE" w:rsidP="0081443C">
            <w:pPr>
              <w:pStyle w:val="af7"/>
              <w:rPr>
                <w:rFonts w:asciiTheme="minorHAnsi" w:hAnsiTheme="minorHAnsi" w:cstheme="minorHAnsi"/>
                <w:szCs w:val="24"/>
                <w:lang w:val="en-US"/>
              </w:rPr>
            </w:pP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TINYINT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SMALLINT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INT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BIGINT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DECIMAL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N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U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MERIC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Определяет тип последовательности.</w:t>
            </w:r>
          </w:p>
        </w:tc>
      </w:tr>
      <w:tr w:rsidR="0081443C" w:rsidRPr="00397BEE" w:rsidTr="009F75F7">
        <w:trPr>
          <w:cantSplit/>
          <w:trHeight w:val="20"/>
        </w:trPr>
        <w:tc>
          <w:tcPr>
            <w:tcW w:w="28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341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Order</w:t>
            </w:r>
          </w:p>
        </w:tc>
        <w:tc>
          <w:tcPr>
            <w:tcW w:w="151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4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Enumerate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192" w:type="dxa"/>
            </w:tcMar>
            <w:vAlign w:val="center"/>
            <w:hideMark/>
          </w:tcPr>
          <w:p w:rsidR="0081443C" w:rsidRPr="00397BEE" w:rsidRDefault="002F2FBE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Order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 xml:space="preserve">, </w:t>
            </w:r>
            <w:r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«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No O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r</w:t>
            </w:r>
            <w:r w:rsidR="0081443C" w:rsidRPr="00397BEE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der</w:t>
            </w:r>
            <w:r w:rsidR="000635F6">
              <w:rPr>
                <w:rStyle w:val="none"/>
                <w:rFonts w:asciiTheme="minorHAnsi" w:hAnsiTheme="minorHAnsi" w:cstheme="minorHAnsi"/>
                <w:szCs w:val="24"/>
                <w:lang w:val="en-US"/>
              </w:rPr>
              <w:t>»</w:t>
            </w:r>
          </w:p>
        </w:tc>
        <w:tc>
          <w:tcPr>
            <w:tcW w:w="75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646" w:type="dxa"/>
            </w:tcMar>
            <w:vAlign w:val="center"/>
            <w:hideMark/>
          </w:tcPr>
          <w:p w:rsidR="0081443C" w:rsidRPr="00397BEE" w:rsidRDefault="0081443C" w:rsidP="0081443C">
            <w:pPr>
              <w:pStyle w:val="af7"/>
              <w:rPr>
                <w:rFonts w:asciiTheme="minorHAnsi" w:hAnsiTheme="minorHAnsi" w:cstheme="minorHAnsi"/>
                <w:szCs w:val="24"/>
              </w:rPr>
            </w:pPr>
            <w:r w:rsidRPr="00397BEE">
              <w:rPr>
                <w:rFonts w:asciiTheme="minorHAnsi" w:hAnsiTheme="minorHAnsi" w:cstheme="minorHAnsi"/>
                <w:szCs w:val="24"/>
              </w:rPr>
              <w:t>Определяет, будет ли СУБД генерировать значения последов</w:t>
            </w:r>
            <w:r w:rsidRPr="00397BEE">
              <w:rPr>
                <w:rFonts w:asciiTheme="minorHAnsi" w:hAnsiTheme="minorHAnsi" w:cstheme="minorHAnsi"/>
                <w:szCs w:val="24"/>
              </w:rPr>
              <w:t>а</w:t>
            </w:r>
            <w:r w:rsidRPr="00397BEE">
              <w:rPr>
                <w:rFonts w:asciiTheme="minorHAnsi" w:hAnsiTheme="minorHAnsi" w:cstheme="minorHAnsi"/>
                <w:szCs w:val="24"/>
              </w:rPr>
              <w:t>тельности в естественном порядке (полезно в кластере прилож</w:t>
            </w:r>
            <w:r w:rsidRPr="00397BEE">
              <w:rPr>
                <w:rFonts w:asciiTheme="minorHAnsi" w:hAnsiTheme="minorHAnsi" w:cstheme="minorHAnsi"/>
                <w:szCs w:val="24"/>
              </w:rPr>
              <w:t>е</w:t>
            </w:r>
            <w:r w:rsidRPr="00397BEE">
              <w:rPr>
                <w:rFonts w:asciiTheme="minorHAnsi" w:hAnsiTheme="minorHAnsi" w:cstheme="minorHAnsi"/>
                <w:szCs w:val="24"/>
              </w:rPr>
              <w:t>ний в реальном времени).</w:t>
            </w:r>
          </w:p>
        </w:tc>
      </w:tr>
    </w:tbl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bookmarkStart w:id="414" w:name="_Toc4506512"/>
      <w:bookmarkStart w:id="415" w:name="_Toc4495213"/>
      <w:bookmarkStart w:id="416" w:name="_Toc4495037"/>
      <w:bookmarkStart w:id="417" w:name="_Toc4492803"/>
      <w:bookmarkStart w:id="418" w:name="_Toc4490998"/>
      <w:bookmarkStart w:id="419" w:name="_Toc4490907"/>
      <w:bookmarkStart w:id="420" w:name="_Toc4490823"/>
      <w:bookmarkEnd w:id="414"/>
      <w:bookmarkEnd w:id="415"/>
      <w:bookmarkEnd w:id="416"/>
      <w:bookmarkEnd w:id="417"/>
      <w:bookmarkEnd w:id="418"/>
      <w:bookmarkEnd w:id="419"/>
      <w:bookmarkEnd w:id="420"/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21" w:name="_Toc19469847"/>
      <w:r w:rsidRPr="00397BEE">
        <w:rPr>
          <w:rFonts w:asciiTheme="minorHAnsi" w:hAnsiTheme="minorHAnsi" w:cstheme="minorHAnsi"/>
          <w:sz w:val="24"/>
          <w:szCs w:val="24"/>
        </w:rPr>
        <w:lastRenderedPageBreak/>
        <w:t>4.10.2 Редактирование существующей последовательности</w:t>
      </w:r>
      <w:bookmarkEnd w:id="421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существующей последовательности: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6FD4034" wp14:editId="1C950B18">
            <wp:extent cx="216535" cy="228600"/>
            <wp:effectExtent l="0" t="0" r="0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Sequences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BE49D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CD76965" wp14:editId="0EF2FAB9">
            <wp:extent cx="6773779" cy="4656262"/>
            <wp:effectExtent l="0" t="0" r="825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422" cy="466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1A893312" wp14:editId="1C79054B">
            <wp:extent cx="156210" cy="168275"/>
            <wp:effectExtent l="0" t="0" r="0" b="3175"/>
            <wp:docPr id="436" name="Рисунок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изменения последовательности.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22" w:name="_Toc4506513"/>
      <w:bookmarkStart w:id="423" w:name="_Toc4495214"/>
      <w:bookmarkStart w:id="424" w:name="_Toc4495038"/>
      <w:bookmarkStart w:id="425" w:name="_Toc4492804"/>
      <w:bookmarkStart w:id="426" w:name="_Toc4490999"/>
      <w:bookmarkStart w:id="427" w:name="_Toc4490908"/>
      <w:bookmarkStart w:id="428" w:name="_Toc4490824"/>
      <w:bookmarkStart w:id="429" w:name="_Toc19469848"/>
      <w:bookmarkEnd w:id="422"/>
      <w:bookmarkEnd w:id="423"/>
      <w:bookmarkEnd w:id="424"/>
      <w:bookmarkEnd w:id="425"/>
      <w:bookmarkEnd w:id="426"/>
      <w:bookmarkEnd w:id="427"/>
      <w:bookmarkEnd w:id="428"/>
      <w:r w:rsidRPr="00397BEE">
        <w:rPr>
          <w:rFonts w:asciiTheme="minorHAnsi" w:hAnsiTheme="minorHAnsi" w:cstheme="minorHAnsi"/>
          <w:sz w:val="24"/>
          <w:szCs w:val="24"/>
        </w:rPr>
        <w:lastRenderedPageBreak/>
        <w:t>4.10.3 Удаление существующей последовательности</w:t>
      </w:r>
      <w:bookmarkEnd w:id="429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Для удаления существующей последовательности,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9CCDA39" wp14:editId="72DC9D96">
            <wp:extent cx="156210" cy="144145"/>
            <wp:effectExtent l="0" t="0" r="0" b="8255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поле диалога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9F75F7" w:rsidRPr="009F75F7">
        <w:rPr>
          <w:rFonts w:asciiTheme="minorHAnsi" w:hAnsiTheme="minorHAnsi" w:cstheme="minorHAnsi"/>
          <w:b/>
          <w:sz w:val="24"/>
          <w:szCs w:val="24"/>
          <w:lang w:val="en-US"/>
        </w:rPr>
        <w:t>Sequences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Обратите внимание, что </w:t>
      </w:r>
      <w:r w:rsidR="009F75F7" w:rsidRPr="00397BEE">
        <w:rPr>
          <w:rFonts w:asciiTheme="minorHAnsi" w:hAnsiTheme="minorHAnsi" w:cstheme="minorHAnsi"/>
          <w:sz w:val="24"/>
          <w:szCs w:val="24"/>
        </w:rPr>
        <w:t xml:space="preserve">необходимо </w:t>
      </w:r>
      <w:r w:rsidRPr="00397BEE">
        <w:rPr>
          <w:rFonts w:asciiTheme="minorHAnsi" w:hAnsiTheme="minorHAnsi" w:cstheme="minorHAnsi"/>
          <w:sz w:val="24"/>
          <w:szCs w:val="24"/>
        </w:rPr>
        <w:t xml:space="preserve">последующее подтверждение </w:t>
      </w:r>
      <w:r w:rsidR="009F75F7">
        <w:rPr>
          <w:rFonts w:asciiTheme="minorHAnsi" w:hAnsiTheme="minorHAnsi" w:cstheme="minorHAnsi"/>
          <w:sz w:val="24"/>
          <w:szCs w:val="24"/>
        </w:rPr>
        <w:t>операции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D4623C" w:rsidRPr="00D4623C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7EC2CFA" wp14:editId="0A863788">
            <wp:extent cx="6581274" cy="4984560"/>
            <wp:effectExtent l="0" t="0" r="0" b="698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856" cy="49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430" w:name="_Toc4506514"/>
      <w:bookmarkStart w:id="431" w:name="_Toc4495215"/>
      <w:bookmarkStart w:id="432" w:name="_Toc4495039"/>
      <w:bookmarkStart w:id="433" w:name="_Toc4492805"/>
      <w:bookmarkStart w:id="434" w:name="_Toc4491000"/>
      <w:bookmarkStart w:id="435" w:name="_Toc4490909"/>
      <w:bookmarkStart w:id="436" w:name="_Toc4490825"/>
      <w:bookmarkStart w:id="437" w:name="_Toc4414801"/>
      <w:bookmarkStart w:id="438" w:name="_Relationship1"/>
      <w:bookmarkStart w:id="439" w:name="_Toc19469849"/>
      <w:bookmarkStart w:id="440" w:name="_Toc211106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r w:rsidRPr="008454AA">
        <w:rPr>
          <w:rFonts w:asciiTheme="minorHAnsi" w:hAnsiTheme="minorHAnsi" w:cstheme="minorHAnsi"/>
          <w:sz w:val="28"/>
          <w:szCs w:val="28"/>
        </w:rPr>
        <w:lastRenderedPageBreak/>
        <w:t>4.11 ОТНОШЕНИЯ</w:t>
      </w:r>
      <w:bookmarkEnd w:id="439"/>
      <w:bookmarkEnd w:id="440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Связь между парами таблиц представляется как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Отношение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Ассоциация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или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Ссылка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ERBuilder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Modeler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по</w:t>
      </w:r>
      <w:r w:rsidRPr="00397BEE">
        <w:rPr>
          <w:rFonts w:asciiTheme="minorHAnsi" w:hAnsiTheme="minorHAnsi" w:cstheme="minorHAnsi"/>
          <w:sz w:val="24"/>
          <w:szCs w:val="24"/>
        </w:rPr>
        <w:t>д</w:t>
      </w:r>
      <w:r w:rsidRPr="00397BEE">
        <w:rPr>
          <w:rFonts w:asciiTheme="minorHAnsi" w:hAnsiTheme="minorHAnsi" w:cstheme="minorHAnsi"/>
          <w:sz w:val="24"/>
          <w:szCs w:val="24"/>
        </w:rPr>
        <w:t xml:space="preserve">держивает два вида отношений: простые отношения и отношения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многие-к-многим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Чтобы отобразить диалоговое окно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Rel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a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tion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дважды нажмите на отношение на диаграмме или нажмите прямо на отношение и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9F75F7">
        <w:rPr>
          <w:rFonts w:asciiTheme="minorHAnsi" w:hAnsiTheme="minorHAnsi" w:cstheme="minorHAnsi"/>
          <w:b/>
          <w:sz w:val="24"/>
          <w:szCs w:val="24"/>
          <w:lang w:val="en-US"/>
        </w:rPr>
        <w:t>Properties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41" w:name="_Toc4506515"/>
      <w:bookmarkStart w:id="442" w:name="_Toc4495216"/>
      <w:bookmarkStart w:id="443" w:name="_Toc4495040"/>
      <w:bookmarkStart w:id="444" w:name="_Toc4492806"/>
      <w:bookmarkStart w:id="445" w:name="_Toc4491001"/>
      <w:bookmarkStart w:id="446" w:name="_Toc4490910"/>
      <w:bookmarkStart w:id="447" w:name="_Toc4490826"/>
      <w:bookmarkStart w:id="448" w:name="_Toc19469850"/>
      <w:bookmarkEnd w:id="441"/>
      <w:bookmarkEnd w:id="442"/>
      <w:bookmarkEnd w:id="443"/>
      <w:bookmarkEnd w:id="444"/>
      <w:bookmarkEnd w:id="445"/>
      <w:bookmarkEnd w:id="446"/>
      <w:bookmarkEnd w:id="447"/>
      <w:r w:rsidRPr="00397BEE">
        <w:rPr>
          <w:rFonts w:asciiTheme="minorHAnsi" w:hAnsiTheme="minorHAnsi" w:cstheme="minorHAnsi"/>
          <w:sz w:val="24"/>
          <w:szCs w:val="24"/>
        </w:rPr>
        <w:t>4.11.1 Создание новых отношений</w:t>
      </w:r>
      <w:bookmarkEnd w:id="448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F85905">
        <w:rPr>
          <w:rFonts w:asciiTheme="minorHAnsi" w:hAnsiTheme="minorHAnsi" w:cstheme="minorHAnsi"/>
          <w:sz w:val="24"/>
          <w:szCs w:val="24"/>
          <w:lang w:val="en-US"/>
        </w:rPr>
        <w:t>ERBuilder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Modeler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всегда создает отношения, связывая родительскую таблицу с дочерней таблицей ребенка. Чтобы с</w:t>
      </w:r>
      <w:r w:rsidRPr="00397BE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>здать новые отношения: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Выберите один из двух доступных значков отношений (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Add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Relationship</w:t>
      </w:r>
      <w:r w:rsidRPr="00397BEE">
        <w:rPr>
          <w:rFonts w:asciiTheme="minorHAnsi" w:hAnsiTheme="minorHAnsi" w:cstheme="minorHAnsi"/>
          <w:sz w:val="24"/>
          <w:szCs w:val="24"/>
        </w:rPr>
        <w:t xml:space="preserve">,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Add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Many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To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Many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Relationship</w:t>
      </w:r>
      <w:r w:rsidRPr="00397BEE">
        <w:rPr>
          <w:rFonts w:asciiTheme="minorHAnsi" w:hAnsiTheme="minorHAnsi" w:cstheme="minorHAnsi"/>
          <w:sz w:val="24"/>
          <w:szCs w:val="24"/>
        </w:rPr>
        <w:t xml:space="preserve">): </w:t>
      </w:r>
      <w:r w:rsidR="00E1333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679450" cy="278765"/>
            <wp:effectExtent l="0" t="0" r="635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2. Щелкните по символу родительской таблицы на диаграмме: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6D6B5D2" wp14:editId="160A0A70">
            <wp:extent cx="1478915" cy="797560"/>
            <wp:effectExtent l="0" t="0" r="6985" b="254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3. Удерживая в нажатом состоянии кнопку мыши, перетащите курсор к дочерней таблице: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A3F39AA" wp14:editId="0693F379">
            <wp:extent cx="1463040" cy="782320"/>
            <wp:effectExtent l="0" t="0" r="381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В результате на диаграмме отображается простое отношение: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4F00BB9" wp14:editId="37FE9CD6">
            <wp:extent cx="5303520" cy="812800"/>
            <wp:effectExtent l="0" t="0" r="0" b="635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Результатом определения отношения является добавленная стрелка с подписью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Reference_1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включение атрибута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Pa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r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ent</w:t>
      </w:r>
      <w:r w:rsidRPr="00F85905">
        <w:rPr>
          <w:rFonts w:asciiTheme="minorHAnsi" w:hAnsiTheme="minorHAnsi" w:cstheme="minorHAnsi"/>
          <w:b/>
          <w:sz w:val="24"/>
          <w:szCs w:val="24"/>
        </w:rPr>
        <w:t>-ID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дочерней таблице.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В отличие от этого, отношения вида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многие ко многим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отображаются следующим образом:</w:t>
      </w:r>
    </w:p>
    <w:p w:rsidR="0081443C" w:rsidRPr="00397BEE" w:rsidRDefault="0081443C" w:rsidP="00BE49D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DD3957C" wp14:editId="791A846B">
            <wp:extent cx="4698365" cy="2353945"/>
            <wp:effectExtent l="0" t="0" r="6985" b="825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В результате создания отношения вида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397BEE">
        <w:rPr>
          <w:rFonts w:asciiTheme="minorHAnsi" w:hAnsiTheme="minorHAnsi" w:cstheme="minorHAnsi"/>
          <w:sz w:val="24"/>
          <w:szCs w:val="24"/>
        </w:rPr>
        <w:t>многие ко многим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на диаграмме появляются: 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- новая таблица отношения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Table2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с атрибутами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Table2_ID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Parent</w:t>
      </w:r>
      <w:r w:rsidRPr="00F85905">
        <w:rPr>
          <w:rFonts w:asciiTheme="minorHAnsi" w:hAnsiTheme="minorHAnsi" w:cstheme="minorHAnsi"/>
          <w:b/>
          <w:sz w:val="24"/>
          <w:szCs w:val="24"/>
        </w:rPr>
        <w:t>_ID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Child</w:t>
      </w:r>
      <w:r w:rsidRPr="00F85905">
        <w:rPr>
          <w:rFonts w:asciiTheme="minorHAnsi" w:hAnsiTheme="minorHAnsi" w:cstheme="minorHAnsi"/>
          <w:b/>
          <w:sz w:val="24"/>
          <w:szCs w:val="24"/>
        </w:rPr>
        <w:t>_ID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;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- стрелки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Reference_1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Reference_2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У</w:t>
      </w:r>
      <w:r w:rsidR="0081443C" w:rsidRPr="00397BEE">
        <w:rPr>
          <w:rFonts w:asciiTheme="minorHAnsi" w:hAnsiTheme="minorHAnsi" w:cstheme="minorHAnsi"/>
          <w:sz w:val="24"/>
          <w:szCs w:val="24"/>
        </w:rPr>
        <w:t>нарны</w:t>
      </w:r>
      <w:r>
        <w:rPr>
          <w:rFonts w:asciiTheme="minorHAnsi" w:hAnsiTheme="minorHAnsi" w:cstheme="minorHAnsi"/>
          <w:sz w:val="24"/>
          <w:szCs w:val="24"/>
        </w:rPr>
        <w:t>е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(рефлексивны</w:t>
      </w:r>
      <w:r>
        <w:rPr>
          <w:rFonts w:asciiTheme="minorHAnsi" w:hAnsiTheme="minorHAnsi" w:cstheme="minorHAnsi"/>
          <w:sz w:val="24"/>
          <w:szCs w:val="24"/>
        </w:rPr>
        <w:t>е</w:t>
      </w:r>
      <w:r w:rsidR="0081443C" w:rsidRPr="00397BEE">
        <w:rPr>
          <w:rFonts w:asciiTheme="minorHAnsi" w:hAnsiTheme="minorHAnsi" w:cstheme="minorHAnsi"/>
          <w:sz w:val="24"/>
          <w:szCs w:val="24"/>
        </w:rPr>
        <w:t>) отношени</w:t>
      </w:r>
      <w:r>
        <w:rPr>
          <w:rFonts w:asciiTheme="minorHAnsi" w:hAnsiTheme="minorHAnsi" w:cstheme="minorHAnsi"/>
          <w:sz w:val="24"/>
          <w:szCs w:val="24"/>
        </w:rPr>
        <w:t xml:space="preserve">я </w:t>
      </w:r>
      <w:r w:rsidR="0081443C" w:rsidRPr="00397BEE">
        <w:rPr>
          <w:rFonts w:asciiTheme="minorHAnsi" w:hAnsiTheme="minorHAnsi" w:cstheme="minorHAnsi"/>
          <w:sz w:val="24"/>
          <w:szCs w:val="24"/>
        </w:rPr>
        <w:t>мож</w:t>
      </w:r>
      <w:r>
        <w:rPr>
          <w:rFonts w:asciiTheme="minorHAnsi" w:hAnsiTheme="minorHAnsi" w:cstheme="minorHAnsi"/>
          <w:sz w:val="24"/>
          <w:szCs w:val="24"/>
        </w:rPr>
        <w:t>но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создать, выбрав в контекстном меню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81443C" w:rsidRPr="00F85905">
        <w:rPr>
          <w:rFonts w:asciiTheme="minorHAnsi" w:hAnsiTheme="minorHAnsi" w:cstheme="minorHAnsi"/>
          <w:b/>
          <w:sz w:val="24"/>
          <w:szCs w:val="24"/>
          <w:lang w:val="en-US"/>
        </w:rPr>
        <w:t>Reflexive</w:t>
      </w:r>
      <w:r w:rsidR="0081443C" w:rsidRPr="00F85905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81443C" w:rsidRPr="00F85905">
        <w:rPr>
          <w:rFonts w:asciiTheme="minorHAnsi" w:hAnsiTheme="minorHAnsi" w:cstheme="minorHAnsi"/>
          <w:b/>
          <w:sz w:val="24"/>
          <w:szCs w:val="24"/>
          <w:lang w:val="en-US"/>
        </w:rPr>
        <w:t>Relationship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="0081443C" w:rsidRPr="00397BEE">
        <w:rPr>
          <w:rFonts w:asciiTheme="minorHAnsi" w:hAnsiTheme="minorHAnsi" w:cstheme="minorHAnsi"/>
          <w:sz w:val="24"/>
          <w:szCs w:val="24"/>
        </w:rPr>
        <w:t>.</w:t>
      </w:r>
    </w:p>
    <w:p w:rsidR="00E13339" w:rsidRPr="00397BEE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BF19B77" wp14:editId="7EE61EE2">
            <wp:extent cx="2184296" cy="2203269"/>
            <wp:effectExtent l="0" t="0" r="6985" b="698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074" cy="220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В результате появляется стрелка унарной связи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Reference_1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на диаграмме и создается атрибут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</w:rPr>
        <w:t>Parent_ID_1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таблице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Parent</w:t>
      </w:r>
      <w:r w:rsidRPr="00F85905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E13339" w:rsidRPr="00397BEE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1168876" wp14:editId="787DD8F3">
            <wp:extent cx="2367280" cy="1402080"/>
            <wp:effectExtent l="0" t="0" r="0" b="762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49" w:name="_Toc4506516"/>
      <w:bookmarkStart w:id="450" w:name="_Toc4495217"/>
      <w:bookmarkStart w:id="451" w:name="_Toc4495041"/>
      <w:bookmarkStart w:id="452" w:name="_Toc4492807"/>
      <w:bookmarkStart w:id="453" w:name="_Toc4491002"/>
      <w:bookmarkStart w:id="454" w:name="_Toc4490911"/>
      <w:bookmarkStart w:id="455" w:name="_Toc4490827"/>
      <w:bookmarkStart w:id="456" w:name="_Toc19469851"/>
      <w:bookmarkEnd w:id="449"/>
      <w:bookmarkEnd w:id="450"/>
      <w:bookmarkEnd w:id="451"/>
      <w:bookmarkEnd w:id="452"/>
      <w:bookmarkEnd w:id="453"/>
      <w:bookmarkEnd w:id="454"/>
      <w:bookmarkEnd w:id="455"/>
      <w:r w:rsidRPr="00397BEE">
        <w:rPr>
          <w:rFonts w:asciiTheme="minorHAnsi" w:hAnsiTheme="minorHAnsi" w:cstheme="minorHAnsi"/>
          <w:sz w:val="24"/>
          <w:szCs w:val="24"/>
        </w:rPr>
        <w:t>4.11.2 Редактирование существующих отношений</w:t>
      </w:r>
      <w:bookmarkEnd w:id="456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существующих отношений: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Дважды нажмите на соответствующее графическое представление:</w:t>
      </w:r>
    </w:p>
    <w:p w:rsidR="00E13339" w:rsidRPr="00397BEE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27142DE7" wp14:editId="4C31C871">
            <wp:extent cx="5059680" cy="2682240"/>
            <wp:effectExtent l="0" t="0" r="7620" b="381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pStyle w:val="afffe"/>
        <w:spacing w:before="120" w:after="120"/>
        <w:ind w:left="567"/>
        <w:rPr>
          <w:rFonts w:asciiTheme="minorHAnsi" w:hAnsiTheme="minorHAnsi" w:cstheme="minorHAnsi"/>
          <w:sz w:val="24"/>
        </w:rPr>
      </w:pP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2. Или в контекстном меню выберите пункт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Properties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E13339" w:rsidRPr="00397BEE" w:rsidRDefault="00E1333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500927A5" wp14:editId="0A42C441">
            <wp:extent cx="5811520" cy="1828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9DC" w:rsidRDefault="00BE49DC" w:rsidP="0081443C">
      <w:pPr>
        <w:ind w:left="284"/>
        <w:rPr>
          <w:rFonts w:asciiTheme="minorHAnsi" w:hAnsiTheme="minorHAnsi" w:cstheme="minorHAnsi"/>
          <w:sz w:val="24"/>
          <w:szCs w:val="24"/>
        </w:rPr>
      </w:pP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Пока отношение находится в режиме редактирования, его имя, подпись и другие характеристики отношений могут быть и</w:t>
      </w:r>
      <w:r w:rsidRPr="00397BEE">
        <w:rPr>
          <w:rFonts w:asciiTheme="minorHAnsi" w:hAnsiTheme="minorHAnsi" w:cstheme="minorHAnsi"/>
          <w:sz w:val="24"/>
          <w:szCs w:val="24"/>
        </w:rPr>
        <w:t>з</w:t>
      </w:r>
      <w:r w:rsidRPr="00397BEE">
        <w:rPr>
          <w:rFonts w:asciiTheme="minorHAnsi" w:hAnsiTheme="minorHAnsi" w:cstheme="minorHAnsi"/>
          <w:sz w:val="24"/>
          <w:szCs w:val="24"/>
        </w:rPr>
        <w:t>менены.</w:t>
      </w:r>
    </w:p>
    <w:tbl>
      <w:tblPr>
        <w:tblW w:w="0" w:type="auto"/>
        <w:tblInd w:w="341" w:type="dxa"/>
        <w:shd w:val="clear" w:color="auto" w:fill="CED7E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4"/>
        <w:gridCol w:w="2424"/>
        <w:gridCol w:w="8584"/>
      </w:tblGrid>
      <w:tr w:rsidR="0081443C" w:rsidRPr="00397BEE" w:rsidTr="0081443C">
        <w:trPr>
          <w:cantSplit/>
          <w:trHeight w:val="290"/>
        </w:trPr>
        <w:tc>
          <w:tcPr>
            <w:tcW w:w="2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Характеристики</w:t>
            </w:r>
          </w:p>
        </w:tc>
        <w:tc>
          <w:tcPr>
            <w:tcW w:w="251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Вкладка</w:t>
            </w:r>
          </w:p>
        </w:tc>
        <w:tc>
          <w:tcPr>
            <w:tcW w:w="8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Описание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F85905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General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Краткое текстовое описание отношений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Parent Key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Joins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Первичный ключ отношений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Child Name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Joins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Атрибут родительской таблицы для ссылки на родительский ключ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Options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Имя ограничения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On parent Update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Options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Укажите, обновляет ли СУБД значение атрибута родительской таблицы п</w:t>
            </w: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о</w:t>
            </w: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сле обновления родительского ключа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On parent Delete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Options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Укажите, удаляет ли СУ</w:t>
            </w:r>
            <w:proofErr w:type="gramStart"/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БД стр</w:t>
            </w:r>
            <w:proofErr w:type="gramEnd"/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оки таблицы, соответствующие недавно уд</w:t>
            </w: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а</w:t>
            </w: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ленному значению родительского ключа</w:t>
            </w:r>
          </w:p>
        </w:tc>
      </w:tr>
      <w:tr w:rsidR="0081443C" w:rsidRPr="00397BEE" w:rsidTr="0081443C">
        <w:trPr>
          <w:cantSplit/>
          <w:trHeight w:val="20"/>
        </w:trPr>
        <w:tc>
          <w:tcPr>
            <w:tcW w:w="2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251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Style w:val="none"/>
                <w:rFonts w:asciiTheme="minorHAnsi" w:hAnsiTheme="minorHAnsi" w:cstheme="minorHAnsi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8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1443C" w:rsidRPr="00397BEE" w:rsidRDefault="0081443C" w:rsidP="0081443C">
            <w:pPr>
              <w:spacing w:before="100" w:beforeAutospacing="1" w:after="100" w:afterAutospacing="1"/>
              <w:rPr>
                <w:rFonts w:asciiTheme="minorHAnsi" w:hAnsiTheme="minorHAnsi" w:cstheme="minorHAnsi"/>
                <w:sz w:val="24"/>
                <w:szCs w:val="24"/>
              </w:rPr>
            </w:pPr>
            <w:r w:rsidRPr="00397BEE">
              <w:rPr>
                <w:rFonts w:asciiTheme="minorHAnsi" w:hAnsiTheme="minorHAnsi" w:cstheme="minorHAnsi"/>
                <w:sz w:val="24"/>
                <w:szCs w:val="24"/>
              </w:rPr>
              <w:t>Краткие текстовые заметки</w:t>
            </w:r>
          </w:p>
        </w:tc>
      </w:tr>
    </w:tbl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Обратите внимание, что редактирование сгенерированного скрипта SQL не возможно.</w:t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57" w:name="_Toc4506517"/>
      <w:bookmarkStart w:id="458" w:name="_Toc4495218"/>
      <w:bookmarkStart w:id="459" w:name="_Toc4495042"/>
      <w:bookmarkStart w:id="460" w:name="_Toc4492808"/>
      <w:bookmarkStart w:id="461" w:name="_Toc4491003"/>
      <w:bookmarkStart w:id="462" w:name="_Toc4490912"/>
      <w:bookmarkStart w:id="463" w:name="_Toc4490828"/>
      <w:bookmarkStart w:id="464" w:name="_Toc19469852"/>
      <w:bookmarkEnd w:id="457"/>
      <w:bookmarkEnd w:id="458"/>
      <w:bookmarkEnd w:id="459"/>
      <w:bookmarkEnd w:id="460"/>
      <w:bookmarkEnd w:id="461"/>
      <w:bookmarkEnd w:id="462"/>
      <w:bookmarkEnd w:id="463"/>
      <w:r w:rsidRPr="00397BEE">
        <w:rPr>
          <w:rFonts w:asciiTheme="minorHAnsi" w:hAnsiTheme="minorHAnsi" w:cstheme="minorHAnsi"/>
          <w:sz w:val="24"/>
          <w:szCs w:val="24"/>
        </w:rPr>
        <w:lastRenderedPageBreak/>
        <w:t>4.11.3 Удаление существующих отношений</w:t>
      </w:r>
      <w:bookmarkEnd w:id="464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удаления отношения: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подходящий узел древовидной структуры на левой панели и в контекстном меню выберите пункт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sz w:val="24"/>
          <w:szCs w:val="24"/>
          <w:lang w:val="en-US"/>
        </w:rPr>
        <w:t>Delete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397BEE" w:rsidRDefault="0081443C" w:rsidP="0081443C">
      <w:pPr>
        <w:pStyle w:val="afffe"/>
        <w:ind w:left="567"/>
        <w:rPr>
          <w:rFonts w:asciiTheme="minorHAnsi" w:hAnsiTheme="minorHAnsi" w:cstheme="minorHAnsi"/>
          <w:sz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638D6B4" wp14:editId="1D917BCD">
            <wp:extent cx="1556385" cy="126428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2. Или нажав на правую кнопку мыши на соответствующее графическом представлении отношения (на стрелке), в ко</w:t>
      </w:r>
      <w:r w:rsidRPr="00397BEE">
        <w:rPr>
          <w:rFonts w:asciiTheme="minorHAnsi" w:hAnsiTheme="minorHAnsi" w:cstheme="minorHAnsi"/>
          <w:sz w:val="24"/>
          <w:szCs w:val="24"/>
        </w:rPr>
        <w:t>н</w:t>
      </w:r>
      <w:r w:rsidRPr="00397BEE">
        <w:rPr>
          <w:rFonts w:asciiTheme="minorHAnsi" w:hAnsiTheme="minorHAnsi" w:cstheme="minorHAnsi"/>
          <w:sz w:val="24"/>
          <w:szCs w:val="24"/>
        </w:rPr>
        <w:t xml:space="preserve">текстном меню выберите пункт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F85905">
        <w:rPr>
          <w:rFonts w:asciiTheme="minorHAnsi" w:hAnsiTheme="minorHAnsi" w:cstheme="minorHAnsi"/>
          <w:b/>
          <w:sz w:val="24"/>
          <w:szCs w:val="24"/>
          <w:lang w:val="en-US"/>
        </w:rPr>
        <w:t>Delete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D4623C" w:rsidRPr="00D4623C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008D34F0" wp14:editId="443496C1">
            <wp:extent cx="5826760" cy="18288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Обратите внимание, что необходимо подтверждение в диалоговом окне.</w:t>
      </w:r>
    </w:p>
    <w:p w:rsidR="0081443C" w:rsidRPr="004D6F3A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65" w:name="_Toc4506518"/>
      <w:bookmarkStart w:id="466" w:name="_Toc4495219"/>
      <w:bookmarkStart w:id="467" w:name="_Toc4495043"/>
      <w:bookmarkStart w:id="468" w:name="_Toc4492809"/>
      <w:bookmarkStart w:id="469" w:name="_Toc4491004"/>
      <w:bookmarkStart w:id="470" w:name="_Toc4490913"/>
      <w:bookmarkStart w:id="471" w:name="_Toc4490829"/>
      <w:bookmarkStart w:id="472" w:name="_Toc19469853"/>
      <w:bookmarkEnd w:id="465"/>
      <w:bookmarkEnd w:id="466"/>
      <w:bookmarkEnd w:id="467"/>
      <w:bookmarkEnd w:id="468"/>
      <w:bookmarkEnd w:id="469"/>
      <w:bookmarkEnd w:id="470"/>
      <w:bookmarkEnd w:id="471"/>
      <w:r w:rsidRPr="004D6F3A">
        <w:rPr>
          <w:rFonts w:asciiTheme="minorHAnsi" w:hAnsiTheme="minorHAnsi" w:cstheme="minorHAnsi"/>
          <w:sz w:val="24"/>
          <w:szCs w:val="24"/>
        </w:rPr>
        <w:t xml:space="preserve">4.11.4 </w:t>
      </w:r>
      <w:r w:rsidRPr="00397BEE">
        <w:rPr>
          <w:rFonts w:asciiTheme="minorHAnsi" w:hAnsiTheme="minorHAnsi" w:cstheme="minorHAnsi"/>
          <w:sz w:val="24"/>
          <w:szCs w:val="24"/>
        </w:rPr>
        <w:t>Отношения</w:t>
      </w:r>
      <w:r w:rsidRPr="004D6F3A">
        <w:rPr>
          <w:rFonts w:asciiTheme="minorHAnsi" w:hAnsiTheme="minorHAnsi" w:cstheme="minorHAnsi"/>
          <w:sz w:val="24"/>
          <w:szCs w:val="24"/>
        </w:rPr>
        <w:t xml:space="preserve"> autolink</w:t>
      </w:r>
      <w:bookmarkEnd w:id="472"/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Вы можете преобразовать простое отношение к автоссылке. Для</w:t>
      </w:r>
      <w:r w:rsidRPr="005B051B">
        <w:rPr>
          <w:rFonts w:asciiTheme="minorHAnsi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>этого</w:t>
      </w:r>
      <w:r w:rsidRPr="005B051B">
        <w:rPr>
          <w:rFonts w:asciiTheme="minorHAnsi" w:hAnsiTheme="minorHAnsi" w:cstheme="minorHAnsi"/>
          <w:sz w:val="24"/>
          <w:szCs w:val="24"/>
        </w:rPr>
        <w:t>:</w:t>
      </w:r>
    </w:p>
    <w:p w:rsidR="0081443C" w:rsidRPr="005B051B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Нажмите на </w:t>
      </w:r>
      <w:r w:rsidR="00F85905">
        <w:rPr>
          <w:rFonts w:asciiTheme="minorHAnsi" w:hAnsiTheme="minorHAnsi" w:cstheme="minorHAnsi"/>
          <w:sz w:val="24"/>
          <w:szCs w:val="24"/>
        </w:rPr>
        <w:t>изображение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отношени</w:t>
      </w:r>
      <w:r w:rsidR="00F85905">
        <w:rPr>
          <w:rFonts w:asciiTheme="minorHAnsi" w:hAnsiTheme="minorHAnsi" w:cstheme="minorHAnsi"/>
          <w:sz w:val="24"/>
          <w:szCs w:val="24"/>
        </w:rPr>
        <w:t>я</w:t>
      </w:r>
      <w:r w:rsidRPr="00397BEE">
        <w:rPr>
          <w:rFonts w:asciiTheme="minorHAnsi" w:hAnsiTheme="minorHAnsi" w:cstheme="minorHAnsi"/>
          <w:sz w:val="24"/>
          <w:szCs w:val="24"/>
        </w:rPr>
        <w:t xml:space="preserve"> на диаграмме и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proofErr w:type="spellStart"/>
      <w:r w:rsidRPr="00CB4DE1">
        <w:rPr>
          <w:rFonts w:asciiTheme="minorHAnsi" w:hAnsiTheme="minorHAnsi" w:cstheme="minorHAnsi"/>
          <w:b/>
          <w:sz w:val="24"/>
          <w:szCs w:val="24"/>
          <w:lang w:val="en-US"/>
        </w:rPr>
        <w:t>AutoLink</w:t>
      </w:r>
      <w:proofErr w:type="spellEnd"/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D4623C" w:rsidRPr="00D4623C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color w:val="FF0000"/>
          <w:sz w:val="24"/>
          <w:szCs w:val="24"/>
        </w:rPr>
        <w:lastRenderedPageBreak/>
        <w:drawing>
          <wp:inline distT="0" distB="0" distL="0" distR="0" wp14:anchorId="656BAEB8" wp14:editId="6F1ABA0F">
            <wp:extent cx="5842000" cy="18288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8454AA" w:rsidRDefault="004D6F3A" w:rsidP="008454AA">
      <w:pPr>
        <w:pStyle w:val="21"/>
        <w:numPr>
          <w:ilvl w:val="0"/>
          <w:numId w:val="0"/>
        </w:numPr>
        <w:spacing w:before="120"/>
        <w:ind w:left="284" w:firstLine="510"/>
        <w:rPr>
          <w:rFonts w:asciiTheme="minorHAnsi" w:hAnsiTheme="minorHAnsi" w:cstheme="minorHAnsi"/>
          <w:sz w:val="28"/>
          <w:szCs w:val="28"/>
        </w:rPr>
      </w:pPr>
      <w:bookmarkStart w:id="473" w:name="_Toc4506519"/>
      <w:bookmarkStart w:id="474" w:name="_Toc4495220"/>
      <w:bookmarkStart w:id="475" w:name="_Toc4495044"/>
      <w:bookmarkStart w:id="476" w:name="_Toc4492810"/>
      <w:bookmarkStart w:id="477" w:name="_Toc4491005"/>
      <w:bookmarkStart w:id="478" w:name="_Toc4490914"/>
      <w:bookmarkStart w:id="479" w:name="_Toc4490830"/>
      <w:bookmarkStart w:id="480" w:name="_Toc19469854"/>
      <w:bookmarkStart w:id="481" w:name="_Toc21110653"/>
      <w:bookmarkEnd w:id="473"/>
      <w:bookmarkEnd w:id="474"/>
      <w:bookmarkEnd w:id="475"/>
      <w:bookmarkEnd w:id="476"/>
      <w:bookmarkEnd w:id="477"/>
      <w:bookmarkEnd w:id="478"/>
      <w:bookmarkEnd w:id="479"/>
      <w:r w:rsidRPr="008454AA">
        <w:rPr>
          <w:rFonts w:asciiTheme="minorHAnsi" w:hAnsiTheme="minorHAnsi" w:cstheme="minorHAnsi"/>
          <w:sz w:val="28"/>
          <w:szCs w:val="28"/>
        </w:rPr>
        <w:t>4.12 СХЕМЫ</w:t>
      </w:r>
      <w:bookmarkEnd w:id="480"/>
      <w:bookmarkEnd w:id="481"/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Чтобы получить доступ к диалоговому окну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CB4DE1">
        <w:rPr>
          <w:rFonts w:asciiTheme="minorHAnsi" w:hAnsiTheme="minorHAnsi" w:cstheme="minorHAnsi"/>
          <w:b/>
          <w:sz w:val="24"/>
          <w:szCs w:val="24"/>
          <w:lang w:val="en-US"/>
        </w:rPr>
        <w:t>Schemas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CB4DE1">
        <w:rPr>
          <w:rFonts w:asciiTheme="minorHAnsi" w:hAnsiTheme="minorHAnsi" w:cstheme="minorHAnsi"/>
          <w:b/>
          <w:sz w:val="24"/>
          <w:szCs w:val="24"/>
          <w:lang w:val="en-US"/>
        </w:rPr>
        <w:t>Project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CB4DE1">
        <w:rPr>
          <w:rFonts w:asciiTheme="minorHAnsi" w:hAnsiTheme="minorHAnsi" w:cstheme="minorHAnsi"/>
          <w:b/>
          <w:sz w:val="24"/>
          <w:szCs w:val="24"/>
        </w:rPr>
        <w:t xml:space="preserve">| </w:t>
      </w:r>
      <w:r w:rsidRPr="00CB4DE1">
        <w:rPr>
          <w:rFonts w:asciiTheme="minorHAnsi" w:hAnsiTheme="minorHAnsi" w:cstheme="minorHAnsi"/>
          <w:b/>
          <w:sz w:val="24"/>
          <w:szCs w:val="24"/>
          <w:lang w:val="en-US"/>
        </w:rPr>
        <w:t>Schemas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CB4DE1" w:rsidRPr="00397BEE" w:rsidRDefault="00CB4DE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0E86746" wp14:editId="4ECECB09">
            <wp:extent cx="1767840" cy="17780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82" w:name="_Toc4506520"/>
      <w:bookmarkStart w:id="483" w:name="_Toc19469855"/>
      <w:r w:rsidRPr="00397BEE">
        <w:rPr>
          <w:rFonts w:asciiTheme="minorHAnsi" w:hAnsiTheme="minorHAnsi" w:cstheme="minorHAnsi"/>
          <w:sz w:val="24"/>
          <w:szCs w:val="24"/>
        </w:rPr>
        <w:t xml:space="preserve">4.12.1 </w:t>
      </w:r>
      <w:r w:rsidRPr="004D6F3A">
        <w:rPr>
          <w:rFonts w:asciiTheme="minorHAnsi" w:hAnsiTheme="minorHAnsi" w:cstheme="minorHAnsi"/>
          <w:sz w:val="24"/>
          <w:szCs w:val="24"/>
        </w:rPr>
        <w:t>Creating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4D6F3A">
        <w:rPr>
          <w:rFonts w:asciiTheme="minorHAnsi" w:hAnsiTheme="minorHAnsi" w:cstheme="minorHAnsi"/>
          <w:sz w:val="24"/>
          <w:szCs w:val="24"/>
        </w:rPr>
        <w:t>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4D6F3A">
        <w:rPr>
          <w:rFonts w:asciiTheme="minorHAnsi" w:hAnsiTheme="minorHAnsi" w:cstheme="minorHAnsi"/>
          <w:sz w:val="24"/>
          <w:szCs w:val="24"/>
        </w:rPr>
        <w:t>new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4D6F3A">
        <w:rPr>
          <w:rFonts w:asciiTheme="minorHAnsi" w:hAnsiTheme="minorHAnsi" w:cstheme="minorHAnsi"/>
          <w:sz w:val="24"/>
          <w:szCs w:val="24"/>
        </w:rPr>
        <w:t>schema</w:t>
      </w:r>
      <w:bookmarkEnd w:id="482"/>
      <w:bookmarkEnd w:id="483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создания новой схемы: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6E4FF39B" wp14:editId="0C416B43">
            <wp:extent cx="168275" cy="168275"/>
            <wp:effectExtent l="0" t="0" r="3175" b="3175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Schema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="00CB4DE1">
        <w:rPr>
          <w:rFonts w:asciiTheme="minorHAnsi" w:hAnsiTheme="minorHAnsi" w:cstheme="minorHAnsi"/>
          <w:sz w:val="24"/>
          <w:szCs w:val="24"/>
        </w:rPr>
        <w:t>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44BC96AC" wp14:editId="11ED1A35">
            <wp:extent cx="156210" cy="168275"/>
            <wp:effectExtent l="0" t="0" r="0" b="317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сохранить новую схему:</w:t>
      </w:r>
    </w:p>
    <w:p w:rsidR="00CB4DE1" w:rsidRPr="00397BEE" w:rsidRDefault="00CB4DE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50130EF0" wp14:editId="0630E30F">
            <wp:extent cx="3804920" cy="2310765"/>
            <wp:effectExtent l="0" t="0" r="5080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4D6F3A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84" w:name="_Toc4495222"/>
      <w:bookmarkStart w:id="485" w:name="_Toc4495046"/>
      <w:bookmarkStart w:id="486" w:name="_Toc4492812"/>
      <w:bookmarkStart w:id="487" w:name="_Toc4491007"/>
      <w:bookmarkStart w:id="488" w:name="_Toc4490916"/>
      <w:bookmarkStart w:id="489" w:name="_Toc4490832"/>
      <w:bookmarkStart w:id="490" w:name="_Toc19469856"/>
      <w:bookmarkEnd w:id="484"/>
      <w:bookmarkEnd w:id="485"/>
      <w:bookmarkEnd w:id="486"/>
      <w:bookmarkEnd w:id="487"/>
      <w:bookmarkEnd w:id="488"/>
      <w:bookmarkEnd w:id="489"/>
      <w:r w:rsidRPr="00397BEE">
        <w:rPr>
          <w:rFonts w:asciiTheme="minorHAnsi" w:hAnsiTheme="minorHAnsi" w:cstheme="minorHAnsi"/>
          <w:sz w:val="24"/>
          <w:szCs w:val="24"/>
        </w:rPr>
        <w:t>4.12.2 Редактирование существующей схемы</w:t>
      </w:r>
      <w:bookmarkEnd w:id="490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редактирования существующей схемы: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7E2E89">
        <w:rPr>
          <w:noProof/>
        </w:rPr>
        <w:drawing>
          <wp:inline distT="0" distB="0" distL="0" distR="0">
            <wp:extent cx="165735" cy="1828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диалоговом окне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E978F2" w:rsidRPr="004D6F3A">
        <w:rPr>
          <w:rFonts w:asciiTheme="minorHAnsi" w:hAnsiTheme="minorHAnsi" w:cstheme="minorHAnsi"/>
          <w:b/>
          <w:sz w:val="24"/>
          <w:szCs w:val="24"/>
          <w:lang w:val="en-US"/>
        </w:rPr>
        <w:t>Schemas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="007E2E89">
        <w:rPr>
          <w:rFonts w:asciiTheme="minorHAnsi" w:hAnsiTheme="minorHAnsi" w:cstheme="minorHAnsi"/>
          <w:sz w:val="24"/>
          <w:szCs w:val="24"/>
        </w:rPr>
        <w:t>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Нажмите на кнопку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39979BFE" wp14:editId="084825EF">
            <wp:extent cx="156210" cy="168275"/>
            <wp:effectExtent l="0" t="0" r="0" b="317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6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, чтобы подтвердить изменения в схеме:</w:t>
      </w:r>
    </w:p>
    <w:p w:rsidR="007E2E89" w:rsidRPr="00397BEE" w:rsidRDefault="007E2E89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448594" cy="22907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759" cy="22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91" w:name="_Toc19469857"/>
      <w:r w:rsidRPr="00397BEE">
        <w:rPr>
          <w:rFonts w:asciiTheme="minorHAnsi" w:hAnsiTheme="minorHAnsi" w:cstheme="minorHAnsi"/>
          <w:sz w:val="24"/>
          <w:szCs w:val="24"/>
        </w:rPr>
        <w:lastRenderedPageBreak/>
        <w:t>4.12.3 Удаление существующей схемы</w:t>
      </w:r>
      <w:bookmarkEnd w:id="491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Чтобы удалить существующую схему,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096AFC">
        <w:rPr>
          <w:noProof/>
        </w:rPr>
        <w:drawing>
          <wp:inline distT="0" distB="0" distL="0" distR="0" wp14:anchorId="0ECBCD43" wp14:editId="3B8E3BE9">
            <wp:extent cx="156210" cy="144145"/>
            <wp:effectExtent l="0" t="0" r="0" b="825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поле диалога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Schemas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4D6F3A" w:rsidRDefault="0081443C" w:rsidP="004D6F3A">
      <w:pPr>
        <w:spacing w:before="120" w:after="120"/>
        <w:ind w:left="284"/>
        <w:outlineLvl w:val="2"/>
        <w:rPr>
          <w:rFonts w:asciiTheme="minorHAnsi" w:hAnsiTheme="minorHAnsi" w:cstheme="minorHAnsi"/>
          <w:sz w:val="24"/>
          <w:szCs w:val="24"/>
        </w:rPr>
      </w:pPr>
      <w:bookmarkStart w:id="492" w:name="_Toc4506523"/>
      <w:bookmarkStart w:id="493" w:name="_Toc4495224"/>
      <w:bookmarkStart w:id="494" w:name="_Toc4495048"/>
      <w:bookmarkStart w:id="495" w:name="_Toc4492814"/>
      <w:bookmarkStart w:id="496" w:name="_Toc4491009"/>
      <w:bookmarkStart w:id="497" w:name="_Toc4490918"/>
      <w:bookmarkStart w:id="498" w:name="_Toc4490834"/>
      <w:bookmarkStart w:id="499" w:name="_Toc19469858"/>
      <w:bookmarkEnd w:id="492"/>
      <w:bookmarkEnd w:id="493"/>
      <w:bookmarkEnd w:id="494"/>
      <w:bookmarkEnd w:id="495"/>
      <w:bookmarkEnd w:id="496"/>
      <w:bookmarkEnd w:id="497"/>
      <w:bookmarkEnd w:id="498"/>
      <w:r w:rsidRPr="00397BEE">
        <w:rPr>
          <w:rFonts w:asciiTheme="minorHAnsi" w:hAnsiTheme="minorHAnsi" w:cstheme="minorHAnsi"/>
          <w:sz w:val="24"/>
          <w:szCs w:val="24"/>
        </w:rPr>
        <w:t>4.12.4 Копирование</w:t>
      </w:r>
      <w:r w:rsidRPr="004D6F3A">
        <w:rPr>
          <w:rFonts w:asciiTheme="minorHAnsi" w:hAnsiTheme="minorHAnsi" w:cstheme="minorHAnsi"/>
          <w:sz w:val="24"/>
          <w:szCs w:val="24"/>
        </w:rPr>
        <w:t>/</w:t>
      </w:r>
      <w:r w:rsidRPr="00397BEE">
        <w:rPr>
          <w:rFonts w:asciiTheme="minorHAnsi" w:hAnsiTheme="minorHAnsi" w:cstheme="minorHAnsi"/>
          <w:sz w:val="24"/>
          <w:szCs w:val="24"/>
        </w:rPr>
        <w:t>вставка объектов</w:t>
      </w:r>
      <w:bookmarkEnd w:id="499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копирования объекта: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1. Нажмите правой кнопкой мыши на объекте.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C14B7E">
        <w:rPr>
          <w:rStyle w:val="none"/>
          <w:rFonts w:ascii="Calibri" w:hAnsi="Calibri" w:cs="Calibri"/>
          <w:b/>
          <w:bCs/>
          <w:sz w:val="22"/>
          <w:szCs w:val="22"/>
          <w:lang w:val="en-US"/>
        </w:rPr>
        <w:t>Copy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контекстном меню:</w:t>
      </w:r>
    </w:p>
    <w:p w:rsidR="00CB4DE1" w:rsidRPr="00397BEE" w:rsidRDefault="00CB4DE1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</w:rPr>
        <w:drawing>
          <wp:inline distT="0" distB="0" distL="0" distR="0" wp14:anchorId="5A9D38CD" wp14:editId="5C990489">
            <wp:extent cx="3220720" cy="2529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Обратите внимание, что вы также можете скопировать его с </w:t>
      </w:r>
      <w:r w:rsidR="00C14B7E">
        <w:rPr>
          <w:rFonts w:asciiTheme="minorHAnsi" w:hAnsiTheme="minorHAnsi" w:cstheme="minorHAnsi"/>
          <w:sz w:val="24"/>
          <w:szCs w:val="24"/>
        </w:rPr>
        <w:t>помощью комбинации клавиш</w:t>
      </w:r>
      <w:r w:rsidRPr="00397BEE">
        <w:rPr>
          <w:rFonts w:asciiTheme="minorHAnsi" w:hAnsiTheme="minorHAnsi" w:cstheme="minorHAnsi"/>
          <w:sz w:val="24"/>
          <w:szCs w:val="24"/>
        </w:rPr>
        <w:t xml:space="preserve"> (Ctrl</w:t>
      </w:r>
      <w:r w:rsidR="00C14B7E">
        <w:rPr>
          <w:rFonts w:asciiTheme="minorHAnsi" w:hAnsiTheme="minorHAnsi" w:cstheme="minorHAnsi"/>
          <w:sz w:val="24"/>
          <w:szCs w:val="24"/>
        </w:rPr>
        <w:t>+</w:t>
      </w:r>
      <w:r w:rsidRPr="00397BEE">
        <w:rPr>
          <w:rFonts w:asciiTheme="minorHAnsi" w:hAnsiTheme="minorHAnsi" w:cstheme="minorHAnsi"/>
          <w:sz w:val="24"/>
          <w:szCs w:val="24"/>
        </w:rPr>
        <w:t>C). Другой способ скопир</w:t>
      </w:r>
      <w:r w:rsidRPr="00397BE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>вать объект</w:t>
      </w:r>
      <w:r w:rsidR="00C14B7E">
        <w:rPr>
          <w:rFonts w:asciiTheme="minorHAnsi" w:hAnsiTheme="minorHAnsi" w:cstheme="minorHAnsi"/>
          <w:sz w:val="24"/>
          <w:szCs w:val="24"/>
        </w:rPr>
        <w:t>: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выб</w:t>
      </w:r>
      <w:r w:rsidR="00C14B7E">
        <w:rPr>
          <w:rFonts w:asciiTheme="minorHAnsi" w:hAnsiTheme="minorHAnsi" w:cstheme="minorHAnsi"/>
          <w:sz w:val="24"/>
          <w:szCs w:val="24"/>
        </w:rPr>
        <w:t>е</w:t>
      </w:r>
      <w:r w:rsidRPr="00397BEE">
        <w:rPr>
          <w:rFonts w:asciiTheme="minorHAnsi" w:hAnsiTheme="minorHAnsi" w:cstheme="minorHAnsi"/>
          <w:sz w:val="24"/>
          <w:szCs w:val="24"/>
        </w:rPr>
        <w:t>р</w:t>
      </w:r>
      <w:r w:rsidR="00C14B7E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>т</w:t>
      </w:r>
      <w:r w:rsidR="00C14B7E">
        <w:rPr>
          <w:rFonts w:asciiTheme="minorHAnsi" w:hAnsiTheme="minorHAnsi" w:cstheme="minorHAnsi"/>
          <w:sz w:val="24"/>
          <w:szCs w:val="24"/>
        </w:rPr>
        <w:t>е</w:t>
      </w:r>
      <w:r w:rsidRPr="00397BEE">
        <w:rPr>
          <w:rFonts w:asciiTheme="minorHAnsi" w:hAnsiTheme="minorHAnsi" w:cstheme="minorHAnsi"/>
          <w:sz w:val="24"/>
          <w:szCs w:val="24"/>
        </w:rPr>
        <w:t xml:space="preserve"> его, и нажмите на 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значок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C14B7E">
        <w:rPr>
          <w:rStyle w:val="none"/>
          <w:rFonts w:ascii="Calibri" w:hAnsi="Calibri" w:cs="Calibri"/>
          <w:b/>
          <w:bCs/>
          <w:sz w:val="22"/>
          <w:szCs w:val="22"/>
          <w:lang w:val="en-US"/>
        </w:rPr>
        <w:t>Copy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C14B7E">
        <w:rPr>
          <w:rFonts w:asciiTheme="minorHAnsi" w:hAnsiTheme="minorHAnsi" w:cstheme="minorHAnsi"/>
          <w:sz w:val="24"/>
          <w:szCs w:val="24"/>
        </w:rPr>
        <w:t>на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панели инструментов:</w:t>
      </w:r>
    </w:p>
    <w:p w:rsidR="00C14B7E" w:rsidRDefault="0081443C" w:rsidP="00C14B7E">
      <w:pPr>
        <w:spacing w:before="240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 </w:t>
      </w:r>
      <w:r w:rsidR="00C14B7E" w:rsidRPr="00397BEE">
        <w:rPr>
          <w:rFonts w:asciiTheme="minorHAnsi" w:hAnsiTheme="minorHAnsi" w:cstheme="minorHAnsi"/>
          <w:noProof/>
        </w:rPr>
        <w:drawing>
          <wp:inline distT="0" distB="0" distL="0" distR="0" wp14:anchorId="754FE378" wp14:editId="14D65B6C">
            <wp:extent cx="5651500" cy="340360"/>
            <wp:effectExtent l="0" t="0" r="635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Для вставки выбранного объекта:</w:t>
      </w:r>
    </w:p>
    <w:p w:rsidR="0081443C" w:rsidRPr="00C14B7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C14B7E">
        <w:rPr>
          <w:rFonts w:asciiTheme="minorHAnsi" w:hAnsiTheme="minorHAnsi" w:cstheme="minorHAnsi"/>
          <w:sz w:val="24"/>
          <w:szCs w:val="24"/>
        </w:rPr>
        <w:t xml:space="preserve">1. </w:t>
      </w:r>
      <w:r w:rsidRPr="00397BEE">
        <w:rPr>
          <w:rFonts w:asciiTheme="minorHAnsi" w:hAnsiTheme="minorHAnsi" w:cstheme="minorHAnsi"/>
          <w:sz w:val="24"/>
          <w:szCs w:val="24"/>
        </w:rPr>
        <w:t>Нажмите</w:t>
      </w:r>
      <w:r w:rsidRPr="00C14B7E">
        <w:rPr>
          <w:rFonts w:asciiTheme="minorHAnsi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>на</w:t>
      </w:r>
      <w:r w:rsidRPr="00C14B7E">
        <w:rPr>
          <w:rFonts w:asciiTheme="minorHAnsi" w:hAnsiTheme="minorHAnsi" w:cstheme="minorHAnsi"/>
          <w:sz w:val="24"/>
          <w:szCs w:val="24"/>
        </w:rPr>
        <w:t xml:space="preserve"> </w:t>
      </w:r>
      <w:r w:rsidR="00C14B7E">
        <w:rPr>
          <w:rFonts w:asciiTheme="minorHAnsi" w:hAnsiTheme="minorHAnsi" w:cstheme="minorHAnsi"/>
          <w:sz w:val="24"/>
          <w:szCs w:val="24"/>
        </w:rPr>
        <w:t xml:space="preserve">правую кнопку на </w:t>
      </w:r>
      <w:r w:rsidRPr="00397BEE">
        <w:rPr>
          <w:rFonts w:asciiTheme="minorHAnsi" w:hAnsiTheme="minorHAnsi" w:cstheme="minorHAnsi"/>
          <w:sz w:val="24"/>
          <w:szCs w:val="24"/>
        </w:rPr>
        <w:t>Диаграмм</w:t>
      </w:r>
      <w:r w:rsidR="00C14B7E">
        <w:rPr>
          <w:rFonts w:asciiTheme="minorHAnsi" w:hAnsiTheme="minorHAnsi" w:cstheme="minorHAnsi"/>
          <w:sz w:val="24"/>
          <w:szCs w:val="24"/>
        </w:rPr>
        <w:t>е</w:t>
      </w:r>
      <w:r w:rsidRPr="00C14B7E">
        <w:rPr>
          <w:rFonts w:asciiTheme="minorHAnsi" w:hAnsiTheme="minorHAnsi" w:cstheme="minorHAnsi"/>
          <w:sz w:val="24"/>
          <w:szCs w:val="24"/>
        </w:rPr>
        <w:t>.</w:t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Выберите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C14B7E" w:rsidRPr="00C14B7E">
        <w:rPr>
          <w:rFonts w:asciiTheme="minorHAnsi" w:hAnsiTheme="minorHAnsi" w:cstheme="minorHAnsi"/>
          <w:b/>
          <w:sz w:val="24"/>
          <w:szCs w:val="24"/>
          <w:lang w:val="en-US"/>
        </w:rPr>
        <w:t>Paste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из контекстного меню:</w:t>
      </w:r>
    </w:p>
    <w:p w:rsidR="00C14B7E" w:rsidRDefault="00C14B7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7E7DF634" wp14:editId="415B1D08">
            <wp:extent cx="1635125" cy="1758315"/>
            <wp:effectExtent l="0" t="0" r="317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0635F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М</w:t>
      </w:r>
      <w:r w:rsidR="0081443C" w:rsidRPr="00397BEE">
        <w:rPr>
          <w:rFonts w:asciiTheme="minorHAnsi" w:hAnsiTheme="minorHAnsi" w:cstheme="minorHAnsi"/>
          <w:sz w:val="24"/>
          <w:szCs w:val="24"/>
        </w:rPr>
        <w:t>ож</w:t>
      </w:r>
      <w:r>
        <w:rPr>
          <w:rFonts w:asciiTheme="minorHAnsi" w:hAnsiTheme="minorHAnsi" w:cstheme="minorHAnsi"/>
          <w:sz w:val="24"/>
          <w:szCs w:val="24"/>
        </w:rPr>
        <w:t xml:space="preserve">но 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вставить </w:t>
      </w:r>
      <w:r>
        <w:rPr>
          <w:rFonts w:asciiTheme="minorHAnsi" w:hAnsiTheme="minorHAnsi" w:cstheme="minorHAnsi"/>
          <w:sz w:val="24"/>
          <w:szCs w:val="24"/>
        </w:rPr>
        <w:t>объект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с </w:t>
      </w:r>
      <w:r w:rsidR="00C14B7E">
        <w:rPr>
          <w:rFonts w:asciiTheme="minorHAnsi" w:hAnsiTheme="minorHAnsi" w:cstheme="minorHAnsi"/>
          <w:sz w:val="24"/>
          <w:szCs w:val="24"/>
        </w:rPr>
        <w:t>помощью комбинации клавиш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81443C" w:rsidRPr="00397BEE">
        <w:rPr>
          <w:rFonts w:asciiTheme="minorHAnsi" w:hAnsiTheme="minorHAnsi" w:cstheme="minorHAnsi"/>
          <w:sz w:val="24"/>
          <w:szCs w:val="24"/>
        </w:rPr>
        <w:t>(Ctrl</w:t>
      </w:r>
      <w:r w:rsidR="00C14B7E">
        <w:rPr>
          <w:rFonts w:asciiTheme="minorHAnsi" w:hAnsiTheme="minorHAnsi" w:cstheme="minorHAnsi"/>
          <w:sz w:val="24"/>
          <w:szCs w:val="24"/>
        </w:rPr>
        <w:t>+</w:t>
      </w:r>
      <w:r>
        <w:rPr>
          <w:rFonts w:asciiTheme="minorHAnsi" w:hAnsiTheme="minorHAnsi" w:cstheme="minorHAnsi"/>
          <w:sz w:val="24"/>
          <w:szCs w:val="24"/>
        </w:rPr>
        <w:t>V), либо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C14B7E" w:rsidRPr="00397BEE">
        <w:rPr>
          <w:rFonts w:asciiTheme="minorHAnsi" w:hAnsiTheme="minorHAnsi" w:cstheme="minorHAnsi"/>
          <w:sz w:val="24"/>
          <w:szCs w:val="24"/>
        </w:rPr>
        <w:t>выбр</w:t>
      </w:r>
      <w:r>
        <w:rPr>
          <w:rFonts w:asciiTheme="minorHAnsi" w:hAnsiTheme="minorHAnsi" w:cstheme="minorHAnsi"/>
          <w:sz w:val="24"/>
          <w:szCs w:val="24"/>
        </w:rPr>
        <w:t>ав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объект</w:t>
      </w:r>
      <w:r w:rsidR="00C14B7E" w:rsidRPr="00397BEE">
        <w:rPr>
          <w:rFonts w:asciiTheme="minorHAnsi" w:hAnsiTheme="minorHAnsi" w:cstheme="minorHAnsi"/>
          <w:sz w:val="24"/>
          <w:szCs w:val="24"/>
        </w:rPr>
        <w:t>, и наж</w:t>
      </w:r>
      <w:r>
        <w:rPr>
          <w:rFonts w:asciiTheme="minorHAnsi" w:hAnsiTheme="minorHAnsi" w:cstheme="minorHAnsi"/>
          <w:sz w:val="24"/>
          <w:szCs w:val="24"/>
        </w:rPr>
        <w:t>ав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 на значок </w:t>
      </w:r>
      <w:r w:rsidR="00C14B7E">
        <w:rPr>
          <w:rFonts w:asciiTheme="minorHAnsi" w:hAnsiTheme="minorHAnsi" w:cstheme="minorHAnsi"/>
          <w:sz w:val="24"/>
          <w:szCs w:val="24"/>
        </w:rPr>
        <w:t>«</w:t>
      </w:r>
      <w:r w:rsidR="00C14B7E" w:rsidRPr="00C14B7E">
        <w:rPr>
          <w:rFonts w:asciiTheme="minorHAnsi" w:hAnsiTheme="minorHAnsi" w:cstheme="minorHAnsi"/>
          <w:b/>
          <w:sz w:val="24"/>
          <w:szCs w:val="24"/>
          <w:lang w:val="en-US"/>
        </w:rPr>
        <w:t>Paste</w:t>
      </w:r>
      <w:r w:rsidR="00C14B7E">
        <w:rPr>
          <w:rFonts w:asciiTheme="minorHAnsi" w:hAnsiTheme="minorHAnsi" w:cstheme="minorHAnsi"/>
          <w:sz w:val="24"/>
          <w:szCs w:val="24"/>
        </w:rPr>
        <w:t>»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C14B7E">
        <w:rPr>
          <w:rFonts w:asciiTheme="minorHAnsi" w:hAnsiTheme="minorHAnsi" w:cstheme="minorHAnsi"/>
          <w:sz w:val="24"/>
          <w:szCs w:val="24"/>
        </w:rPr>
        <w:t>на</w:t>
      </w:r>
      <w:r w:rsidR="00C14B7E" w:rsidRPr="00397BEE">
        <w:rPr>
          <w:rFonts w:asciiTheme="minorHAnsi" w:hAnsiTheme="minorHAnsi" w:cstheme="minorHAnsi"/>
          <w:sz w:val="24"/>
          <w:szCs w:val="24"/>
        </w:rPr>
        <w:t xml:space="preserve"> панели инструментов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3. </w:t>
      </w:r>
      <w:r w:rsidR="000635F6">
        <w:rPr>
          <w:rFonts w:asciiTheme="minorHAnsi" w:hAnsiTheme="minorHAnsi" w:cstheme="minorHAnsi"/>
          <w:sz w:val="24"/>
          <w:szCs w:val="24"/>
        </w:rPr>
        <w:t>При</w:t>
      </w:r>
      <w:r w:rsidRPr="00397BEE">
        <w:rPr>
          <w:rFonts w:asciiTheme="minorHAnsi" w:hAnsiTheme="minorHAnsi" w:cstheme="minorHAnsi"/>
          <w:sz w:val="24"/>
          <w:szCs w:val="24"/>
        </w:rPr>
        <w:t xml:space="preserve"> копир</w:t>
      </w:r>
      <w:r w:rsidR="000635F6">
        <w:rPr>
          <w:rFonts w:asciiTheme="minorHAnsi" w:hAnsiTheme="minorHAnsi" w:cstheme="minorHAnsi"/>
          <w:sz w:val="24"/>
          <w:szCs w:val="24"/>
        </w:rPr>
        <w:t>овании</w:t>
      </w:r>
      <w:r w:rsidRPr="00397BEE">
        <w:rPr>
          <w:rFonts w:asciiTheme="minorHAnsi" w:hAnsiTheme="minorHAnsi" w:cstheme="minorHAnsi"/>
          <w:sz w:val="24"/>
          <w:szCs w:val="24"/>
        </w:rPr>
        <w:t xml:space="preserve"> таблиц</w:t>
      </w:r>
      <w:r w:rsidR="000635F6">
        <w:rPr>
          <w:rFonts w:asciiTheme="minorHAnsi" w:hAnsiTheme="minorHAnsi" w:cstheme="minorHAnsi"/>
          <w:sz w:val="24"/>
          <w:szCs w:val="24"/>
        </w:rPr>
        <w:t>ы</w:t>
      </w:r>
      <w:r w:rsidRPr="00397BEE">
        <w:rPr>
          <w:rFonts w:asciiTheme="minorHAnsi" w:hAnsiTheme="minorHAnsi" w:cstheme="minorHAnsi"/>
          <w:sz w:val="24"/>
          <w:szCs w:val="24"/>
        </w:rPr>
        <w:t xml:space="preserve">, появляется окно </w:t>
      </w:r>
      <w:r w:rsidR="00C14B7E">
        <w:rPr>
          <w:rFonts w:asciiTheme="minorHAnsi" w:hAnsiTheme="minorHAnsi" w:cstheme="minorHAnsi"/>
          <w:sz w:val="24"/>
          <w:szCs w:val="24"/>
        </w:rPr>
        <w:t>«</w:t>
      </w:r>
      <w:r w:rsidR="00C14B7E" w:rsidRPr="000635F6">
        <w:rPr>
          <w:rFonts w:asciiTheme="minorHAnsi" w:hAnsiTheme="minorHAnsi" w:cstheme="minorHAnsi"/>
          <w:b/>
          <w:sz w:val="24"/>
          <w:szCs w:val="24"/>
          <w:lang w:val="en-US"/>
        </w:rPr>
        <w:t>Paste</w:t>
      </w:r>
      <w:r w:rsidR="00C14B7E" w:rsidRPr="000635F6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C14B7E" w:rsidRPr="000635F6">
        <w:rPr>
          <w:rFonts w:asciiTheme="minorHAnsi" w:hAnsiTheme="minorHAnsi" w:cstheme="minorHAnsi"/>
          <w:b/>
          <w:sz w:val="24"/>
          <w:szCs w:val="24"/>
          <w:lang w:val="en-US"/>
        </w:rPr>
        <w:t>table</w:t>
      </w:r>
      <w:r w:rsidR="00C14B7E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. </w:t>
      </w:r>
      <w:r w:rsidR="000635F6">
        <w:rPr>
          <w:rFonts w:asciiTheme="minorHAnsi" w:hAnsiTheme="minorHAnsi" w:cstheme="minorHAnsi"/>
          <w:sz w:val="24"/>
          <w:szCs w:val="24"/>
        </w:rPr>
        <w:t>В</w:t>
      </w:r>
      <w:r w:rsidRPr="00397BEE">
        <w:rPr>
          <w:rFonts w:asciiTheme="minorHAnsi" w:hAnsiTheme="minorHAnsi" w:cstheme="minorHAnsi"/>
          <w:sz w:val="24"/>
          <w:szCs w:val="24"/>
        </w:rPr>
        <w:t>ве</w:t>
      </w:r>
      <w:r w:rsidR="000635F6">
        <w:rPr>
          <w:rFonts w:asciiTheme="minorHAnsi" w:hAnsiTheme="minorHAnsi" w:cstheme="minorHAnsi"/>
          <w:sz w:val="24"/>
          <w:szCs w:val="24"/>
        </w:rPr>
        <w:t>дите в нем</w:t>
      </w:r>
      <w:r w:rsidRPr="00397BEE">
        <w:rPr>
          <w:rFonts w:asciiTheme="minorHAnsi" w:hAnsiTheme="minorHAnsi" w:cstheme="minorHAnsi"/>
          <w:sz w:val="24"/>
          <w:szCs w:val="24"/>
        </w:rPr>
        <w:t xml:space="preserve"> заголовок и имя таблицы назначения:</w:t>
      </w:r>
    </w:p>
    <w:p w:rsidR="000635F6" w:rsidRDefault="000635F6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</w:rPr>
        <w:drawing>
          <wp:inline distT="0" distB="0" distL="0" distR="0" wp14:anchorId="5F758436" wp14:editId="3A5DF052">
            <wp:extent cx="4182745" cy="2947670"/>
            <wp:effectExtent l="0" t="0" r="825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F3A" w:rsidRPr="00397BEE" w:rsidRDefault="004D6F3A" w:rsidP="0081443C">
      <w:pPr>
        <w:ind w:left="284"/>
        <w:rPr>
          <w:rFonts w:asciiTheme="minorHAnsi" w:hAnsiTheme="minorHAnsi" w:cstheme="minorHAnsi"/>
          <w:sz w:val="24"/>
          <w:szCs w:val="24"/>
        </w:rPr>
      </w:pPr>
    </w:p>
    <w:p w:rsidR="0081443C" w:rsidRPr="00830F71" w:rsidRDefault="008454AA" w:rsidP="00830F71">
      <w:pPr>
        <w:pStyle w:val="12"/>
        <w:pageBreakBefore w:val="0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500" w:name="_Toc4506527"/>
      <w:bookmarkStart w:id="501" w:name="_Toc4495228"/>
      <w:bookmarkStart w:id="502" w:name="_Toc4495052"/>
      <w:bookmarkStart w:id="503" w:name="_Toc4492818"/>
      <w:bookmarkStart w:id="504" w:name="_Toc4491013"/>
      <w:bookmarkStart w:id="505" w:name="_Toc4490922"/>
      <w:bookmarkStart w:id="506" w:name="_Toc4490838"/>
      <w:bookmarkStart w:id="507" w:name="_Toc4506528"/>
      <w:bookmarkStart w:id="508" w:name="_Toc4495229"/>
      <w:bookmarkStart w:id="509" w:name="_Toc4495053"/>
      <w:bookmarkStart w:id="510" w:name="_Toc4492819"/>
      <w:bookmarkStart w:id="511" w:name="_Toc4491014"/>
      <w:bookmarkStart w:id="512" w:name="_Toc4490923"/>
      <w:bookmarkStart w:id="513" w:name="_Toc4490839"/>
      <w:bookmarkStart w:id="514" w:name="_Toc21110654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r w:rsidRPr="005B051B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lastRenderedPageBreak/>
        <w:t xml:space="preserve">5 </w:t>
      </w:r>
      <w:r w:rsidR="000635F6"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t>ГЕНЕРИРОВАНИЕ СКРИПТА БАЗЫ ДАННЫХ</w:t>
      </w:r>
      <w:bookmarkEnd w:id="514"/>
    </w:p>
    <w:p w:rsidR="0081443C" w:rsidRPr="004D6F3A" w:rsidRDefault="004D6F3A" w:rsidP="004D6F3A">
      <w:pPr>
        <w:ind w:left="284"/>
        <w:outlineLvl w:val="1"/>
        <w:rPr>
          <w:rFonts w:asciiTheme="minorHAnsi" w:hAnsiTheme="minorHAnsi" w:cstheme="minorHAnsi"/>
          <w:b/>
          <w:sz w:val="28"/>
          <w:szCs w:val="28"/>
        </w:rPr>
      </w:pPr>
      <w:bookmarkStart w:id="515" w:name="_Toc4506529"/>
      <w:bookmarkStart w:id="516" w:name="_Toc4495230"/>
      <w:bookmarkStart w:id="517" w:name="_Toc4495054"/>
      <w:bookmarkStart w:id="518" w:name="_Toc4492820"/>
      <w:bookmarkStart w:id="519" w:name="_Toc4491015"/>
      <w:bookmarkStart w:id="520" w:name="_Toc4490924"/>
      <w:bookmarkStart w:id="521" w:name="_Toc4490840"/>
      <w:bookmarkStart w:id="522" w:name="_Toc19469860"/>
      <w:bookmarkEnd w:id="515"/>
      <w:bookmarkEnd w:id="516"/>
      <w:bookmarkEnd w:id="517"/>
      <w:bookmarkEnd w:id="518"/>
      <w:bookmarkEnd w:id="519"/>
      <w:bookmarkEnd w:id="520"/>
      <w:bookmarkEnd w:id="521"/>
      <w:r w:rsidRPr="004D6F3A">
        <w:rPr>
          <w:rFonts w:asciiTheme="minorHAnsi" w:hAnsiTheme="minorHAnsi" w:cstheme="minorHAnsi"/>
          <w:b/>
          <w:sz w:val="28"/>
          <w:szCs w:val="28"/>
        </w:rPr>
        <w:t>5.1 ПРОВЕРКА МОДЕЛИ</w:t>
      </w:r>
      <w:bookmarkEnd w:id="522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0635F6">
        <w:rPr>
          <w:rFonts w:asciiTheme="minorHAnsi" w:hAnsiTheme="minorHAnsi" w:cstheme="minorHAnsi"/>
          <w:sz w:val="24"/>
          <w:szCs w:val="24"/>
          <w:lang w:val="en-US"/>
        </w:rPr>
        <w:t>ERBuilder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0635F6">
        <w:rPr>
          <w:rFonts w:asciiTheme="minorHAnsi" w:hAnsiTheme="minorHAnsi" w:cstheme="minorHAnsi"/>
          <w:sz w:val="24"/>
          <w:szCs w:val="24"/>
          <w:lang w:val="en-US"/>
        </w:rPr>
        <w:t>Data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0635F6">
        <w:rPr>
          <w:rFonts w:asciiTheme="minorHAnsi" w:hAnsiTheme="minorHAnsi" w:cstheme="minorHAnsi"/>
          <w:sz w:val="24"/>
          <w:szCs w:val="24"/>
          <w:lang w:val="en-US"/>
        </w:rPr>
        <w:t>Modeler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2F2FBE">
        <w:rPr>
          <w:rFonts w:asciiTheme="minorHAnsi" w:hAnsiTheme="minorHAnsi" w:cstheme="minorHAnsi"/>
          <w:sz w:val="24"/>
          <w:szCs w:val="24"/>
        </w:rPr>
        <w:t>обеспечивает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провер</w:t>
      </w:r>
      <w:r w:rsidR="002F2FBE">
        <w:rPr>
          <w:rFonts w:asciiTheme="minorHAnsi" w:hAnsiTheme="minorHAnsi" w:cstheme="minorHAnsi"/>
          <w:sz w:val="24"/>
          <w:szCs w:val="24"/>
        </w:rPr>
        <w:t>ку</w:t>
      </w:r>
      <w:r w:rsidRPr="00397BEE">
        <w:rPr>
          <w:rFonts w:asciiTheme="minorHAnsi" w:hAnsiTheme="minorHAnsi" w:cstheme="minorHAnsi"/>
          <w:sz w:val="24"/>
          <w:szCs w:val="24"/>
        </w:rPr>
        <w:t xml:space="preserve"> потенциальны</w:t>
      </w:r>
      <w:r w:rsidR="002F2FBE">
        <w:rPr>
          <w:rFonts w:asciiTheme="minorHAnsi" w:hAnsiTheme="minorHAnsi" w:cstheme="minorHAnsi"/>
          <w:sz w:val="24"/>
          <w:szCs w:val="24"/>
        </w:rPr>
        <w:t>х</w:t>
      </w:r>
      <w:r w:rsidRPr="00397BEE">
        <w:rPr>
          <w:rFonts w:asciiTheme="minorHAnsi" w:hAnsiTheme="minorHAnsi" w:cstheme="minorHAnsi"/>
          <w:sz w:val="24"/>
          <w:szCs w:val="24"/>
        </w:rPr>
        <w:t xml:space="preserve"> ошиб</w:t>
      </w:r>
      <w:r w:rsidR="002F2FBE">
        <w:rPr>
          <w:rFonts w:asciiTheme="minorHAnsi" w:hAnsiTheme="minorHAnsi" w:cstheme="minorHAnsi"/>
          <w:sz w:val="24"/>
          <w:szCs w:val="24"/>
        </w:rPr>
        <w:t>о</w:t>
      </w:r>
      <w:r w:rsidRPr="00397BEE">
        <w:rPr>
          <w:rFonts w:asciiTheme="minorHAnsi" w:hAnsiTheme="minorHAnsi" w:cstheme="minorHAnsi"/>
          <w:sz w:val="24"/>
          <w:szCs w:val="24"/>
        </w:rPr>
        <w:t xml:space="preserve">к и </w:t>
      </w:r>
      <w:r w:rsidR="002F2FBE">
        <w:rPr>
          <w:rFonts w:asciiTheme="minorHAnsi" w:hAnsiTheme="minorHAnsi" w:cstheme="minorHAnsi"/>
          <w:sz w:val="24"/>
          <w:szCs w:val="24"/>
        </w:rPr>
        <w:t>неоднозначностей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 созданной модели. Для </w:t>
      </w:r>
      <w:r w:rsidR="002F2FBE">
        <w:rPr>
          <w:rFonts w:asciiTheme="minorHAnsi" w:hAnsiTheme="minorHAnsi" w:cstheme="minorHAnsi"/>
          <w:sz w:val="24"/>
          <w:szCs w:val="24"/>
        </w:rPr>
        <w:t>этого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1.    Выберите </w:t>
      </w:r>
      <w:r w:rsidR="000635F6">
        <w:rPr>
          <w:rFonts w:asciiTheme="minorHAnsi" w:hAnsiTheme="minorHAnsi" w:cstheme="minorHAnsi"/>
          <w:sz w:val="24"/>
          <w:szCs w:val="24"/>
        </w:rPr>
        <w:t>«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Tools</w:t>
      </w:r>
      <w:r w:rsidRPr="004D6F3A">
        <w:rPr>
          <w:rFonts w:asciiTheme="minorHAnsi" w:hAnsiTheme="minorHAnsi" w:cstheme="minorHAnsi"/>
          <w:b/>
          <w:sz w:val="24"/>
          <w:szCs w:val="24"/>
        </w:rPr>
        <w:t xml:space="preserve"> | 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Check</w:t>
      </w:r>
      <w:r w:rsidRPr="004D6F3A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Model</w:t>
      </w:r>
      <w:r w:rsidR="000635F6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2F2FBE" w:rsidRPr="00397BEE" w:rsidRDefault="002F2FB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0D9586C" wp14:editId="6D2210E1">
            <wp:extent cx="2275840" cy="96520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2. В консоли отображаются ошибки и предупреждения:</w:t>
      </w:r>
    </w:p>
    <w:p w:rsidR="002F2FBE" w:rsidRPr="00397BEE" w:rsidRDefault="002F2FB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EEE8C49" wp14:editId="3088B2CC">
            <wp:extent cx="6823710" cy="1631950"/>
            <wp:effectExtent l="0" t="0" r="0" b="635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3. Дважды нажмите на любую строку в консоли, чтобы отобразить более подробную информацию:</w:t>
      </w:r>
    </w:p>
    <w:p w:rsidR="002F2FBE" w:rsidRPr="00397BEE" w:rsidRDefault="002F2FBE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074013A1" wp14:editId="403DC0F5">
            <wp:extent cx="3511550" cy="15468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4D6F3A" w:rsidRDefault="004D6F3A" w:rsidP="004D6F3A">
      <w:pPr>
        <w:ind w:left="284"/>
        <w:outlineLvl w:val="1"/>
        <w:rPr>
          <w:rFonts w:asciiTheme="minorHAnsi" w:hAnsiTheme="minorHAnsi" w:cstheme="minorHAnsi"/>
          <w:b/>
          <w:sz w:val="28"/>
          <w:szCs w:val="28"/>
        </w:rPr>
      </w:pPr>
      <w:bookmarkStart w:id="523" w:name="_Toc4506530"/>
      <w:bookmarkStart w:id="524" w:name="_Toc4495231"/>
      <w:bookmarkStart w:id="525" w:name="_Toc4495055"/>
      <w:bookmarkStart w:id="526" w:name="_Toc4492821"/>
      <w:bookmarkStart w:id="527" w:name="_Toc4491016"/>
      <w:bookmarkStart w:id="528" w:name="_Toc4490925"/>
      <w:bookmarkStart w:id="529" w:name="_Toc4490841"/>
      <w:bookmarkEnd w:id="523"/>
      <w:bookmarkEnd w:id="524"/>
      <w:bookmarkEnd w:id="525"/>
      <w:bookmarkEnd w:id="526"/>
      <w:bookmarkEnd w:id="527"/>
      <w:bookmarkEnd w:id="528"/>
      <w:bookmarkEnd w:id="529"/>
      <w:r w:rsidRPr="004D6F3A">
        <w:rPr>
          <w:rFonts w:asciiTheme="minorHAnsi" w:hAnsiTheme="minorHAnsi" w:cstheme="minorHAnsi"/>
          <w:b/>
          <w:sz w:val="28"/>
          <w:szCs w:val="28"/>
        </w:rPr>
        <w:lastRenderedPageBreak/>
        <w:t>5.2 ГЕНЕРИРОВАНИЕ СКРИПТОВ DDL</w:t>
      </w:r>
    </w:p>
    <w:p w:rsidR="0081443C" w:rsidRPr="00397BEE" w:rsidRDefault="009E316D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Д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ля </w:t>
      </w:r>
      <w:r>
        <w:rPr>
          <w:rFonts w:asciiTheme="minorHAnsi" w:hAnsiTheme="minorHAnsi" w:cstheme="minorHAnsi"/>
          <w:sz w:val="24"/>
          <w:szCs w:val="24"/>
        </w:rPr>
        <w:t>создания</w:t>
      </w:r>
      <w:r w:rsidR="000635F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базы данных </w:t>
      </w:r>
      <w:r w:rsidR="0081443C" w:rsidRPr="000635F6">
        <w:rPr>
          <w:rFonts w:asciiTheme="minorHAnsi" w:hAnsiTheme="minorHAnsi" w:cstheme="minorHAnsi"/>
          <w:sz w:val="24"/>
          <w:szCs w:val="24"/>
          <w:lang w:val="en-US"/>
        </w:rPr>
        <w:t>ERBuilder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предоставляет функцию </w:t>
      </w:r>
      <w:r w:rsidR="002F2FBE">
        <w:rPr>
          <w:rFonts w:asciiTheme="minorHAnsi" w:hAnsiTheme="minorHAnsi" w:cstheme="minorHAnsi"/>
          <w:sz w:val="24"/>
          <w:szCs w:val="24"/>
        </w:rPr>
        <w:t xml:space="preserve">генерирования 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скрипта DDL для </w:t>
      </w:r>
      <w:r w:rsidR="002F74FB" w:rsidRPr="00397BEE">
        <w:rPr>
          <w:rFonts w:asciiTheme="minorHAnsi" w:hAnsiTheme="minorHAnsi" w:cstheme="minorHAnsi"/>
          <w:sz w:val="24"/>
          <w:szCs w:val="24"/>
        </w:rPr>
        <w:t>выбранно</w:t>
      </w:r>
      <w:r w:rsidR="002F74FB">
        <w:rPr>
          <w:rFonts w:asciiTheme="minorHAnsi" w:hAnsiTheme="minorHAnsi" w:cstheme="minorHAnsi"/>
          <w:sz w:val="24"/>
          <w:szCs w:val="24"/>
        </w:rPr>
        <w:t>й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2F2FBE">
        <w:rPr>
          <w:rFonts w:asciiTheme="minorHAnsi" w:hAnsiTheme="minorHAnsi" w:cstheme="minorHAnsi"/>
          <w:sz w:val="24"/>
          <w:szCs w:val="24"/>
        </w:rPr>
        <w:t>СУБД</w:t>
      </w:r>
      <w:r w:rsidR="0081443C" w:rsidRPr="00397BEE">
        <w:rPr>
          <w:rFonts w:asciiTheme="minorHAnsi" w:hAnsiTheme="minorHAnsi" w:cstheme="minorHAnsi"/>
          <w:sz w:val="24"/>
          <w:szCs w:val="24"/>
        </w:rPr>
        <w:t xml:space="preserve">. Для </w:t>
      </w:r>
      <w:r w:rsidR="002F74FB">
        <w:rPr>
          <w:rFonts w:asciiTheme="minorHAnsi" w:hAnsiTheme="minorHAnsi" w:cstheme="minorHAnsi"/>
          <w:sz w:val="24"/>
          <w:szCs w:val="24"/>
        </w:rPr>
        <w:t>этого</w:t>
      </w:r>
      <w:r w:rsidR="0081443C"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Pr="002F2FBE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2F2FBE">
        <w:rPr>
          <w:rFonts w:asciiTheme="minorHAnsi" w:hAnsiTheme="minorHAnsi" w:cstheme="minorHAnsi"/>
          <w:sz w:val="24"/>
          <w:szCs w:val="24"/>
          <w:lang w:val="en-US"/>
        </w:rPr>
        <w:t xml:space="preserve">1.    </w:t>
      </w:r>
      <w:r w:rsidRPr="00397BEE">
        <w:rPr>
          <w:rFonts w:asciiTheme="minorHAnsi" w:hAnsiTheme="minorHAnsi" w:cstheme="minorHAnsi"/>
          <w:sz w:val="24"/>
          <w:szCs w:val="24"/>
        </w:rPr>
        <w:t>Выберите</w:t>
      </w:r>
      <w:r w:rsidRPr="000635F6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2FBE">
        <w:rPr>
          <w:rFonts w:asciiTheme="minorHAnsi" w:hAnsiTheme="minorHAnsi" w:cstheme="minorHAnsi"/>
          <w:sz w:val="24"/>
          <w:szCs w:val="24"/>
          <w:lang w:val="en-US"/>
        </w:rPr>
        <w:t>«</w:t>
      </w:r>
      <w:r w:rsidRPr="002F2FBE">
        <w:rPr>
          <w:rFonts w:asciiTheme="minorHAnsi" w:hAnsiTheme="minorHAnsi" w:cstheme="minorHAnsi"/>
          <w:b/>
          <w:sz w:val="24"/>
          <w:szCs w:val="24"/>
          <w:lang w:val="en-US"/>
        </w:rPr>
        <w:t>Database | Generate DDL Script</w:t>
      </w:r>
      <w:r w:rsidR="000635F6" w:rsidRPr="000635F6">
        <w:rPr>
          <w:rFonts w:asciiTheme="minorHAnsi" w:hAnsiTheme="minorHAnsi" w:cstheme="minorHAnsi"/>
          <w:sz w:val="24"/>
          <w:szCs w:val="24"/>
          <w:lang w:val="en-US"/>
        </w:rPr>
        <w:t>»</w:t>
      </w:r>
      <w:r w:rsidRPr="000635F6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:rsidR="000635F6" w:rsidRPr="000635F6" w:rsidRDefault="000635F6" w:rsidP="000635F6">
      <w:pPr>
        <w:spacing w:before="120" w:after="120"/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1C205D0F" wp14:editId="209ECB10">
            <wp:extent cx="2286000" cy="8737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 Проверьте </w:t>
      </w:r>
      <w:r w:rsidR="002F2FBE">
        <w:rPr>
          <w:rFonts w:asciiTheme="minorHAnsi" w:hAnsiTheme="minorHAnsi" w:cstheme="minorHAnsi"/>
          <w:sz w:val="24"/>
          <w:szCs w:val="24"/>
        </w:rPr>
        <w:t xml:space="preserve">наличие </w:t>
      </w:r>
      <w:r w:rsidRPr="00397BEE">
        <w:rPr>
          <w:rFonts w:asciiTheme="minorHAnsi" w:hAnsiTheme="minorHAnsi" w:cstheme="minorHAnsi"/>
          <w:sz w:val="24"/>
          <w:szCs w:val="24"/>
        </w:rPr>
        <w:t>флажк</w:t>
      </w:r>
      <w:r w:rsidR="002F2FBE">
        <w:rPr>
          <w:rFonts w:asciiTheme="minorHAnsi" w:hAnsiTheme="minorHAnsi" w:cstheme="minorHAnsi"/>
          <w:sz w:val="24"/>
          <w:szCs w:val="24"/>
        </w:rPr>
        <w:t>а</w:t>
      </w:r>
      <w:r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="00F85905">
        <w:rPr>
          <w:rFonts w:asciiTheme="minorHAnsi" w:hAnsiTheme="minorHAnsi" w:cstheme="minorHAnsi"/>
          <w:sz w:val="24"/>
          <w:szCs w:val="24"/>
        </w:rPr>
        <w:t>«</w:t>
      </w:r>
      <w:r w:rsidR="002F2FBE" w:rsidRPr="004D6F3A">
        <w:rPr>
          <w:rFonts w:asciiTheme="minorHAnsi" w:hAnsiTheme="minorHAnsi" w:cstheme="minorHAnsi"/>
          <w:b/>
          <w:sz w:val="24"/>
          <w:szCs w:val="24"/>
          <w:lang w:val="en-US"/>
        </w:rPr>
        <w:t>Save</w:t>
      </w:r>
      <w:r w:rsidR="002F2FBE" w:rsidRPr="004D6F3A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2F2FBE" w:rsidRPr="004D6F3A">
        <w:rPr>
          <w:rFonts w:asciiTheme="minorHAnsi" w:hAnsiTheme="minorHAnsi" w:cstheme="minorHAnsi"/>
          <w:b/>
          <w:sz w:val="24"/>
          <w:szCs w:val="24"/>
          <w:lang w:val="en-US"/>
        </w:rPr>
        <w:t>to</w:t>
      </w:r>
      <w:r w:rsidR="002F2FBE" w:rsidRPr="004D6F3A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="002F2FBE" w:rsidRPr="004D6F3A">
        <w:rPr>
          <w:rFonts w:asciiTheme="minorHAnsi" w:hAnsiTheme="minorHAnsi" w:cstheme="minorHAnsi"/>
          <w:b/>
          <w:sz w:val="24"/>
          <w:szCs w:val="24"/>
          <w:lang w:val="en-US"/>
        </w:rPr>
        <w:t>file</w:t>
      </w:r>
      <w:r w:rsidR="00F85905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вве</w:t>
      </w:r>
      <w:r w:rsidR="002F2FBE">
        <w:rPr>
          <w:rFonts w:asciiTheme="minorHAnsi" w:hAnsiTheme="minorHAnsi" w:cstheme="minorHAnsi"/>
          <w:sz w:val="24"/>
          <w:szCs w:val="24"/>
        </w:rPr>
        <w:t xml:space="preserve">дите </w:t>
      </w:r>
      <w:r w:rsidRPr="00397BEE">
        <w:rPr>
          <w:rFonts w:asciiTheme="minorHAnsi" w:hAnsiTheme="minorHAnsi" w:cstheme="minorHAnsi"/>
          <w:sz w:val="24"/>
          <w:szCs w:val="24"/>
        </w:rPr>
        <w:t xml:space="preserve">Путь </w:t>
      </w:r>
      <w:r w:rsidR="002F2FBE" w:rsidRPr="00397BEE">
        <w:rPr>
          <w:rFonts w:asciiTheme="minorHAnsi" w:hAnsiTheme="minorHAnsi" w:cstheme="minorHAnsi"/>
          <w:sz w:val="24"/>
          <w:szCs w:val="24"/>
        </w:rPr>
        <w:t>каталог</w:t>
      </w:r>
      <w:r w:rsidR="002F2FBE">
        <w:rPr>
          <w:rFonts w:asciiTheme="minorHAnsi" w:hAnsiTheme="minorHAnsi" w:cstheme="minorHAnsi"/>
          <w:sz w:val="24"/>
          <w:szCs w:val="24"/>
        </w:rPr>
        <w:t>а</w:t>
      </w:r>
      <w:r w:rsidR="002F2FBE" w:rsidRPr="00397BEE">
        <w:rPr>
          <w:rFonts w:asciiTheme="minorHAnsi" w:hAnsiTheme="minorHAnsi" w:cstheme="minorHAnsi"/>
          <w:sz w:val="24"/>
          <w:szCs w:val="24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 xml:space="preserve">и </w:t>
      </w:r>
      <w:r w:rsidR="002F2FBE">
        <w:rPr>
          <w:rFonts w:asciiTheme="minorHAnsi" w:hAnsiTheme="minorHAnsi" w:cstheme="minorHAnsi"/>
          <w:sz w:val="24"/>
          <w:szCs w:val="24"/>
        </w:rPr>
        <w:t>И</w:t>
      </w:r>
      <w:r w:rsidRPr="00397BEE">
        <w:rPr>
          <w:rFonts w:asciiTheme="minorHAnsi" w:hAnsiTheme="minorHAnsi" w:cstheme="minorHAnsi"/>
          <w:sz w:val="24"/>
          <w:szCs w:val="24"/>
        </w:rPr>
        <w:t>мя файла:</w:t>
      </w:r>
    </w:p>
    <w:p w:rsidR="009E316D" w:rsidRDefault="009E316D" w:rsidP="002F74FB">
      <w:pPr>
        <w:spacing w:before="120"/>
        <w:ind w:left="284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6E0EAA6" wp14:editId="7D96A0DE">
            <wp:extent cx="6144895" cy="3657600"/>
            <wp:effectExtent l="0" t="0" r="8255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2F74FB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3.    </w:t>
      </w:r>
      <w:r w:rsidRPr="00397BEE">
        <w:rPr>
          <w:rFonts w:asciiTheme="minorHAnsi" w:hAnsiTheme="minorHAnsi" w:cstheme="minorHAnsi"/>
          <w:sz w:val="24"/>
          <w:szCs w:val="24"/>
        </w:rPr>
        <w:t>Щелкните</w:t>
      </w:r>
      <w:r w:rsidR="002F74FB" w:rsidRPr="002F74F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74FB">
        <w:rPr>
          <w:rFonts w:asciiTheme="minorHAnsi" w:hAnsiTheme="minorHAnsi" w:cstheme="minorHAnsi"/>
          <w:sz w:val="24"/>
          <w:szCs w:val="24"/>
        </w:rPr>
        <w:t>по</w:t>
      </w:r>
      <w:r w:rsidR="002F74FB" w:rsidRPr="002F74F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74FB">
        <w:rPr>
          <w:rFonts w:asciiTheme="minorHAnsi" w:hAnsiTheme="minorHAnsi" w:cstheme="minorHAnsi"/>
          <w:sz w:val="24"/>
          <w:szCs w:val="24"/>
        </w:rPr>
        <w:t>кнопке</w:t>
      </w:r>
      <w:r w:rsidRPr="002F74FB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2FBE" w:rsidRPr="002F74FB">
        <w:rPr>
          <w:rFonts w:asciiTheme="minorHAnsi" w:hAnsiTheme="minorHAnsi" w:cstheme="minorHAnsi"/>
          <w:sz w:val="24"/>
          <w:szCs w:val="24"/>
          <w:lang w:val="en-US"/>
        </w:rPr>
        <w:t>«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Generate</w:t>
      </w:r>
      <w:r w:rsidRPr="002F74FB">
        <w:rPr>
          <w:rFonts w:asciiTheme="minorHAnsi" w:hAnsiTheme="minorHAnsi" w:cstheme="minorHAnsi"/>
          <w:sz w:val="24"/>
          <w:szCs w:val="24"/>
          <w:lang w:val="en-US"/>
        </w:rPr>
        <w:t xml:space="preserve"> DDL </w:t>
      </w:r>
      <w:r w:rsidRPr="00BD71B9">
        <w:rPr>
          <w:rFonts w:asciiTheme="minorHAnsi" w:hAnsiTheme="minorHAnsi" w:cstheme="minorHAnsi"/>
          <w:sz w:val="24"/>
          <w:szCs w:val="24"/>
          <w:lang w:val="en-US"/>
        </w:rPr>
        <w:t>Script</w:t>
      </w:r>
      <w:r w:rsidR="000635F6" w:rsidRPr="002F74FB">
        <w:rPr>
          <w:rFonts w:asciiTheme="minorHAnsi" w:hAnsiTheme="minorHAnsi" w:cstheme="minorHAnsi"/>
          <w:sz w:val="24"/>
          <w:szCs w:val="24"/>
          <w:lang w:val="en-US"/>
        </w:rPr>
        <w:t>»</w:t>
      </w:r>
      <w:r w:rsidRPr="002F74FB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:rsidR="00D4623C" w:rsidRPr="002F74FB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0707B357" wp14:editId="4D77CB80">
            <wp:extent cx="6293485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4D6F3A" w:rsidRDefault="004D6F3A" w:rsidP="004D6F3A">
      <w:pPr>
        <w:ind w:left="284"/>
        <w:outlineLvl w:val="1"/>
        <w:rPr>
          <w:rFonts w:asciiTheme="minorHAnsi" w:hAnsiTheme="minorHAnsi" w:cstheme="minorHAnsi"/>
          <w:b/>
          <w:sz w:val="28"/>
          <w:szCs w:val="28"/>
        </w:rPr>
      </w:pPr>
      <w:bookmarkStart w:id="530" w:name="_Toc4506531"/>
      <w:bookmarkStart w:id="531" w:name="_Toc4495232"/>
      <w:bookmarkStart w:id="532" w:name="_Toc4495056"/>
      <w:bookmarkStart w:id="533" w:name="_Toc4492822"/>
      <w:bookmarkStart w:id="534" w:name="_Toc4491017"/>
      <w:bookmarkStart w:id="535" w:name="_Toc4490926"/>
      <w:bookmarkStart w:id="536" w:name="_Toc4490842"/>
      <w:bookmarkStart w:id="537" w:name="_Toc19469861"/>
      <w:bookmarkEnd w:id="530"/>
      <w:bookmarkEnd w:id="531"/>
      <w:bookmarkEnd w:id="532"/>
      <w:bookmarkEnd w:id="533"/>
      <w:bookmarkEnd w:id="534"/>
      <w:bookmarkEnd w:id="535"/>
      <w:bookmarkEnd w:id="536"/>
      <w:r w:rsidRPr="004D6F3A">
        <w:rPr>
          <w:rFonts w:asciiTheme="minorHAnsi" w:hAnsiTheme="minorHAnsi" w:cstheme="minorHAnsi"/>
          <w:b/>
          <w:sz w:val="28"/>
          <w:szCs w:val="28"/>
        </w:rPr>
        <w:t>5.3 ГЕНЕРИРОВАНИЕ БАЗ ДАННЫХ</w:t>
      </w:r>
      <w:bookmarkEnd w:id="537"/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>Обратите внимание, что для MyS</w:t>
      </w:r>
      <w:r w:rsidR="002F74FB">
        <w:rPr>
          <w:rFonts w:asciiTheme="minorHAnsi" w:hAnsiTheme="minorHAnsi" w:cstheme="minorHAnsi"/>
          <w:sz w:val="24"/>
          <w:szCs w:val="24"/>
          <w:lang w:val="en-US"/>
        </w:rPr>
        <w:t>Q</w:t>
      </w:r>
      <w:r w:rsidRPr="00397BEE">
        <w:rPr>
          <w:rFonts w:asciiTheme="minorHAnsi" w:hAnsiTheme="minorHAnsi" w:cstheme="minorHAnsi"/>
          <w:sz w:val="24"/>
          <w:szCs w:val="24"/>
        </w:rPr>
        <w:t xml:space="preserve">L, </w:t>
      </w:r>
      <w:r w:rsidR="002F74FB" w:rsidRPr="002F74FB">
        <w:rPr>
          <w:rFonts w:asciiTheme="minorHAnsi" w:hAnsiTheme="minorHAnsi" w:cstheme="minorHAnsi"/>
          <w:sz w:val="24"/>
          <w:szCs w:val="24"/>
          <w:lang w:val="en-US"/>
        </w:rPr>
        <w:t>PostgreS</w:t>
      </w:r>
      <w:r w:rsidR="002F74FB">
        <w:rPr>
          <w:rFonts w:asciiTheme="minorHAnsi" w:hAnsiTheme="minorHAnsi" w:cstheme="minorHAnsi"/>
          <w:sz w:val="24"/>
          <w:szCs w:val="24"/>
          <w:lang w:val="en-US"/>
        </w:rPr>
        <w:t>QL</w:t>
      </w:r>
      <w:r w:rsidRPr="00397BEE">
        <w:rPr>
          <w:rFonts w:asciiTheme="minorHAnsi" w:hAnsiTheme="minorHAnsi" w:cstheme="minorHAnsi"/>
          <w:sz w:val="24"/>
          <w:szCs w:val="24"/>
        </w:rPr>
        <w:t xml:space="preserve"> и </w:t>
      </w:r>
      <w:r w:rsidRPr="00F93B91">
        <w:rPr>
          <w:rFonts w:asciiTheme="minorHAnsi" w:hAnsiTheme="minorHAnsi" w:cstheme="minorHAnsi"/>
          <w:sz w:val="24"/>
          <w:szCs w:val="24"/>
          <w:lang w:val="en-US"/>
        </w:rPr>
        <w:t>Firebird</w:t>
      </w:r>
      <w:r w:rsidRPr="00397BEE">
        <w:rPr>
          <w:rFonts w:asciiTheme="minorHAnsi" w:hAnsiTheme="minorHAnsi" w:cstheme="minorHAnsi"/>
          <w:sz w:val="24"/>
          <w:szCs w:val="24"/>
        </w:rPr>
        <w:t xml:space="preserve"> возможно непосредственное создание базы данных.</w:t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sz w:val="24"/>
          <w:szCs w:val="24"/>
          <w:lang w:val="en-US"/>
        </w:rPr>
        <w:t xml:space="preserve">1.    </w:t>
      </w:r>
      <w:r w:rsidRPr="00397BEE">
        <w:rPr>
          <w:rFonts w:asciiTheme="minorHAnsi" w:hAnsiTheme="minorHAnsi" w:cstheme="minorHAnsi"/>
          <w:sz w:val="24"/>
          <w:szCs w:val="24"/>
        </w:rPr>
        <w:t>Выберите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2FBE">
        <w:rPr>
          <w:rFonts w:asciiTheme="minorHAnsi" w:hAnsiTheme="minorHAnsi" w:cstheme="minorHAnsi"/>
          <w:sz w:val="24"/>
          <w:szCs w:val="24"/>
          <w:lang w:val="en-US"/>
        </w:rPr>
        <w:t>«</w:t>
      </w:r>
      <w:r w:rsidRPr="002F74FB">
        <w:rPr>
          <w:rFonts w:asciiTheme="minorHAnsi" w:hAnsiTheme="minorHAnsi" w:cstheme="minorHAnsi"/>
          <w:b/>
          <w:sz w:val="24"/>
          <w:szCs w:val="24"/>
          <w:lang w:val="en-US"/>
        </w:rPr>
        <w:t>Generate Database</w:t>
      </w:r>
      <w:r w:rsidR="000635F6">
        <w:rPr>
          <w:rFonts w:asciiTheme="minorHAnsi" w:hAnsiTheme="minorHAnsi" w:cstheme="minorHAnsi"/>
          <w:sz w:val="24"/>
          <w:szCs w:val="24"/>
          <w:lang w:val="en-US"/>
        </w:rPr>
        <w:t>»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>в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397BEE">
        <w:rPr>
          <w:rFonts w:asciiTheme="minorHAnsi" w:hAnsiTheme="minorHAnsi" w:cstheme="minorHAnsi"/>
          <w:sz w:val="24"/>
          <w:szCs w:val="24"/>
        </w:rPr>
        <w:t>меню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2F2FBE">
        <w:rPr>
          <w:rFonts w:asciiTheme="minorHAnsi" w:hAnsiTheme="minorHAnsi" w:cstheme="minorHAnsi"/>
          <w:sz w:val="24"/>
          <w:szCs w:val="24"/>
          <w:lang w:val="en-US"/>
        </w:rPr>
        <w:t>«</w:t>
      </w:r>
      <w:r w:rsidRPr="002F74FB">
        <w:rPr>
          <w:rFonts w:asciiTheme="minorHAnsi" w:hAnsiTheme="minorHAnsi" w:cstheme="minorHAnsi"/>
          <w:b/>
          <w:sz w:val="24"/>
          <w:szCs w:val="24"/>
          <w:lang w:val="en-US"/>
        </w:rPr>
        <w:t>Database</w:t>
      </w:r>
      <w:r w:rsidR="000635F6">
        <w:rPr>
          <w:rFonts w:asciiTheme="minorHAnsi" w:hAnsiTheme="minorHAnsi" w:cstheme="minorHAnsi"/>
          <w:sz w:val="24"/>
          <w:szCs w:val="24"/>
          <w:lang w:val="en-US"/>
        </w:rPr>
        <w:t>»</w:t>
      </w:r>
      <w:r w:rsidRPr="00397BEE">
        <w:rPr>
          <w:rFonts w:asciiTheme="minorHAnsi" w:hAnsiTheme="minorHAnsi" w:cstheme="minorHAnsi"/>
          <w:sz w:val="24"/>
          <w:szCs w:val="24"/>
          <w:lang w:val="en-US"/>
        </w:rPr>
        <w:t>:</w:t>
      </w:r>
    </w:p>
    <w:p w:rsidR="002F74FB" w:rsidRPr="00397BEE" w:rsidRDefault="002F74FB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2B18C684" wp14:editId="70849196">
            <wp:extent cx="2265680" cy="873760"/>
            <wp:effectExtent l="0" t="0" r="1270" b="254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2.    Выберите </w:t>
      </w:r>
      <w:r w:rsidR="002F2FBE">
        <w:rPr>
          <w:rFonts w:asciiTheme="minorHAnsi" w:hAnsiTheme="minorHAnsi" w:cstheme="minorHAnsi"/>
          <w:sz w:val="24"/>
          <w:szCs w:val="24"/>
        </w:rPr>
        <w:t>«</w:t>
      </w:r>
      <w:r w:rsidRPr="002F74FB">
        <w:rPr>
          <w:rFonts w:asciiTheme="minorHAnsi" w:hAnsiTheme="minorHAnsi" w:cstheme="minorHAnsi"/>
          <w:b/>
          <w:sz w:val="24"/>
          <w:szCs w:val="24"/>
          <w:lang w:val="en-US"/>
        </w:rPr>
        <w:t>Connection</w:t>
      </w:r>
      <w:r w:rsidRPr="002F74FB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2F74FB">
        <w:rPr>
          <w:rFonts w:asciiTheme="minorHAnsi" w:hAnsiTheme="minorHAnsi" w:cstheme="minorHAnsi"/>
          <w:b/>
          <w:sz w:val="24"/>
          <w:szCs w:val="24"/>
          <w:lang w:val="en-US"/>
        </w:rPr>
        <w:t>name</w:t>
      </w:r>
      <w:r w:rsidR="000635F6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2F74FB" w:rsidRPr="002F74FB" w:rsidRDefault="002F74FB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8D22D51" wp14:editId="22213FA3">
            <wp:extent cx="4926965" cy="3220720"/>
            <wp:effectExtent l="0" t="0" r="698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Default="008144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sz w:val="24"/>
          <w:szCs w:val="24"/>
        </w:rPr>
        <w:lastRenderedPageBreak/>
        <w:t xml:space="preserve">3.    Щелкните по </w:t>
      </w:r>
      <w:r w:rsidR="002F2FBE">
        <w:rPr>
          <w:rFonts w:asciiTheme="minorHAnsi" w:hAnsiTheme="minorHAnsi" w:cstheme="minorHAnsi"/>
          <w:sz w:val="24"/>
          <w:szCs w:val="24"/>
        </w:rPr>
        <w:t>«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Connect</w:t>
      </w:r>
      <w:r w:rsidR="000635F6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D4623C" w:rsidRPr="00D4623C" w:rsidRDefault="00D4623C" w:rsidP="0081443C">
      <w:pPr>
        <w:ind w:left="284"/>
        <w:rPr>
          <w:rFonts w:asciiTheme="minorHAnsi" w:hAnsiTheme="minorHAnsi" w:cstheme="minorHAnsi"/>
          <w:sz w:val="24"/>
          <w:szCs w:val="24"/>
          <w:lang w:val="en-US"/>
        </w:rPr>
      </w:pPr>
      <w:r w:rsidRPr="00397BEE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752645D3" wp14:editId="5851A1FE">
            <wp:extent cx="6025054" cy="1741714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156" cy="174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C" w:rsidRPr="00397BEE" w:rsidRDefault="0081443C" w:rsidP="0081443C">
      <w:pPr>
        <w:ind w:left="284"/>
        <w:rPr>
          <w:rFonts w:asciiTheme="minorHAnsi" w:hAnsiTheme="minorHAnsi" w:cstheme="minorHAnsi"/>
          <w:sz w:val="24"/>
          <w:szCs w:val="24"/>
        </w:rPr>
      </w:pPr>
      <w:r w:rsidRPr="00397BEE">
        <w:rPr>
          <w:rFonts w:asciiTheme="minorHAnsi" w:hAnsiTheme="minorHAnsi" w:cstheme="minorHAnsi"/>
          <w:sz w:val="24"/>
          <w:szCs w:val="24"/>
        </w:rPr>
        <w:t xml:space="preserve">4.    Выберите параметры соединения и нажмите на </w:t>
      </w:r>
      <w:r w:rsidR="002F2FBE">
        <w:rPr>
          <w:rFonts w:asciiTheme="minorHAnsi" w:hAnsiTheme="minorHAnsi" w:cstheme="minorHAnsi"/>
          <w:sz w:val="24"/>
          <w:szCs w:val="24"/>
        </w:rPr>
        <w:t>«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Generate</w:t>
      </w:r>
      <w:r w:rsidRPr="004D6F3A">
        <w:rPr>
          <w:rFonts w:asciiTheme="minorHAnsi" w:hAnsiTheme="minorHAnsi" w:cstheme="minorHAnsi"/>
          <w:b/>
          <w:sz w:val="24"/>
          <w:szCs w:val="24"/>
        </w:rPr>
        <w:t xml:space="preserve"> </w:t>
      </w:r>
      <w:r w:rsidRPr="004D6F3A">
        <w:rPr>
          <w:rFonts w:asciiTheme="minorHAnsi" w:hAnsiTheme="minorHAnsi" w:cstheme="minorHAnsi"/>
          <w:b/>
          <w:sz w:val="24"/>
          <w:szCs w:val="24"/>
          <w:lang w:val="en-US"/>
        </w:rPr>
        <w:t>Database</w:t>
      </w:r>
      <w:r w:rsidR="000635F6">
        <w:rPr>
          <w:rFonts w:asciiTheme="minorHAnsi" w:hAnsiTheme="minorHAnsi" w:cstheme="minorHAnsi"/>
          <w:sz w:val="24"/>
          <w:szCs w:val="24"/>
        </w:rPr>
        <w:t>»</w:t>
      </w:r>
      <w:r w:rsidRPr="00397BEE">
        <w:rPr>
          <w:rFonts w:asciiTheme="minorHAnsi" w:hAnsiTheme="minorHAnsi" w:cstheme="minorHAnsi"/>
          <w:sz w:val="24"/>
          <w:szCs w:val="24"/>
        </w:rPr>
        <w:t>:</w:t>
      </w:r>
    </w:p>
    <w:p w:rsidR="0081443C" w:rsidRDefault="0081443C" w:rsidP="00FD5744">
      <w:pPr>
        <w:autoSpaceDE w:val="0"/>
        <w:autoSpaceDN w:val="0"/>
        <w:adjustRightInd w:val="0"/>
        <w:spacing w:after="120"/>
        <w:ind w:left="510" w:firstLine="0"/>
        <w:jc w:val="left"/>
        <w:rPr>
          <w:rFonts w:asciiTheme="minorHAnsi" w:eastAsia="Calibri" w:hAnsiTheme="minorHAnsi" w:cstheme="minorHAnsi"/>
          <w:color w:val="000000"/>
          <w:sz w:val="24"/>
          <w:szCs w:val="24"/>
        </w:rPr>
      </w:pPr>
    </w:p>
    <w:p w:rsidR="007B705E" w:rsidRDefault="007B705E" w:rsidP="00FD5744">
      <w:pPr>
        <w:autoSpaceDE w:val="0"/>
        <w:autoSpaceDN w:val="0"/>
        <w:adjustRightInd w:val="0"/>
        <w:spacing w:after="120"/>
        <w:ind w:left="510" w:firstLine="0"/>
        <w:jc w:val="left"/>
        <w:rPr>
          <w:rFonts w:asciiTheme="minorHAnsi" w:eastAsia="Calibri" w:hAnsiTheme="minorHAnsi" w:cstheme="minorHAnsi"/>
          <w:color w:val="000000"/>
          <w:sz w:val="24"/>
          <w:szCs w:val="24"/>
        </w:rPr>
        <w:sectPr w:rsidR="007B705E" w:rsidSect="00397BEE">
          <w:headerReference w:type="default" r:id="rId110"/>
          <w:footerReference w:type="default" r:id="rId111"/>
          <w:pgSz w:w="16838" w:h="11906" w:orient="landscape"/>
          <w:pgMar w:top="1418" w:right="1701" w:bottom="1418" w:left="1418" w:header="720" w:footer="720" w:gutter="0"/>
          <w:cols w:space="708"/>
          <w:titlePg/>
        </w:sectPr>
      </w:pPr>
    </w:p>
    <w:p w:rsidR="0035241D" w:rsidRPr="00830F71" w:rsidRDefault="00422B76" w:rsidP="00830F71">
      <w:pPr>
        <w:pStyle w:val="12"/>
        <w:pageBreakBefore w:val="0"/>
        <w:numPr>
          <w:ilvl w:val="0"/>
          <w:numId w:val="0"/>
        </w:numPr>
        <w:tabs>
          <w:tab w:val="left" w:pos="1134"/>
        </w:tabs>
        <w:spacing w:before="240" w:after="120"/>
        <w:ind w:left="794"/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</w:pPr>
      <w:bookmarkStart w:id="538" w:name="_Toc21110655"/>
      <w:r w:rsidRPr="00830F71">
        <w:rPr>
          <w:rFonts w:asciiTheme="minorHAnsi" w:hAnsiTheme="minorHAnsi" w:cstheme="minorHAnsi"/>
          <w:color w:val="000000"/>
          <w:sz w:val="28"/>
          <w:szCs w:val="28"/>
          <w14:reflection w14:blurRad="0" w14:stA="0" w14:stPos="0" w14:endA="0" w14:endPos="0" w14:dist="0" w14:dir="0" w14:fadeDir="0" w14:sx="0" w14:sy="0" w14:kx="0" w14:ky="0" w14:algn="none"/>
          <w14:textFill>
            <w14:solidFill>
              <w14:srgbClr w14:val="000000"/>
            </w14:solidFill>
          </w14:textFill>
        </w:rPr>
        <w:lastRenderedPageBreak/>
        <w:t>ЗАКЛЮЧЕНИЕ</w:t>
      </w:r>
      <w:bookmarkEnd w:id="538"/>
    </w:p>
    <w:p w:rsidR="004A56F3" w:rsidRPr="007E2E89" w:rsidRDefault="004A56F3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5B051B">
        <w:rPr>
          <w:rFonts w:asciiTheme="minorHAnsi" w:hAnsiTheme="minorHAnsi" w:cstheme="minorHAnsi"/>
          <w:sz w:val="24"/>
          <w:szCs w:val="24"/>
        </w:rPr>
        <w:t>Предметом изучения данных учебно-методических указаний яв</w:t>
      </w:r>
      <w:r w:rsidRPr="005B051B">
        <w:rPr>
          <w:rFonts w:asciiTheme="minorHAnsi" w:hAnsiTheme="minorHAnsi" w:cstheme="minorHAnsi"/>
          <w:sz w:val="24"/>
          <w:szCs w:val="24"/>
        </w:rPr>
        <w:softHyphen/>
        <w:t xml:space="preserve">ляется освоение навыков автоматизированного проектирования БД информационных систем в ходе выполнения лабораторных работ. </w:t>
      </w:r>
      <w:r w:rsidRPr="007E2E89">
        <w:rPr>
          <w:rFonts w:asciiTheme="minorHAnsi" w:hAnsiTheme="minorHAnsi" w:cstheme="minorHAnsi"/>
          <w:sz w:val="24"/>
          <w:szCs w:val="24"/>
        </w:rPr>
        <w:t xml:space="preserve">В качестве средства разработки рассматривается </w:t>
      </w:r>
      <w:r w:rsidRPr="007E2E89">
        <w:rPr>
          <w:rFonts w:asciiTheme="minorHAnsi" w:hAnsiTheme="minorHAnsi" w:cstheme="minorHAnsi"/>
          <w:sz w:val="24"/>
          <w:szCs w:val="24"/>
          <w:lang w:val="en-US"/>
        </w:rPr>
        <w:t>CASE</w:t>
      </w:r>
      <w:r w:rsidRPr="007E2E89">
        <w:rPr>
          <w:rFonts w:asciiTheme="minorHAnsi" w:hAnsiTheme="minorHAnsi" w:cstheme="minorHAnsi"/>
          <w:sz w:val="24"/>
          <w:szCs w:val="24"/>
        </w:rPr>
        <w:t xml:space="preserve">-средство разработки БД </w:t>
      </w:r>
      <w:r w:rsidRPr="007E2E89">
        <w:rPr>
          <w:rFonts w:asciiTheme="minorHAnsi" w:hAnsiTheme="minorHAnsi" w:cstheme="minorHAnsi"/>
          <w:sz w:val="24"/>
          <w:szCs w:val="24"/>
          <w:lang w:val="en-US"/>
        </w:rPr>
        <w:t>ER</w:t>
      </w:r>
      <w:r w:rsid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7E2E89">
        <w:rPr>
          <w:rFonts w:asciiTheme="minorHAnsi" w:hAnsiTheme="minorHAnsi" w:cstheme="minorHAnsi"/>
          <w:sz w:val="24"/>
          <w:szCs w:val="24"/>
          <w:lang w:val="en-US"/>
        </w:rPr>
        <w:t>Builder</w:t>
      </w:r>
      <w:r w:rsidRPr="007E2E89">
        <w:rPr>
          <w:rFonts w:asciiTheme="minorHAnsi" w:hAnsiTheme="minorHAnsi" w:cstheme="minorHAnsi"/>
          <w:sz w:val="24"/>
          <w:szCs w:val="24"/>
        </w:rPr>
        <w:t xml:space="preserve">.  </w:t>
      </w:r>
    </w:p>
    <w:p w:rsidR="004A56F3" w:rsidRPr="007E2E89" w:rsidRDefault="004A56F3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7E2E89">
        <w:rPr>
          <w:rFonts w:asciiTheme="minorHAnsi" w:hAnsiTheme="minorHAnsi" w:cstheme="minorHAnsi"/>
          <w:sz w:val="24"/>
          <w:szCs w:val="24"/>
        </w:rPr>
        <w:t>Этот выбор объясняется тем, что</w:t>
      </w:r>
      <w:r w:rsidR="007E2E89" w:rsidRP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7E2E89" w:rsidRPr="007E2E89">
        <w:rPr>
          <w:rFonts w:asciiTheme="minorHAnsi" w:hAnsiTheme="minorHAnsi" w:cstheme="minorHAnsi"/>
          <w:sz w:val="24"/>
          <w:szCs w:val="24"/>
          <w:lang w:val="en-US"/>
        </w:rPr>
        <w:t>ER</w:t>
      </w:r>
      <w:r w:rsid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7E2E89">
        <w:rPr>
          <w:rFonts w:asciiTheme="minorHAnsi" w:hAnsiTheme="minorHAnsi" w:cstheme="minorHAnsi"/>
          <w:sz w:val="24"/>
          <w:szCs w:val="24"/>
          <w:lang w:val="en-US"/>
        </w:rPr>
        <w:t>Builder</w:t>
      </w:r>
      <w:r w:rsidRPr="007E2E89">
        <w:rPr>
          <w:rFonts w:asciiTheme="minorHAnsi" w:hAnsiTheme="minorHAnsi" w:cstheme="minorHAnsi"/>
          <w:sz w:val="24"/>
          <w:szCs w:val="24"/>
        </w:rPr>
        <w:t xml:space="preserve"> наи</w:t>
      </w:r>
      <w:r w:rsidR="007E2E89">
        <w:rPr>
          <w:rFonts w:asciiTheme="minorHAnsi" w:hAnsiTheme="minorHAnsi" w:cstheme="minorHAnsi"/>
          <w:sz w:val="24"/>
          <w:szCs w:val="24"/>
        </w:rPr>
        <w:t>лучшее свободно распростран</w:t>
      </w:r>
      <w:r w:rsidR="007E2E89">
        <w:rPr>
          <w:rFonts w:asciiTheme="minorHAnsi" w:hAnsiTheme="minorHAnsi" w:cstheme="minorHAnsi"/>
          <w:sz w:val="24"/>
          <w:szCs w:val="24"/>
        </w:rPr>
        <w:t>я</w:t>
      </w:r>
      <w:r w:rsidR="007E2E89">
        <w:rPr>
          <w:rFonts w:asciiTheme="minorHAnsi" w:hAnsiTheme="minorHAnsi" w:cstheme="minorHAnsi"/>
          <w:sz w:val="24"/>
          <w:szCs w:val="24"/>
        </w:rPr>
        <w:t xml:space="preserve">емое </w:t>
      </w:r>
      <w:r w:rsidR="00931F4E" w:rsidRPr="007E2E89">
        <w:rPr>
          <w:rFonts w:asciiTheme="minorHAnsi" w:hAnsiTheme="minorHAnsi" w:cstheme="minorHAnsi"/>
          <w:sz w:val="24"/>
          <w:szCs w:val="24"/>
        </w:rPr>
        <w:t>средство автоматизированного создания БД</w:t>
      </w:r>
      <w:r w:rsidRPr="007E2E89">
        <w:rPr>
          <w:rFonts w:asciiTheme="minorHAnsi" w:hAnsiTheme="minorHAnsi" w:cstheme="minorHAnsi"/>
          <w:sz w:val="24"/>
          <w:szCs w:val="24"/>
        </w:rPr>
        <w:t>.</w:t>
      </w:r>
    </w:p>
    <w:p w:rsidR="00931F4E" w:rsidRPr="005B051B" w:rsidRDefault="004A56F3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7E2E89">
        <w:rPr>
          <w:rFonts w:asciiTheme="minorHAnsi" w:hAnsiTheme="minorHAnsi" w:cstheme="minorHAnsi"/>
          <w:sz w:val="24"/>
          <w:szCs w:val="24"/>
        </w:rPr>
        <w:t xml:space="preserve">В предлагаемом пособии подробно изложены все этапы проектирования базы данных </w:t>
      </w:r>
      <w:r w:rsidR="00931F4E" w:rsidRPr="007E2E89">
        <w:rPr>
          <w:rFonts w:asciiTheme="minorHAnsi" w:hAnsiTheme="minorHAnsi" w:cstheme="minorHAnsi"/>
          <w:sz w:val="24"/>
          <w:szCs w:val="24"/>
        </w:rPr>
        <w:t xml:space="preserve">путем разработки ее модели </w:t>
      </w:r>
      <w:r w:rsidRPr="007E2E89">
        <w:rPr>
          <w:rFonts w:asciiTheme="minorHAnsi" w:hAnsiTheme="minorHAnsi" w:cstheme="minorHAnsi"/>
          <w:sz w:val="24"/>
          <w:szCs w:val="24"/>
        </w:rPr>
        <w:t xml:space="preserve">с помощью </w:t>
      </w:r>
      <w:r w:rsidR="007E2E89" w:rsidRPr="007E2E89">
        <w:rPr>
          <w:rFonts w:asciiTheme="minorHAnsi" w:hAnsiTheme="minorHAnsi" w:cstheme="minorHAnsi"/>
          <w:sz w:val="24"/>
          <w:szCs w:val="24"/>
          <w:lang w:val="en-US"/>
        </w:rPr>
        <w:t>ER</w:t>
      </w:r>
      <w:r w:rsid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7E2E89">
        <w:rPr>
          <w:rFonts w:asciiTheme="minorHAnsi" w:hAnsiTheme="minorHAnsi" w:cstheme="minorHAnsi"/>
          <w:sz w:val="24"/>
          <w:szCs w:val="24"/>
          <w:lang w:val="en-US"/>
        </w:rPr>
        <w:t>Builder</w:t>
      </w:r>
      <w:r w:rsidR="00931F4E" w:rsidRPr="005B051B">
        <w:rPr>
          <w:rFonts w:asciiTheme="minorHAnsi" w:hAnsiTheme="minorHAnsi" w:cstheme="minorHAnsi"/>
          <w:sz w:val="24"/>
          <w:szCs w:val="24"/>
        </w:rPr>
        <w:t>.</w:t>
      </w:r>
      <w:r w:rsidRPr="005B051B">
        <w:rPr>
          <w:rFonts w:asciiTheme="minorHAnsi" w:hAnsiTheme="minorHAnsi" w:cstheme="minorHAnsi"/>
          <w:sz w:val="24"/>
          <w:szCs w:val="24"/>
        </w:rPr>
        <w:t xml:space="preserve"> </w:t>
      </w:r>
      <w:r w:rsidR="00931F4E" w:rsidRPr="005B051B">
        <w:rPr>
          <w:rFonts w:asciiTheme="minorHAnsi" w:hAnsiTheme="minorHAnsi" w:cstheme="minorHAnsi"/>
          <w:sz w:val="24"/>
          <w:szCs w:val="24"/>
        </w:rPr>
        <w:t xml:space="preserve">В рамках разработки этих моделей было выполнено: </w:t>
      </w:r>
    </w:p>
    <w:p w:rsidR="00931F4E" w:rsidRPr="005B051B" w:rsidRDefault="00931F4E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5B051B">
        <w:rPr>
          <w:rFonts w:asciiTheme="minorHAnsi" w:hAnsiTheme="minorHAnsi" w:cstheme="minorHAnsi"/>
          <w:sz w:val="24"/>
          <w:szCs w:val="24"/>
        </w:rPr>
        <w:t xml:space="preserve">– </w:t>
      </w:r>
      <w:r w:rsidR="004A56F3" w:rsidRPr="005B051B">
        <w:rPr>
          <w:rFonts w:asciiTheme="minorHAnsi" w:hAnsiTheme="minorHAnsi" w:cstheme="minorHAnsi"/>
          <w:sz w:val="24"/>
          <w:szCs w:val="24"/>
        </w:rPr>
        <w:t>создание сущностей предметной области</w:t>
      </w:r>
      <w:r w:rsidRPr="005B051B">
        <w:rPr>
          <w:rFonts w:asciiTheme="minorHAnsi" w:hAnsiTheme="minorHAnsi" w:cstheme="minorHAnsi"/>
          <w:sz w:val="24"/>
          <w:szCs w:val="24"/>
        </w:rPr>
        <w:t>;</w:t>
      </w:r>
      <w:r w:rsidR="004A56F3" w:rsidRPr="005B051B">
        <w:rPr>
          <w:rFonts w:asciiTheme="minorHAnsi" w:hAnsiTheme="minorHAnsi" w:cstheme="minorHAnsi"/>
          <w:sz w:val="24"/>
          <w:szCs w:val="24"/>
        </w:rPr>
        <w:t xml:space="preserve"> </w:t>
      </w:r>
    </w:p>
    <w:p w:rsidR="00931F4E" w:rsidRPr="005B051B" w:rsidRDefault="00931F4E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5B051B">
        <w:rPr>
          <w:rFonts w:asciiTheme="minorHAnsi" w:hAnsiTheme="minorHAnsi" w:cstheme="minorHAnsi"/>
          <w:sz w:val="24"/>
          <w:szCs w:val="24"/>
        </w:rPr>
        <w:t xml:space="preserve">– </w:t>
      </w:r>
      <w:r w:rsidR="004A56F3" w:rsidRPr="005B051B">
        <w:rPr>
          <w:rFonts w:asciiTheme="minorHAnsi" w:hAnsiTheme="minorHAnsi" w:cstheme="minorHAnsi"/>
          <w:sz w:val="24"/>
          <w:szCs w:val="24"/>
        </w:rPr>
        <w:t>установка атрибутов сущности</w:t>
      </w:r>
      <w:r w:rsidRPr="005B051B">
        <w:rPr>
          <w:rFonts w:asciiTheme="minorHAnsi" w:hAnsiTheme="minorHAnsi" w:cstheme="minorHAnsi"/>
          <w:sz w:val="24"/>
          <w:szCs w:val="24"/>
        </w:rPr>
        <w:t>;</w:t>
      </w:r>
    </w:p>
    <w:p w:rsidR="00931F4E" w:rsidRPr="005B051B" w:rsidRDefault="00931F4E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5B051B">
        <w:rPr>
          <w:rFonts w:asciiTheme="minorHAnsi" w:hAnsiTheme="minorHAnsi" w:cstheme="minorHAnsi"/>
          <w:sz w:val="24"/>
          <w:szCs w:val="24"/>
        </w:rPr>
        <w:t xml:space="preserve">– </w:t>
      </w:r>
      <w:r w:rsidR="004A56F3" w:rsidRPr="005B051B">
        <w:rPr>
          <w:rFonts w:asciiTheme="minorHAnsi" w:hAnsiTheme="minorHAnsi" w:cstheme="minorHAnsi"/>
          <w:sz w:val="24"/>
          <w:szCs w:val="24"/>
        </w:rPr>
        <w:t>установка связей между сущностями</w:t>
      </w:r>
      <w:r w:rsidRPr="005B051B">
        <w:rPr>
          <w:rFonts w:asciiTheme="minorHAnsi" w:hAnsiTheme="minorHAnsi" w:cstheme="minorHAnsi"/>
          <w:sz w:val="24"/>
          <w:szCs w:val="24"/>
        </w:rPr>
        <w:t>;</w:t>
      </w:r>
    </w:p>
    <w:p w:rsidR="00931F4E" w:rsidRPr="007E2E89" w:rsidRDefault="00931F4E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7E2E89">
        <w:rPr>
          <w:rFonts w:asciiTheme="minorHAnsi" w:hAnsiTheme="minorHAnsi" w:cstheme="minorHAnsi"/>
          <w:sz w:val="24"/>
          <w:szCs w:val="24"/>
        </w:rPr>
        <w:t xml:space="preserve">– </w:t>
      </w:r>
      <w:r w:rsidR="004A56F3" w:rsidRPr="007E2E89">
        <w:rPr>
          <w:rFonts w:asciiTheme="minorHAnsi" w:hAnsiTheme="minorHAnsi" w:cstheme="minorHAnsi"/>
          <w:sz w:val="24"/>
          <w:szCs w:val="24"/>
        </w:rPr>
        <w:t>разработка триггеров, хранимых процедур</w:t>
      </w:r>
      <w:r w:rsidRPr="007E2E89">
        <w:rPr>
          <w:rFonts w:asciiTheme="minorHAnsi" w:hAnsiTheme="minorHAnsi" w:cstheme="minorHAnsi"/>
          <w:sz w:val="24"/>
          <w:szCs w:val="24"/>
        </w:rPr>
        <w:t>.</w:t>
      </w:r>
    </w:p>
    <w:p w:rsidR="004A56F3" w:rsidRPr="005B051B" w:rsidRDefault="00317EB8" w:rsidP="007E2E89">
      <w:pPr>
        <w:ind w:left="284"/>
        <w:rPr>
          <w:rFonts w:asciiTheme="minorHAnsi" w:hAnsiTheme="minorHAnsi" w:cstheme="minorHAnsi"/>
          <w:sz w:val="24"/>
          <w:szCs w:val="24"/>
        </w:rPr>
      </w:pPr>
      <w:r w:rsidRPr="007E2E89">
        <w:rPr>
          <w:rFonts w:asciiTheme="minorHAnsi" w:hAnsiTheme="minorHAnsi" w:cstheme="minorHAnsi"/>
          <w:sz w:val="24"/>
          <w:szCs w:val="24"/>
        </w:rPr>
        <w:t xml:space="preserve">Усвоение навыков разработки БД с помощью </w:t>
      </w:r>
      <w:r w:rsidRPr="007E2E89">
        <w:rPr>
          <w:rFonts w:asciiTheme="minorHAnsi" w:hAnsiTheme="minorHAnsi" w:cstheme="minorHAnsi"/>
          <w:sz w:val="24"/>
          <w:szCs w:val="24"/>
          <w:lang w:val="en-US"/>
        </w:rPr>
        <w:t>CASE</w:t>
      </w:r>
      <w:r w:rsidRPr="007E2E89">
        <w:rPr>
          <w:rFonts w:asciiTheme="minorHAnsi" w:hAnsiTheme="minorHAnsi" w:cstheme="minorHAnsi"/>
          <w:sz w:val="24"/>
          <w:szCs w:val="24"/>
        </w:rPr>
        <w:t xml:space="preserve">-средства  </w:t>
      </w:r>
      <w:r w:rsidR="007E2E89" w:rsidRPr="007E2E89">
        <w:rPr>
          <w:rFonts w:asciiTheme="minorHAnsi" w:hAnsiTheme="minorHAnsi" w:cstheme="minorHAnsi"/>
          <w:sz w:val="24"/>
          <w:szCs w:val="24"/>
          <w:lang w:val="en-US"/>
        </w:rPr>
        <w:t>ER</w:t>
      </w:r>
      <w:r w:rsid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7E2E89">
        <w:rPr>
          <w:rFonts w:asciiTheme="minorHAnsi" w:hAnsiTheme="minorHAnsi" w:cstheme="minorHAnsi"/>
          <w:sz w:val="24"/>
          <w:szCs w:val="24"/>
          <w:lang w:val="en-US"/>
        </w:rPr>
        <w:t>Builder</w:t>
      </w:r>
      <w:r w:rsidR="007E2E89" w:rsidRPr="007E2E89">
        <w:rPr>
          <w:rFonts w:asciiTheme="minorHAnsi" w:hAnsiTheme="minorHAnsi" w:cstheme="minorHAnsi"/>
          <w:sz w:val="24"/>
          <w:szCs w:val="24"/>
        </w:rPr>
        <w:t xml:space="preserve"> </w:t>
      </w:r>
      <w:r w:rsidR="004A56F3" w:rsidRPr="007E2E89">
        <w:rPr>
          <w:rFonts w:asciiTheme="minorHAnsi" w:hAnsiTheme="minorHAnsi" w:cstheme="minorHAnsi"/>
          <w:sz w:val="24"/>
          <w:szCs w:val="24"/>
        </w:rPr>
        <w:t>пом</w:t>
      </w:r>
      <w:r w:rsidR="004A56F3" w:rsidRPr="007E2E89">
        <w:rPr>
          <w:rFonts w:asciiTheme="minorHAnsi" w:hAnsiTheme="minorHAnsi" w:cstheme="minorHAnsi"/>
          <w:sz w:val="24"/>
          <w:szCs w:val="24"/>
        </w:rPr>
        <w:t>о</w:t>
      </w:r>
      <w:r w:rsidR="004A56F3" w:rsidRPr="007E2E89">
        <w:rPr>
          <w:rFonts w:asciiTheme="minorHAnsi" w:hAnsiTheme="minorHAnsi" w:cstheme="minorHAnsi"/>
          <w:sz w:val="24"/>
          <w:szCs w:val="24"/>
        </w:rPr>
        <w:t xml:space="preserve">жет </w:t>
      </w:r>
      <w:r w:rsidRPr="007E2E89">
        <w:rPr>
          <w:rFonts w:asciiTheme="minorHAnsi" w:hAnsiTheme="minorHAnsi" w:cstheme="minorHAnsi"/>
          <w:sz w:val="24"/>
          <w:szCs w:val="24"/>
        </w:rPr>
        <w:t>студентам</w:t>
      </w:r>
      <w:r w:rsidR="004A56F3" w:rsidRPr="007E2E89">
        <w:rPr>
          <w:rFonts w:asciiTheme="minorHAnsi" w:hAnsiTheme="minorHAnsi" w:cstheme="minorHAnsi"/>
          <w:sz w:val="24"/>
          <w:szCs w:val="24"/>
        </w:rPr>
        <w:t xml:space="preserve"> сравнительно легко разрабатывать и поддерживать довольно сло</w:t>
      </w:r>
      <w:r w:rsidR="004A56F3" w:rsidRPr="007E2E89">
        <w:rPr>
          <w:rFonts w:asciiTheme="minorHAnsi" w:hAnsiTheme="minorHAnsi" w:cstheme="minorHAnsi"/>
          <w:sz w:val="24"/>
          <w:szCs w:val="24"/>
        </w:rPr>
        <w:t>ж</w:t>
      </w:r>
      <w:r w:rsidR="004A56F3" w:rsidRPr="007E2E89">
        <w:rPr>
          <w:rFonts w:asciiTheme="minorHAnsi" w:hAnsiTheme="minorHAnsi" w:cstheme="minorHAnsi"/>
          <w:sz w:val="24"/>
          <w:szCs w:val="24"/>
        </w:rPr>
        <w:t xml:space="preserve">ные модели реальной действительности. </w:t>
      </w:r>
      <w:r w:rsidR="004A56F3" w:rsidRPr="005B051B">
        <w:rPr>
          <w:rFonts w:asciiTheme="minorHAnsi" w:hAnsiTheme="minorHAnsi" w:cstheme="minorHAnsi"/>
          <w:sz w:val="24"/>
          <w:szCs w:val="24"/>
        </w:rPr>
        <w:t>Весьма ценное качество таких средств − масштабируемость разработок. Благодаря этому качеству разработанный код мож</w:t>
      </w:r>
      <w:r w:rsidR="00E37283" w:rsidRPr="00E37283">
        <w:rPr>
          <w:rFonts w:asciiTheme="minorHAnsi" w:hAnsiTheme="minorHAnsi" w:cstheme="minorHAnsi"/>
          <w:sz w:val="24"/>
          <w:szCs w:val="24"/>
        </w:rPr>
        <w:softHyphen/>
      </w:r>
      <w:r w:rsidR="004A56F3" w:rsidRPr="005B051B">
        <w:rPr>
          <w:rFonts w:asciiTheme="minorHAnsi" w:hAnsiTheme="minorHAnsi" w:cstheme="minorHAnsi"/>
          <w:sz w:val="24"/>
          <w:szCs w:val="24"/>
        </w:rPr>
        <w:t>но легко перенести от одной СУ</w:t>
      </w:r>
      <w:proofErr w:type="gramStart"/>
      <w:r w:rsidR="004A56F3" w:rsidRPr="005B051B">
        <w:rPr>
          <w:rFonts w:asciiTheme="minorHAnsi" w:hAnsiTheme="minorHAnsi" w:cstheme="minorHAnsi"/>
          <w:sz w:val="24"/>
          <w:szCs w:val="24"/>
        </w:rPr>
        <w:t>БД к др</w:t>
      </w:r>
      <w:proofErr w:type="gramEnd"/>
      <w:r w:rsidR="004A56F3" w:rsidRPr="005B051B">
        <w:rPr>
          <w:rFonts w:asciiTheme="minorHAnsi" w:hAnsiTheme="minorHAnsi" w:cstheme="minorHAnsi"/>
          <w:sz w:val="24"/>
          <w:szCs w:val="24"/>
        </w:rPr>
        <w:t>угой, практически не внося в него изменения.</w:t>
      </w:r>
    </w:p>
    <w:p w:rsidR="00472BE2" w:rsidRPr="005B051B" w:rsidRDefault="00472BE2" w:rsidP="007E2E89">
      <w:pPr>
        <w:ind w:left="284"/>
        <w:rPr>
          <w:rFonts w:asciiTheme="minorHAnsi" w:hAnsiTheme="minorHAnsi" w:cstheme="minorHAnsi"/>
          <w:sz w:val="24"/>
          <w:szCs w:val="24"/>
        </w:rPr>
      </w:pPr>
    </w:p>
    <w:p w:rsidR="00472BE2" w:rsidRPr="005B051B" w:rsidRDefault="00472BE2" w:rsidP="003357EB"/>
    <w:p w:rsidR="00472BE2" w:rsidRPr="005B051B" w:rsidRDefault="00472BE2" w:rsidP="003357EB"/>
    <w:p w:rsidR="00864526" w:rsidRPr="005B051B" w:rsidRDefault="00864526" w:rsidP="003357EB"/>
    <w:p w:rsidR="00864526" w:rsidRPr="005B051B" w:rsidRDefault="00864526" w:rsidP="003357EB"/>
    <w:p w:rsidR="00472BE2" w:rsidRPr="005B051B" w:rsidRDefault="00472BE2" w:rsidP="003357EB"/>
    <w:p w:rsidR="00472BE2" w:rsidRPr="005B051B" w:rsidRDefault="00472BE2" w:rsidP="003357EB"/>
    <w:p w:rsidR="00472BE2" w:rsidRPr="005B051B" w:rsidRDefault="00472BE2" w:rsidP="003357EB"/>
    <w:p w:rsidR="00472BE2" w:rsidRPr="005B051B" w:rsidRDefault="00472BE2" w:rsidP="003357EB">
      <w:bookmarkStart w:id="539" w:name="_GoBack"/>
      <w:bookmarkEnd w:id="539"/>
    </w:p>
    <w:p w:rsidR="00472BE2" w:rsidRPr="005B051B" w:rsidRDefault="00472BE2" w:rsidP="003357EB"/>
    <w:p w:rsidR="00472BE2" w:rsidRPr="005B051B" w:rsidRDefault="00472BE2" w:rsidP="003357EB"/>
    <w:p w:rsidR="00472BE2" w:rsidRPr="005B051B" w:rsidRDefault="00472BE2" w:rsidP="003357EB"/>
    <w:p w:rsidR="00472BE2" w:rsidRPr="005B051B" w:rsidRDefault="00472BE2" w:rsidP="003357EB"/>
    <w:p w:rsidR="00DE40C7" w:rsidRPr="005B051B" w:rsidRDefault="00DE40C7" w:rsidP="003357EB"/>
    <w:p w:rsidR="00DE40C7" w:rsidRPr="005B051B" w:rsidRDefault="00DE40C7" w:rsidP="003357EB"/>
    <w:p w:rsidR="00DE40C7" w:rsidRDefault="00DE40C7" w:rsidP="00DE40C7">
      <w:pPr>
        <w:autoSpaceDE w:val="0"/>
        <w:autoSpaceDN w:val="0"/>
        <w:adjustRightInd w:val="0"/>
        <w:spacing w:line="288" w:lineRule="auto"/>
        <w:ind w:firstLine="0"/>
        <w:jc w:val="center"/>
        <w:rPr>
          <w:sz w:val="26"/>
          <w:szCs w:val="26"/>
        </w:rPr>
      </w:pPr>
    </w:p>
    <w:sectPr w:rsidR="00DE40C7" w:rsidSect="007B705E">
      <w:pgSz w:w="11906" w:h="16838" w:code="9"/>
      <w:pgMar w:top="1418" w:right="1418" w:bottom="1701" w:left="1418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41DE" w:rsidRDefault="002141DE" w:rsidP="003357EB">
      <w:r>
        <w:separator/>
      </w:r>
    </w:p>
  </w:endnote>
  <w:endnote w:type="continuationSeparator" w:id="0">
    <w:p w:rsidR="002141DE" w:rsidRDefault="002141DE" w:rsidP="003357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_Helver">
    <w:altName w:val="Arial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LT Std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051B" w:rsidRDefault="005B051B">
    <w:pPr>
      <w:pStyle w:val="aff4"/>
      <w:jc w:val="center"/>
    </w:pPr>
  </w:p>
  <w:p w:rsidR="005B051B" w:rsidRDefault="005B051B">
    <w:pPr>
      <w:pStyle w:val="af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41DE" w:rsidRDefault="002141DE" w:rsidP="003357EB">
      <w:r>
        <w:separator/>
      </w:r>
    </w:p>
  </w:footnote>
  <w:footnote w:type="continuationSeparator" w:id="0">
    <w:p w:rsidR="002141DE" w:rsidRDefault="002141DE" w:rsidP="003357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9437964"/>
      <w:docPartObj>
        <w:docPartGallery w:val="Page Numbers (Top of Page)"/>
        <w:docPartUnique/>
      </w:docPartObj>
    </w:sdtPr>
    <w:sdtContent>
      <w:p w:rsidR="005B051B" w:rsidRDefault="005B051B" w:rsidP="0014798C">
        <w:pPr>
          <w:pStyle w:val="affff"/>
          <w:ind w:firstLine="0"/>
          <w:jc w:val="center"/>
        </w:pPr>
        <w:r w:rsidRPr="0014798C">
          <w:rPr>
            <w:rFonts w:asciiTheme="minorHAnsi" w:hAnsiTheme="minorHAnsi" w:cstheme="minorHAnsi"/>
            <w:sz w:val="24"/>
            <w:szCs w:val="24"/>
          </w:rPr>
          <w:fldChar w:fldCharType="begin"/>
        </w:r>
        <w:r w:rsidRPr="0014798C">
          <w:rPr>
            <w:rFonts w:asciiTheme="minorHAnsi" w:hAnsiTheme="minorHAnsi" w:cstheme="minorHAnsi"/>
            <w:sz w:val="24"/>
            <w:szCs w:val="24"/>
          </w:rPr>
          <w:instrText>PAGE   \* MERGEFORMAT</w:instrText>
        </w:r>
        <w:r w:rsidRPr="0014798C">
          <w:rPr>
            <w:rFonts w:asciiTheme="minorHAnsi" w:hAnsiTheme="minorHAnsi" w:cstheme="minorHAnsi"/>
            <w:sz w:val="24"/>
            <w:szCs w:val="24"/>
          </w:rPr>
          <w:fldChar w:fldCharType="separate"/>
        </w:r>
        <w:r w:rsidR="00E37283">
          <w:rPr>
            <w:rFonts w:asciiTheme="minorHAnsi" w:hAnsiTheme="minorHAnsi" w:cstheme="minorHAnsi"/>
            <w:noProof/>
            <w:sz w:val="24"/>
            <w:szCs w:val="24"/>
          </w:rPr>
          <w:t>69</w:t>
        </w:r>
        <w:r w:rsidRPr="0014798C">
          <w:rPr>
            <w:rFonts w:asciiTheme="minorHAnsi" w:hAnsiTheme="minorHAnsi" w:cstheme="minorHAnsi"/>
            <w:sz w:val="24"/>
            <w:szCs w:val="24"/>
          </w:rPr>
          <w:fldChar w:fldCharType="end"/>
        </w:r>
      </w:p>
    </w:sdtContent>
  </w:sdt>
  <w:p w:rsidR="005B051B" w:rsidRDefault="005B051B" w:rsidP="0014798C">
    <w:pPr>
      <w:ind w:firstLine="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DB47D90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BFAF3C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8EE3CBC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80"/>
    <w:multiLevelType w:val="singleLevel"/>
    <w:tmpl w:val="C7E409B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4DF4DD70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C054F298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A190B13C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>
    <w:nsid w:val="06BE6400"/>
    <w:multiLevelType w:val="multilevel"/>
    <w:tmpl w:val="3118B80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20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284" w:firstLine="436"/>
      </w:pPr>
    </w:lvl>
    <w:lvl w:ilvl="3">
      <w:start w:val="1"/>
      <w:numFmt w:val="decimal"/>
      <w:pStyle w:val="41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0F7F262F"/>
    <w:multiLevelType w:val="multilevel"/>
    <w:tmpl w:val="0AD01540"/>
    <w:lvl w:ilvl="0">
      <w:start w:val="1"/>
      <w:numFmt w:val="decimal"/>
      <w:pStyle w:val="10"/>
      <w:lvlText w:val="%1."/>
      <w:lvlJc w:val="left"/>
      <w:pPr>
        <w:tabs>
          <w:tab w:val="num" w:pos="227"/>
        </w:tabs>
        <w:ind w:left="-227" w:firstLine="22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36"/>
        </w:tabs>
        <w:ind w:left="936" w:hanging="55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43"/>
        </w:tabs>
        <w:ind w:left="-297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63"/>
        </w:tabs>
        <w:ind w:left="143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23"/>
        </w:tabs>
        <w:ind w:left="193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43"/>
        </w:tabs>
        <w:ind w:left="243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03"/>
        </w:tabs>
        <w:ind w:left="294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23"/>
        </w:tabs>
        <w:ind w:left="344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43"/>
        </w:tabs>
        <w:ind w:left="4023" w:hanging="1440"/>
      </w:pPr>
      <w:rPr>
        <w:rFonts w:hint="default"/>
      </w:rPr>
    </w:lvl>
  </w:abstractNum>
  <w:abstractNum w:abstractNumId="9">
    <w:nsid w:val="11B171CE"/>
    <w:multiLevelType w:val="multilevel"/>
    <w:tmpl w:val="9A3ECD08"/>
    <w:lvl w:ilvl="0">
      <w:start w:val="1"/>
      <w:numFmt w:val="upperLetter"/>
      <w:pStyle w:val="a"/>
      <w:lvlText w:val="ПРИЛОЖЕНИЕ %1  "/>
      <w:lvlJc w:val="left"/>
      <w:pPr>
        <w:tabs>
          <w:tab w:val="num" w:pos="2977"/>
        </w:tabs>
        <w:ind w:left="2977" w:hanging="1548"/>
      </w:pPr>
      <w:rPr>
        <w:rFonts w:hint="default"/>
        <w:color w:val="800080"/>
      </w:rPr>
    </w:lvl>
    <w:lvl w:ilvl="1">
      <w:start w:val="1"/>
      <w:numFmt w:val="decimal"/>
      <w:lvlText w:val="%1.%2"/>
      <w:lvlJc w:val="left"/>
      <w:pPr>
        <w:tabs>
          <w:tab w:val="num" w:pos="2127"/>
        </w:tabs>
        <w:ind w:left="2127" w:hanging="698"/>
      </w:pPr>
      <w:rPr>
        <w:rFonts w:hint="default"/>
        <w:color w:val="800080"/>
      </w:rPr>
    </w:lvl>
    <w:lvl w:ilvl="2">
      <w:start w:val="1"/>
      <w:numFmt w:val="decimal"/>
      <w:lvlText w:val="%1.%2.%3"/>
      <w:lvlJc w:val="left"/>
      <w:pPr>
        <w:tabs>
          <w:tab w:val="num" w:pos="2240"/>
        </w:tabs>
        <w:ind w:left="2240" w:hanging="811"/>
      </w:pPr>
      <w:rPr>
        <w:rFonts w:hint="default"/>
        <w:color w:val="800080"/>
      </w:rPr>
    </w:lvl>
    <w:lvl w:ilvl="3">
      <w:start w:val="1"/>
      <w:numFmt w:val="decimal"/>
      <w:suff w:val="nothing"/>
      <w:lvlText w:val="%1.%2.%3.%4.  "/>
      <w:lvlJc w:val="left"/>
      <w:pPr>
        <w:ind w:left="2421" w:hanging="992"/>
      </w:pPr>
      <w:rPr>
        <w:rFonts w:hint="default"/>
        <w:color w:val="800080"/>
      </w:rPr>
    </w:lvl>
    <w:lvl w:ilvl="4">
      <w:start w:val="1"/>
      <w:numFmt w:val="decimal"/>
      <w:lvlRestart w:val="0"/>
      <w:suff w:val="space"/>
      <w:lvlText w:val="Рис. %1.%5. "/>
      <w:lvlJc w:val="left"/>
      <w:pPr>
        <w:ind w:left="-1474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474" w:firstLine="0"/>
      </w:pPr>
      <w:rPr>
        <w:rFonts w:hint="default"/>
      </w:rPr>
    </w:lvl>
  </w:abstractNum>
  <w:abstractNum w:abstractNumId="10">
    <w:nsid w:val="12630A06"/>
    <w:multiLevelType w:val="multilevel"/>
    <w:tmpl w:val="71A89AEE"/>
    <w:lvl w:ilvl="0">
      <w:start w:val="1"/>
      <w:numFmt w:val="decimal"/>
      <w:pStyle w:val="a0"/>
      <w:lvlText w:val="%1."/>
      <w:lvlJc w:val="left"/>
      <w:pPr>
        <w:tabs>
          <w:tab w:val="num" w:pos="907"/>
        </w:tabs>
        <w:ind w:left="0" w:firstLine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21"/>
        </w:tabs>
        <w:ind w:left="0" w:firstLine="51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31"/>
        </w:tabs>
        <w:ind w:left="2" w:firstLine="101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2"/>
        </w:tabs>
        <w:ind w:left="173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2"/>
        </w:tabs>
        <w:ind w:left="223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2"/>
        </w:tabs>
        <w:ind w:left="273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2"/>
        </w:tabs>
        <w:ind w:left="324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2"/>
        </w:tabs>
        <w:ind w:left="374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2"/>
        </w:tabs>
        <w:ind w:left="4322" w:hanging="1440"/>
      </w:pPr>
      <w:rPr>
        <w:rFonts w:hint="default"/>
      </w:rPr>
    </w:lvl>
  </w:abstractNum>
  <w:abstractNum w:abstractNumId="11">
    <w:nsid w:val="16C24F24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17DC7EF3"/>
    <w:multiLevelType w:val="multilevel"/>
    <w:tmpl w:val="D8421F2A"/>
    <w:lvl w:ilvl="0">
      <w:start w:val="1"/>
      <w:numFmt w:val="bullet"/>
      <w:pStyle w:val="a1"/>
      <w:lvlText w:val=""/>
      <w:lvlJc w:val="left"/>
      <w:pPr>
        <w:tabs>
          <w:tab w:val="num" w:pos="937"/>
        </w:tabs>
        <w:ind w:left="483" w:firstLine="227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907"/>
        </w:tabs>
        <w:ind w:left="709" w:firstLine="0"/>
      </w:pPr>
      <w:rPr>
        <w:rFonts w:ascii="Symbol" w:hAnsi="Symbol" w:hint="default"/>
        <w:color w:val="auto"/>
      </w:rPr>
    </w:lvl>
    <w:lvl w:ilvl="2">
      <w:start w:val="1"/>
      <w:numFmt w:val="bullet"/>
      <w:lvlText w:val=""/>
      <w:lvlJc w:val="left"/>
      <w:pPr>
        <w:tabs>
          <w:tab w:val="num" w:pos="1361"/>
        </w:tabs>
        <w:ind w:left="1361" w:hanging="340"/>
      </w:pPr>
      <w:rPr>
        <w:rFonts w:ascii="Wingdings" w:hAnsi="Wingdings" w:hint="default"/>
        <w:color w:val="000080"/>
      </w:rPr>
    </w:lvl>
    <w:lvl w:ilvl="3">
      <w:start w:val="1"/>
      <w:numFmt w:val="bullet"/>
      <w:lvlText w:val=""/>
      <w:lvlJc w:val="left"/>
      <w:pPr>
        <w:tabs>
          <w:tab w:val="num" w:pos="1616"/>
        </w:tabs>
        <w:ind w:left="1616" w:hanging="255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tabs>
          <w:tab w:val="num" w:pos="2457"/>
        </w:tabs>
        <w:ind w:left="245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17"/>
        </w:tabs>
        <w:ind w:left="281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177"/>
        </w:tabs>
        <w:ind w:left="317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37"/>
        </w:tabs>
        <w:ind w:left="353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897"/>
        </w:tabs>
        <w:ind w:left="3897" w:hanging="360"/>
      </w:pPr>
      <w:rPr>
        <w:rFonts w:ascii="Symbol" w:hAnsi="Symbol" w:hint="default"/>
      </w:rPr>
    </w:lvl>
  </w:abstractNum>
  <w:abstractNum w:abstractNumId="13">
    <w:nsid w:val="1D32479E"/>
    <w:multiLevelType w:val="multilevel"/>
    <w:tmpl w:val="D100AC9A"/>
    <w:lvl w:ilvl="0">
      <w:start w:val="1"/>
      <w:numFmt w:val="decimal"/>
      <w:pStyle w:val="a2"/>
      <w:lvlText w:val="%1)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3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57"/>
        </w:tabs>
        <w:ind w:left="0" w:firstLine="73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781"/>
        </w:tabs>
        <w:ind w:left="27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348"/>
        </w:tabs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275"/>
        </w:tabs>
        <w:ind w:left="42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4842"/>
        </w:tabs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5769"/>
        </w:tabs>
        <w:ind w:left="57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336"/>
        </w:tabs>
        <w:ind w:left="6336" w:hanging="1800"/>
      </w:pPr>
      <w:rPr>
        <w:rFonts w:hint="default"/>
      </w:rPr>
    </w:lvl>
  </w:abstractNum>
  <w:abstractNum w:abstractNumId="14">
    <w:nsid w:val="203B1DF6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24836C26"/>
    <w:multiLevelType w:val="multilevel"/>
    <w:tmpl w:val="75AE2C80"/>
    <w:lvl w:ilvl="0">
      <w:start w:val="1"/>
      <w:numFmt w:val="upperLetter"/>
      <w:lvlText w:val="ПРИЛОЖЕНИЕ %1."/>
      <w:lvlJc w:val="left"/>
      <w:pPr>
        <w:tabs>
          <w:tab w:val="num" w:pos="3119"/>
        </w:tabs>
        <w:ind w:left="851" w:firstLine="0"/>
      </w:pPr>
      <w:rPr>
        <w:rFonts w:ascii="Times New Roman" w:hAnsi="Times New Roman" w:hint="default"/>
        <w:b/>
        <w:i w:val="0"/>
        <w:color w:val="auto"/>
        <w:sz w:val="24"/>
        <w:szCs w:val="24"/>
      </w:rPr>
    </w:lvl>
    <w:lvl w:ilvl="1">
      <w:start w:val="1"/>
      <w:numFmt w:val="decimal"/>
      <w:pStyle w:val="a3"/>
      <w:lvlText w:val="%1.%2"/>
      <w:lvlJc w:val="left"/>
      <w:pPr>
        <w:tabs>
          <w:tab w:val="num" w:pos="1418"/>
        </w:tabs>
        <w:ind w:left="851" w:firstLine="0"/>
      </w:pPr>
      <w:rPr>
        <w:rFonts w:ascii="Times New Roman" w:hAnsi="Times New Roman" w:hint="default"/>
        <w:b w:val="0"/>
        <w:i w:val="0"/>
        <w:color w:val="auto"/>
        <w:sz w:val="24"/>
        <w:szCs w:val="24"/>
      </w:rPr>
    </w:lvl>
    <w:lvl w:ilvl="2">
      <w:start w:val="1"/>
      <w:numFmt w:val="decimal"/>
      <w:pStyle w:val="11"/>
      <w:lvlText w:val="%1.%2.%3"/>
      <w:lvlJc w:val="left"/>
      <w:pPr>
        <w:tabs>
          <w:tab w:val="num" w:pos="2495"/>
        </w:tabs>
        <w:ind w:left="1702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3233"/>
        </w:tabs>
        <w:ind w:left="3233" w:hanging="811"/>
      </w:pPr>
      <w:rPr>
        <w:rFonts w:hint="default"/>
        <w:color w:val="auto"/>
      </w:rPr>
    </w:lvl>
    <w:lvl w:ilvl="4">
      <w:start w:val="1"/>
      <w:numFmt w:val="decimal"/>
      <w:lvlRestart w:val="0"/>
      <w:lvlText w:val="%1.%2.%3.%4.%5"/>
      <w:lvlJc w:val="left"/>
      <w:pPr>
        <w:tabs>
          <w:tab w:val="num" w:pos="3502"/>
        </w:tabs>
        <w:ind w:left="1702" w:firstLine="72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33"/>
        </w:tabs>
        <w:ind w:left="-2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7" w:firstLine="0"/>
      </w:pPr>
      <w:rPr>
        <w:rFonts w:hint="default"/>
      </w:rPr>
    </w:lvl>
  </w:abstractNum>
  <w:abstractNum w:abstractNumId="16">
    <w:nsid w:val="2BDA0578"/>
    <w:multiLevelType w:val="hybridMultilevel"/>
    <w:tmpl w:val="EBB2AA5C"/>
    <w:lvl w:ilvl="0" w:tplc="64C6550E">
      <w:start w:val="1"/>
      <w:numFmt w:val="bullet"/>
      <w:pStyle w:val="42"/>
      <w:lvlText w:val=""/>
      <w:lvlJc w:val="left"/>
      <w:pPr>
        <w:tabs>
          <w:tab w:val="num" w:pos="2978"/>
        </w:tabs>
        <w:ind w:left="2978" w:hanging="1549"/>
      </w:pPr>
      <w:rPr>
        <w:rFonts w:ascii="Symbol" w:hAnsi="Symbol" w:hint="default"/>
      </w:rPr>
    </w:lvl>
    <w:lvl w:ilvl="1" w:tplc="849CE3DC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1FE450C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50D8DE22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61987F4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248F2A6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72048BDC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D7E10B4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9468AB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>
    <w:nsid w:val="31926507"/>
    <w:multiLevelType w:val="hybridMultilevel"/>
    <w:tmpl w:val="A5729E70"/>
    <w:lvl w:ilvl="0" w:tplc="FFFFFFFF">
      <w:start w:val="1"/>
      <w:numFmt w:val="bullet"/>
      <w:pStyle w:val="Jmark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233"/>
        </w:tabs>
        <w:ind w:left="1233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953"/>
        </w:tabs>
        <w:ind w:left="19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393"/>
        </w:tabs>
        <w:ind w:left="3393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113"/>
        </w:tabs>
        <w:ind w:left="41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833"/>
        </w:tabs>
        <w:ind w:left="48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553"/>
        </w:tabs>
        <w:ind w:left="5553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273"/>
        </w:tabs>
        <w:ind w:left="6273" w:hanging="360"/>
      </w:pPr>
      <w:rPr>
        <w:rFonts w:ascii="Wingdings" w:hAnsi="Wingdings" w:hint="default"/>
      </w:rPr>
    </w:lvl>
  </w:abstractNum>
  <w:abstractNum w:abstractNumId="18">
    <w:nsid w:val="36B20A92"/>
    <w:multiLevelType w:val="multilevel"/>
    <w:tmpl w:val="04190023"/>
    <w:styleLink w:val="a4"/>
    <w:lvl w:ilvl="0">
      <w:start w:val="1"/>
      <w:numFmt w:val="upperRoman"/>
      <w:lvlText w:val="Статья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507856CF"/>
    <w:multiLevelType w:val="multilevel"/>
    <w:tmpl w:val="EDBCF9B6"/>
    <w:lvl w:ilvl="0">
      <w:start w:val="1"/>
      <w:numFmt w:val="bullet"/>
      <w:pStyle w:val="a5"/>
      <w:lvlText w:val="–"/>
      <w:lvlJc w:val="left"/>
      <w:pPr>
        <w:tabs>
          <w:tab w:val="num" w:pos="937"/>
        </w:tabs>
        <w:ind w:left="200" w:firstLine="510"/>
      </w:pPr>
      <w:rPr>
        <w:rFonts w:ascii="Times New Roman" w:hAnsi="Times New Roman" w:cs="Times New Roman" w:hint="default"/>
        <w:color w:val="000080"/>
      </w:rPr>
    </w:lvl>
    <w:lvl w:ilvl="1">
      <w:start w:val="1"/>
      <w:numFmt w:val="bullet"/>
      <w:lvlText w:val=""/>
      <w:lvlJc w:val="left"/>
      <w:pPr>
        <w:tabs>
          <w:tab w:val="num" w:pos="851"/>
        </w:tabs>
        <w:ind w:left="0" w:firstLine="510"/>
      </w:pPr>
      <w:rPr>
        <w:rFonts w:ascii="MT Extra" w:hAnsi="MT Extra" w:hint="default"/>
        <w:color w:val="800000"/>
      </w:rPr>
    </w:lvl>
    <w:lvl w:ilvl="2">
      <w:start w:val="1"/>
      <w:numFmt w:val="bullet"/>
      <w:lvlText w:val=""/>
      <w:lvlJc w:val="left"/>
      <w:pPr>
        <w:tabs>
          <w:tab w:val="num" w:pos="1191"/>
        </w:tabs>
        <w:ind w:left="0" w:firstLine="851"/>
      </w:pPr>
      <w:rPr>
        <w:rFonts w:ascii="Symbol" w:hAnsi="Symbol" w:hint="default"/>
        <w:color w:val="800000"/>
      </w:rPr>
    </w:lvl>
    <w:lvl w:ilvl="3">
      <w:start w:val="1"/>
      <w:numFmt w:val="lowerLetter"/>
      <w:lvlText w:val="%4)"/>
      <w:lvlJc w:val="left"/>
      <w:pPr>
        <w:tabs>
          <w:tab w:val="num" w:pos="1670"/>
        </w:tabs>
        <w:ind w:left="131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390"/>
        </w:tabs>
        <w:ind w:left="203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110"/>
        </w:tabs>
        <w:ind w:left="275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830"/>
        </w:tabs>
        <w:ind w:left="347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550"/>
        </w:tabs>
        <w:ind w:left="419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270"/>
        </w:tabs>
        <w:ind w:left="4910" w:firstLine="0"/>
      </w:pPr>
      <w:rPr>
        <w:rFonts w:hint="default"/>
      </w:rPr>
    </w:lvl>
  </w:abstractNum>
  <w:abstractNum w:abstractNumId="20">
    <w:nsid w:val="577B5F19"/>
    <w:multiLevelType w:val="multilevel"/>
    <w:tmpl w:val="908CE3D2"/>
    <w:lvl w:ilvl="0">
      <w:start w:val="1"/>
      <w:numFmt w:val="decimal"/>
      <w:pStyle w:val="12"/>
      <w:lvlText w:val="ГЛАВА %1."/>
      <w:lvlJc w:val="left"/>
      <w:pPr>
        <w:tabs>
          <w:tab w:val="num" w:pos="1927"/>
        </w:tabs>
        <w:ind w:left="452" w:firstLine="0"/>
      </w:pPr>
      <w:rPr>
        <w:rFonts w:ascii="Times New Roman" w:hAnsi="Times New Roman" w:cs="Times New Roman" w:hint="default"/>
        <w:b/>
        <w:i w:val="0"/>
        <w:caps w:val="0"/>
        <w:color w:val="17365D" w:themeColor="text2" w:themeShade="BF"/>
        <w:sz w:val="32"/>
        <w:szCs w:val="32"/>
      </w:rPr>
    </w:lvl>
    <w:lvl w:ilvl="1">
      <w:start w:val="1"/>
      <w:numFmt w:val="decimal"/>
      <w:pStyle w:val="21"/>
      <w:lvlText w:val="%1.%2"/>
      <w:lvlJc w:val="left"/>
      <w:pPr>
        <w:tabs>
          <w:tab w:val="num" w:pos="1306"/>
        </w:tabs>
        <w:ind w:left="852" w:firstLine="0"/>
      </w:pPr>
      <w:rPr>
        <w:rFonts w:hint="default"/>
        <w:color w:val="auto"/>
      </w:rPr>
    </w:lvl>
    <w:lvl w:ilvl="2">
      <w:start w:val="1"/>
      <w:numFmt w:val="decimal"/>
      <w:pStyle w:val="31"/>
      <w:lvlText w:val="%1.%2.%3"/>
      <w:lvlJc w:val="left"/>
      <w:pPr>
        <w:tabs>
          <w:tab w:val="num" w:pos="1133"/>
        </w:tabs>
        <w:ind w:left="452" w:firstLine="0"/>
      </w:pPr>
      <w:rPr>
        <w:rFonts w:hint="default"/>
        <w:color w:val="auto"/>
        <w:spacing w:val="0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1189"/>
        </w:tabs>
        <w:ind w:left="452" w:firstLine="0"/>
      </w:pPr>
      <w:rPr>
        <w:rFonts w:hint="default"/>
        <w:caps w:val="0"/>
        <w:strike w:val="0"/>
        <w:dstrike w:val="0"/>
        <w:vanish w:val="0"/>
        <w:color w:val="auto"/>
        <w:spacing w:val="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pStyle w:val="51"/>
      <w:lvlText w:val="Рис. %1.%5"/>
      <w:lvlJc w:val="left"/>
      <w:pPr>
        <w:tabs>
          <w:tab w:val="num" w:pos="1334"/>
        </w:tabs>
        <w:ind w:left="426" w:firstLine="0"/>
      </w:pPr>
      <w:rPr>
        <w:rFonts w:ascii="Times New Roman" w:hAnsi="Times New Roman" w:cs="Times New Roman" w:hint="default"/>
        <w:b w:val="0"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upperLetter"/>
      <w:lvlRestart w:val="1"/>
      <w:pStyle w:val="6"/>
      <w:lvlText w:val="ПРИЛОЖЕНИЕ %6."/>
      <w:lvlJc w:val="left"/>
      <w:pPr>
        <w:tabs>
          <w:tab w:val="num" w:pos="3631"/>
        </w:tabs>
        <w:ind w:left="1363" w:firstLine="0"/>
      </w:pPr>
      <w:rPr>
        <w:rFonts w:hint="default"/>
      </w:rPr>
    </w:lvl>
    <w:lvl w:ilvl="6">
      <w:start w:val="1"/>
      <w:numFmt w:val="decimal"/>
      <w:pStyle w:val="7"/>
      <w:lvlText w:val="%6.%7."/>
      <w:lvlJc w:val="left"/>
      <w:pPr>
        <w:tabs>
          <w:tab w:val="num" w:pos="1930"/>
        </w:tabs>
        <w:ind w:left="1363" w:firstLine="0"/>
      </w:pPr>
      <w:rPr>
        <w:rFonts w:hint="default"/>
      </w:rPr>
    </w:lvl>
    <w:lvl w:ilvl="7">
      <w:start w:val="1"/>
      <w:numFmt w:val="decimal"/>
      <w:lvlText w:val="%6.%7.%8"/>
      <w:lvlJc w:val="left"/>
      <w:pPr>
        <w:tabs>
          <w:tab w:val="num" w:pos="2100"/>
        </w:tabs>
        <w:ind w:left="1363" w:firstLine="0"/>
      </w:pPr>
      <w:rPr>
        <w:rFonts w:hint="default"/>
      </w:rPr>
    </w:lvl>
    <w:lvl w:ilvl="8">
      <w:start w:val="1"/>
      <w:numFmt w:val="decimal"/>
      <w:lvlText w:val="%6.%7.%8.%9"/>
      <w:lvlJc w:val="left"/>
      <w:pPr>
        <w:tabs>
          <w:tab w:val="num" w:pos="2213"/>
        </w:tabs>
        <w:ind w:left="1363" w:firstLine="0"/>
      </w:pPr>
      <w:rPr>
        <w:rFonts w:ascii="Times New Roman" w:hAnsi="Times New Roman" w:hint="default"/>
        <w:b w:val="0"/>
        <w:i w:val="0"/>
        <w:spacing w:val="0"/>
        <w:sz w:val="24"/>
        <w:szCs w:val="24"/>
      </w:rPr>
    </w:lvl>
  </w:abstractNum>
  <w:abstractNum w:abstractNumId="21">
    <w:nsid w:val="586974F2"/>
    <w:multiLevelType w:val="multilevel"/>
    <w:tmpl w:val="7C52E726"/>
    <w:lvl w:ilvl="0">
      <w:start w:val="1"/>
      <w:numFmt w:val="upperLetter"/>
      <w:lvlText w:val="Приложение %1.  "/>
      <w:lvlJc w:val="left"/>
      <w:pPr>
        <w:tabs>
          <w:tab w:val="num" w:pos="0"/>
        </w:tabs>
        <w:ind w:left="3119" w:hanging="2609"/>
      </w:pPr>
      <w:rPr>
        <w:rFonts w:hint="default"/>
        <w:color w:val="auto"/>
      </w:rPr>
    </w:lvl>
    <w:lvl w:ilvl="1">
      <w:start w:val="1"/>
      <w:numFmt w:val="decimal"/>
      <w:pStyle w:val="a6"/>
      <w:lvlText w:val="%1.%2."/>
      <w:lvlJc w:val="left"/>
      <w:pPr>
        <w:tabs>
          <w:tab w:val="num" w:pos="964"/>
        </w:tabs>
        <w:ind w:left="964" w:hanging="454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851"/>
      </w:pPr>
      <w:rPr>
        <w:rFonts w:hint="default"/>
        <w:color w:val="800080"/>
      </w:rPr>
    </w:lvl>
    <w:lvl w:ilvl="3">
      <w:start w:val="1"/>
      <w:numFmt w:val="decimal"/>
      <w:suff w:val="nothing"/>
      <w:lvlText w:val="%1.%2.%3.%4.  "/>
      <w:lvlJc w:val="left"/>
      <w:pPr>
        <w:ind w:left="1304" w:hanging="584"/>
      </w:pPr>
      <w:rPr>
        <w:rFonts w:hint="default"/>
        <w:color w:val="800080"/>
      </w:rPr>
    </w:lvl>
    <w:lvl w:ilvl="4">
      <w:start w:val="1"/>
      <w:numFmt w:val="decimal"/>
      <w:lvlRestart w:val="0"/>
      <w:suff w:val="space"/>
      <w:lvlText w:val="Рис. %1.%5. "/>
      <w:lvlJc w:val="left"/>
      <w:pPr>
        <w:ind w:left="-1843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1843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1843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1843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1843" w:firstLine="0"/>
      </w:pPr>
      <w:rPr>
        <w:rFonts w:hint="default"/>
      </w:rPr>
    </w:lvl>
  </w:abstractNum>
  <w:abstractNum w:abstractNumId="22">
    <w:nsid w:val="62F40767"/>
    <w:multiLevelType w:val="multilevel"/>
    <w:tmpl w:val="552E5042"/>
    <w:lvl w:ilvl="0">
      <w:start w:val="1"/>
      <w:numFmt w:val="decimal"/>
      <w:suff w:val="space"/>
      <w:lvlText w:val="%1  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suff w:val="space"/>
      <w:lvlText w:val="%1.%2.%3    "/>
      <w:lvlJc w:val="left"/>
      <w:pPr>
        <w:ind w:left="850" w:hanging="850"/>
      </w:pPr>
      <w:rPr>
        <w:rFonts w:hint="default"/>
      </w:rPr>
    </w:lvl>
    <w:lvl w:ilvl="3">
      <w:start w:val="1"/>
      <w:numFmt w:val="decimal"/>
      <w:suff w:val="nothing"/>
      <w:lvlText w:val="Таблица %4  "/>
      <w:lvlJc w:val="left"/>
      <w:pPr>
        <w:ind w:left="1162" w:hanging="1162"/>
      </w:pPr>
      <w:rPr>
        <w:rFonts w:hint="default"/>
      </w:rPr>
    </w:lvl>
    <w:lvl w:ilvl="4">
      <w:start w:val="1"/>
      <w:numFmt w:val="decimal"/>
      <w:lvlRestart w:val="0"/>
      <w:suff w:val="space"/>
      <w:lvlText w:val="Рис. %1.%5. "/>
      <w:lvlJc w:val="left"/>
      <w:pPr>
        <w:ind w:left="-709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709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709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709" w:firstLine="0"/>
      </w:pPr>
      <w:rPr>
        <w:rFonts w:hint="default"/>
      </w:rPr>
    </w:lvl>
    <w:lvl w:ilvl="8">
      <w:start w:val="1"/>
      <w:numFmt w:val="decimal"/>
      <w:pStyle w:val="9"/>
      <w:lvlText w:val="%9."/>
      <w:lvlJc w:val="left"/>
      <w:pPr>
        <w:tabs>
          <w:tab w:val="num" w:pos="-349"/>
        </w:tabs>
        <w:ind w:left="-709" w:firstLine="0"/>
      </w:pPr>
      <w:rPr>
        <w:rFonts w:hint="default"/>
      </w:rPr>
    </w:lvl>
  </w:abstractNum>
  <w:abstractNum w:abstractNumId="23">
    <w:nsid w:val="65C92D45"/>
    <w:multiLevelType w:val="multilevel"/>
    <w:tmpl w:val="9CCA7538"/>
    <w:lvl w:ilvl="0">
      <w:start w:val="1"/>
      <w:numFmt w:val="none"/>
      <w:pStyle w:val="a7"/>
      <w:suff w:val="nothing"/>
      <w:lvlText w:val="ПРИЛОЖЕНИЕ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suff w:val="space"/>
      <w:lvlText w:val="П%1.%2  "/>
      <w:lvlJc w:val="left"/>
      <w:pPr>
        <w:ind w:left="-11" w:firstLine="720"/>
      </w:pPr>
      <w:rPr>
        <w:rFonts w:hint="default"/>
      </w:rPr>
    </w:lvl>
    <w:lvl w:ilvl="2">
      <w:start w:val="1"/>
      <w:numFmt w:val="decimal"/>
      <w:suff w:val="space"/>
      <w:lvlText w:val="П%1.%2.%3    "/>
      <w:lvlJc w:val="left"/>
      <w:pPr>
        <w:ind w:left="-11" w:firstLine="720"/>
      </w:pPr>
      <w:rPr>
        <w:rFonts w:hint="default"/>
      </w:rPr>
    </w:lvl>
    <w:lvl w:ilvl="3">
      <w:start w:val="1"/>
      <w:numFmt w:val="decimal"/>
      <w:suff w:val="space"/>
      <w:lvlText w:val="П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Restart w:val="0"/>
      <w:suff w:val="nothing"/>
      <w:lvlText w:val="Рисунок %5"/>
      <w:lvlJc w:val="left"/>
      <w:pPr>
        <w:ind w:left="1249" w:firstLine="0"/>
      </w:pPr>
      <w:rPr>
        <w:rFonts w:hint="default"/>
      </w:rPr>
    </w:lvl>
    <w:lvl w:ilvl="5">
      <w:start w:val="1"/>
      <w:numFmt w:val="decimal"/>
      <w:lvlText w:val="Таблица %6."/>
      <w:lvlJc w:val="left"/>
      <w:pPr>
        <w:tabs>
          <w:tab w:val="num" w:pos="2183"/>
        </w:tabs>
        <w:ind w:left="2076" w:hanging="647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</w:abstractNum>
  <w:abstractNum w:abstractNumId="24">
    <w:nsid w:val="687F2D13"/>
    <w:multiLevelType w:val="hybridMultilevel"/>
    <w:tmpl w:val="91BEB61A"/>
    <w:lvl w:ilvl="0" w:tplc="FFFFFFFF">
      <w:start w:val="1"/>
      <w:numFmt w:val="decimal"/>
      <w:pStyle w:val="Jnum"/>
      <w:lvlText w:val="%1.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D6F6E71"/>
    <w:multiLevelType w:val="hybridMultilevel"/>
    <w:tmpl w:val="2BBACC60"/>
    <w:lvl w:ilvl="0" w:tplc="12F82568">
      <w:start w:val="1"/>
      <w:numFmt w:val="decimal"/>
      <w:pStyle w:val="8"/>
      <w:lvlText w:val="Пример %1."/>
      <w:lvlJc w:val="left"/>
      <w:pPr>
        <w:tabs>
          <w:tab w:val="num" w:pos="1701"/>
        </w:tabs>
        <w:ind w:left="1701" w:hanging="981"/>
      </w:pPr>
      <w:rPr>
        <w:rFonts w:ascii="Times New Roman" w:hAnsi="Times New Roman" w:hint="default"/>
        <w:b w:val="0"/>
        <w:i/>
        <w:sz w:val="28"/>
        <w:szCs w:val="28"/>
      </w:rPr>
    </w:lvl>
    <w:lvl w:ilvl="1" w:tplc="5E2C311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7103FF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B565A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D6587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E5012F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F4E97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C875D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7C3EDC6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F860191"/>
    <w:multiLevelType w:val="multilevel"/>
    <w:tmpl w:val="308E3E36"/>
    <w:lvl w:ilvl="0">
      <w:start w:val="1"/>
      <w:numFmt w:val="decimal"/>
      <w:pStyle w:val="a8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tabs>
          <w:tab w:val="num" w:pos="400"/>
        </w:tabs>
        <w:ind w:left="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60"/>
        </w:tabs>
        <w:ind w:left="7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80"/>
        </w:tabs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40"/>
        </w:tabs>
        <w:ind w:left="1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60"/>
        </w:tabs>
        <w:ind w:left="25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920"/>
        </w:tabs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640"/>
        </w:tabs>
        <w:ind w:left="36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360"/>
        </w:tabs>
        <w:ind w:left="4360" w:hanging="2160"/>
      </w:pPr>
      <w:rPr>
        <w:rFonts w:hint="default"/>
      </w:rPr>
    </w:lvl>
  </w:abstractNum>
  <w:num w:numId="1">
    <w:abstractNumId w:val="25"/>
  </w:num>
  <w:num w:numId="2">
    <w:abstractNumId w:val="22"/>
  </w:num>
  <w:num w:numId="3">
    <w:abstractNumId w:val="16"/>
  </w:num>
  <w:num w:numId="4">
    <w:abstractNumId w:val="10"/>
  </w:num>
  <w:num w:numId="5">
    <w:abstractNumId w:val="21"/>
  </w:num>
  <w:num w:numId="6">
    <w:abstractNumId w:val="19"/>
  </w:num>
  <w:num w:numId="7">
    <w:abstractNumId w:val="12"/>
  </w:num>
  <w:num w:numId="8">
    <w:abstractNumId w:val="8"/>
  </w:num>
  <w:num w:numId="9">
    <w:abstractNumId w:val="26"/>
  </w:num>
  <w:num w:numId="10">
    <w:abstractNumId w:val="7"/>
  </w:num>
  <w:num w:numId="11">
    <w:abstractNumId w:val="13"/>
  </w:num>
  <w:num w:numId="12">
    <w:abstractNumId w:val="24"/>
  </w:num>
  <w:num w:numId="13">
    <w:abstractNumId w:val="1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  <w:num w:numId="22">
    <w:abstractNumId w:val="11"/>
  </w:num>
  <w:num w:numId="23">
    <w:abstractNumId w:val="18"/>
  </w:num>
  <w:num w:numId="24">
    <w:abstractNumId w:val="23"/>
  </w:num>
  <w:num w:numId="25">
    <w:abstractNumId w:val="9"/>
  </w:num>
  <w:num w:numId="26">
    <w:abstractNumId w:val="20"/>
  </w:num>
  <w:num w:numId="27">
    <w:abstractNumId w:val="1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5"/>
  <w:embedSystemFonts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ru-RU" w:vendorID="1" w:dllVersion="512" w:checkStyle="1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357"/>
  <w:drawingGridHorizontalSpacing w:val="169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B46"/>
    <w:rsid w:val="00001463"/>
    <w:rsid w:val="000014B9"/>
    <w:rsid w:val="000017CE"/>
    <w:rsid w:val="0000200A"/>
    <w:rsid w:val="00002F41"/>
    <w:rsid w:val="00004B42"/>
    <w:rsid w:val="00004D84"/>
    <w:rsid w:val="00005DE4"/>
    <w:rsid w:val="00011657"/>
    <w:rsid w:val="000128E6"/>
    <w:rsid w:val="0001563B"/>
    <w:rsid w:val="00017D1E"/>
    <w:rsid w:val="0002188A"/>
    <w:rsid w:val="00021EB8"/>
    <w:rsid w:val="00023C35"/>
    <w:rsid w:val="00024B0E"/>
    <w:rsid w:val="000261C6"/>
    <w:rsid w:val="0002737C"/>
    <w:rsid w:val="000279AF"/>
    <w:rsid w:val="00030E8E"/>
    <w:rsid w:val="00031734"/>
    <w:rsid w:val="00032103"/>
    <w:rsid w:val="00032786"/>
    <w:rsid w:val="00033030"/>
    <w:rsid w:val="00033441"/>
    <w:rsid w:val="00034CE1"/>
    <w:rsid w:val="00035649"/>
    <w:rsid w:val="00036576"/>
    <w:rsid w:val="00037376"/>
    <w:rsid w:val="0004062F"/>
    <w:rsid w:val="00040D5D"/>
    <w:rsid w:val="00042835"/>
    <w:rsid w:val="000437D0"/>
    <w:rsid w:val="00043B33"/>
    <w:rsid w:val="000445DA"/>
    <w:rsid w:val="00045582"/>
    <w:rsid w:val="00045C85"/>
    <w:rsid w:val="000554B3"/>
    <w:rsid w:val="00056299"/>
    <w:rsid w:val="000604C0"/>
    <w:rsid w:val="00061327"/>
    <w:rsid w:val="00062109"/>
    <w:rsid w:val="0006311F"/>
    <w:rsid w:val="000635D8"/>
    <w:rsid w:val="000635F6"/>
    <w:rsid w:val="00066354"/>
    <w:rsid w:val="00066592"/>
    <w:rsid w:val="00066D9B"/>
    <w:rsid w:val="000678F0"/>
    <w:rsid w:val="00070C9A"/>
    <w:rsid w:val="00072354"/>
    <w:rsid w:val="00073078"/>
    <w:rsid w:val="000732EF"/>
    <w:rsid w:val="00074E6F"/>
    <w:rsid w:val="000756C5"/>
    <w:rsid w:val="00077200"/>
    <w:rsid w:val="00082260"/>
    <w:rsid w:val="00082A10"/>
    <w:rsid w:val="00082DE8"/>
    <w:rsid w:val="00085AF0"/>
    <w:rsid w:val="000916EA"/>
    <w:rsid w:val="00091B68"/>
    <w:rsid w:val="00094E22"/>
    <w:rsid w:val="00096AFC"/>
    <w:rsid w:val="00097250"/>
    <w:rsid w:val="000A09C2"/>
    <w:rsid w:val="000A4F79"/>
    <w:rsid w:val="000A58FC"/>
    <w:rsid w:val="000A5E68"/>
    <w:rsid w:val="000A5FD1"/>
    <w:rsid w:val="000B1920"/>
    <w:rsid w:val="000B353A"/>
    <w:rsid w:val="000B371F"/>
    <w:rsid w:val="000B37C6"/>
    <w:rsid w:val="000B5E90"/>
    <w:rsid w:val="000B6DD6"/>
    <w:rsid w:val="000B7AC5"/>
    <w:rsid w:val="000C09E1"/>
    <w:rsid w:val="000C0DA5"/>
    <w:rsid w:val="000C0E4F"/>
    <w:rsid w:val="000C2886"/>
    <w:rsid w:val="000C317F"/>
    <w:rsid w:val="000C4A7B"/>
    <w:rsid w:val="000D08E0"/>
    <w:rsid w:val="000D29E4"/>
    <w:rsid w:val="000D3705"/>
    <w:rsid w:val="000D4606"/>
    <w:rsid w:val="000E0F41"/>
    <w:rsid w:val="000E27D0"/>
    <w:rsid w:val="000E382B"/>
    <w:rsid w:val="000E4B62"/>
    <w:rsid w:val="000E4E02"/>
    <w:rsid w:val="000E72C9"/>
    <w:rsid w:val="000E7F71"/>
    <w:rsid w:val="000F07B8"/>
    <w:rsid w:val="000F261F"/>
    <w:rsid w:val="000F3480"/>
    <w:rsid w:val="000F3BC8"/>
    <w:rsid w:val="000F5AE0"/>
    <w:rsid w:val="0010032C"/>
    <w:rsid w:val="0010083D"/>
    <w:rsid w:val="00101A3B"/>
    <w:rsid w:val="001021D1"/>
    <w:rsid w:val="001030C1"/>
    <w:rsid w:val="0010463A"/>
    <w:rsid w:val="00105770"/>
    <w:rsid w:val="00111DD5"/>
    <w:rsid w:val="00112068"/>
    <w:rsid w:val="00113751"/>
    <w:rsid w:val="00114031"/>
    <w:rsid w:val="00116DAB"/>
    <w:rsid w:val="00116F9E"/>
    <w:rsid w:val="001171C7"/>
    <w:rsid w:val="001201B6"/>
    <w:rsid w:val="00122216"/>
    <w:rsid w:val="001231D9"/>
    <w:rsid w:val="001258C7"/>
    <w:rsid w:val="00130388"/>
    <w:rsid w:val="00131BF7"/>
    <w:rsid w:val="001327A3"/>
    <w:rsid w:val="001342E0"/>
    <w:rsid w:val="001376FF"/>
    <w:rsid w:val="001401B3"/>
    <w:rsid w:val="00140CF9"/>
    <w:rsid w:val="001433D6"/>
    <w:rsid w:val="00143599"/>
    <w:rsid w:val="00145A57"/>
    <w:rsid w:val="00145C2B"/>
    <w:rsid w:val="00146F42"/>
    <w:rsid w:val="0014798C"/>
    <w:rsid w:val="00151D6C"/>
    <w:rsid w:val="001526AC"/>
    <w:rsid w:val="00154A75"/>
    <w:rsid w:val="00156B01"/>
    <w:rsid w:val="00162C47"/>
    <w:rsid w:val="00162D0B"/>
    <w:rsid w:val="00166081"/>
    <w:rsid w:val="00167166"/>
    <w:rsid w:val="00171C76"/>
    <w:rsid w:val="00172CB6"/>
    <w:rsid w:val="0017500A"/>
    <w:rsid w:val="00181FF4"/>
    <w:rsid w:val="00182C28"/>
    <w:rsid w:val="00186BD9"/>
    <w:rsid w:val="001878A8"/>
    <w:rsid w:val="0019174A"/>
    <w:rsid w:val="00191768"/>
    <w:rsid w:val="00193244"/>
    <w:rsid w:val="00196AAE"/>
    <w:rsid w:val="00196CE1"/>
    <w:rsid w:val="001A058D"/>
    <w:rsid w:val="001A3823"/>
    <w:rsid w:val="001A51D4"/>
    <w:rsid w:val="001A5F25"/>
    <w:rsid w:val="001A6C00"/>
    <w:rsid w:val="001B0193"/>
    <w:rsid w:val="001B10BE"/>
    <w:rsid w:val="001B1A2D"/>
    <w:rsid w:val="001B20E8"/>
    <w:rsid w:val="001B3131"/>
    <w:rsid w:val="001B6842"/>
    <w:rsid w:val="001C0EE3"/>
    <w:rsid w:val="001C1E9F"/>
    <w:rsid w:val="001C1F09"/>
    <w:rsid w:val="001C2B69"/>
    <w:rsid w:val="001C3FFC"/>
    <w:rsid w:val="001C530D"/>
    <w:rsid w:val="001C5609"/>
    <w:rsid w:val="001D0163"/>
    <w:rsid w:val="001D09F1"/>
    <w:rsid w:val="001D142A"/>
    <w:rsid w:val="001D1D46"/>
    <w:rsid w:val="001D2DD8"/>
    <w:rsid w:val="001E1FFF"/>
    <w:rsid w:val="001E4087"/>
    <w:rsid w:val="001E4E21"/>
    <w:rsid w:val="001F00C8"/>
    <w:rsid w:val="001F33FE"/>
    <w:rsid w:val="001F36C4"/>
    <w:rsid w:val="001F4C17"/>
    <w:rsid w:val="001F4DBC"/>
    <w:rsid w:val="001F504A"/>
    <w:rsid w:val="002024B2"/>
    <w:rsid w:val="00203393"/>
    <w:rsid w:val="00203F55"/>
    <w:rsid w:val="002040BE"/>
    <w:rsid w:val="0020610D"/>
    <w:rsid w:val="00206B5F"/>
    <w:rsid w:val="00207327"/>
    <w:rsid w:val="002115EA"/>
    <w:rsid w:val="002132B7"/>
    <w:rsid w:val="00213FC8"/>
    <w:rsid w:val="002141DE"/>
    <w:rsid w:val="0021587E"/>
    <w:rsid w:val="00215B37"/>
    <w:rsid w:val="00216013"/>
    <w:rsid w:val="0021627D"/>
    <w:rsid w:val="0021628A"/>
    <w:rsid w:val="002171A1"/>
    <w:rsid w:val="00220119"/>
    <w:rsid w:val="002208E1"/>
    <w:rsid w:val="00222845"/>
    <w:rsid w:val="00222C90"/>
    <w:rsid w:val="00222F93"/>
    <w:rsid w:val="00225FB0"/>
    <w:rsid w:val="00227279"/>
    <w:rsid w:val="00227D4B"/>
    <w:rsid w:val="00232673"/>
    <w:rsid w:val="0023612F"/>
    <w:rsid w:val="00236235"/>
    <w:rsid w:val="00240083"/>
    <w:rsid w:val="00241F64"/>
    <w:rsid w:val="002432FF"/>
    <w:rsid w:val="00244EC3"/>
    <w:rsid w:val="00244F2C"/>
    <w:rsid w:val="00245308"/>
    <w:rsid w:val="00246E61"/>
    <w:rsid w:val="00250126"/>
    <w:rsid w:val="00251D75"/>
    <w:rsid w:val="002529F9"/>
    <w:rsid w:val="00253624"/>
    <w:rsid w:val="00255C32"/>
    <w:rsid w:val="00255E9A"/>
    <w:rsid w:val="002603AC"/>
    <w:rsid w:val="00261696"/>
    <w:rsid w:val="00265EDC"/>
    <w:rsid w:val="002661F6"/>
    <w:rsid w:val="00267443"/>
    <w:rsid w:val="00272312"/>
    <w:rsid w:val="0027278C"/>
    <w:rsid w:val="002749E6"/>
    <w:rsid w:val="00275520"/>
    <w:rsid w:val="002762CC"/>
    <w:rsid w:val="00280189"/>
    <w:rsid w:val="00282015"/>
    <w:rsid w:val="002821AE"/>
    <w:rsid w:val="002851A5"/>
    <w:rsid w:val="002861B3"/>
    <w:rsid w:val="00286CB8"/>
    <w:rsid w:val="002902CB"/>
    <w:rsid w:val="0029041B"/>
    <w:rsid w:val="00290AAB"/>
    <w:rsid w:val="002914C4"/>
    <w:rsid w:val="00291E53"/>
    <w:rsid w:val="00293557"/>
    <w:rsid w:val="0029456F"/>
    <w:rsid w:val="00294E90"/>
    <w:rsid w:val="00294FD4"/>
    <w:rsid w:val="00295103"/>
    <w:rsid w:val="00297B8B"/>
    <w:rsid w:val="002B0053"/>
    <w:rsid w:val="002B3B87"/>
    <w:rsid w:val="002B40F8"/>
    <w:rsid w:val="002B4A19"/>
    <w:rsid w:val="002B5228"/>
    <w:rsid w:val="002C07BE"/>
    <w:rsid w:val="002C08AA"/>
    <w:rsid w:val="002C1144"/>
    <w:rsid w:val="002D095A"/>
    <w:rsid w:val="002D5216"/>
    <w:rsid w:val="002D56ED"/>
    <w:rsid w:val="002D5F84"/>
    <w:rsid w:val="002E13BC"/>
    <w:rsid w:val="002E6171"/>
    <w:rsid w:val="002E7283"/>
    <w:rsid w:val="002F0F40"/>
    <w:rsid w:val="002F2FBE"/>
    <w:rsid w:val="002F4239"/>
    <w:rsid w:val="002F4643"/>
    <w:rsid w:val="002F615C"/>
    <w:rsid w:val="002F6444"/>
    <w:rsid w:val="002F74FB"/>
    <w:rsid w:val="0030277B"/>
    <w:rsid w:val="00303948"/>
    <w:rsid w:val="0030442A"/>
    <w:rsid w:val="00306DFB"/>
    <w:rsid w:val="00306E44"/>
    <w:rsid w:val="00307E09"/>
    <w:rsid w:val="00312CD1"/>
    <w:rsid w:val="003133E1"/>
    <w:rsid w:val="003153DC"/>
    <w:rsid w:val="00317EB8"/>
    <w:rsid w:val="0032290C"/>
    <w:rsid w:val="00323FDF"/>
    <w:rsid w:val="003245D8"/>
    <w:rsid w:val="00324A57"/>
    <w:rsid w:val="003253E2"/>
    <w:rsid w:val="00325C28"/>
    <w:rsid w:val="00326917"/>
    <w:rsid w:val="00327EED"/>
    <w:rsid w:val="003306FF"/>
    <w:rsid w:val="00330BFB"/>
    <w:rsid w:val="0033204F"/>
    <w:rsid w:val="00333237"/>
    <w:rsid w:val="003334DD"/>
    <w:rsid w:val="00333A8C"/>
    <w:rsid w:val="00333F8C"/>
    <w:rsid w:val="00334E5A"/>
    <w:rsid w:val="003357EB"/>
    <w:rsid w:val="00336D3A"/>
    <w:rsid w:val="00336D9B"/>
    <w:rsid w:val="00340F0C"/>
    <w:rsid w:val="00341D27"/>
    <w:rsid w:val="00342B39"/>
    <w:rsid w:val="0034419E"/>
    <w:rsid w:val="003444DD"/>
    <w:rsid w:val="00346F0D"/>
    <w:rsid w:val="0035241D"/>
    <w:rsid w:val="003530AE"/>
    <w:rsid w:val="00353B4F"/>
    <w:rsid w:val="003544DA"/>
    <w:rsid w:val="003569E9"/>
    <w:rsid w:val="00356ED5"/>
    <w:rsid w:val="00357345"/>
    <w:rsid w:val="00357693"/>
    <w:rsid w:val="00357D8F"/>
    <w:rsid w:val="00360C63"/>
    <w:rsid w:val="00363015"/>
    <w:rsid w:val="00363EEA"/>
    <w:rsid w:val="0036418A"/>
    <w:rsid w:val="00365473"/>
    <w:rsid w:val="00367C7D"/>
    <w:rsid w:val="003710EA"/>
    <w:rsid w:val="00373459"/>
    <w:rsid w:val="00373916"/>
    <w:rsid w:val="00374BDB"/>
    <w:rsid w:val="00376026"/>
    <w:rsid w:val="00376A6E"/>
    <w:rsid w:val="0038030C"/>
    <w:rsid w:val="00381A13"/>
    <w:rsid w:val="00383FEF"/>
    <w:rsid w:val="00385FCE"/>
    <w:rsid w:val="00386E33"/>
    <w:rsid w:val="0038728A"/>
    <w:rsid w:val="0038796B"/>
    <w:rsid w:val="00390C0B"/>
    <w:rsid w:val="003938F8"/>
    <w:rsid w:val="003944F4"/>
    <w:rsid w:val="00397BEE"/>
    <w:rsid w:val="003A0727"/>
    <w:rsid w:val="003A1D91"/>
    <w:rsid w:val="003A3070"/>
    <w:rsid w:val="003A3487"/>
    <w:rsid w:val="003A3490"/>
    <w:rsid w:val="003A5205"/>
    <w:rsid w:val="003A68C5"/>
    <w:rsid w:val="003A69CD"/>
    <w:rsid w:val="003A775F"/>
    <w:rsid w:val="003B17E6"/>
    <w:rsid w:val="003B237B"/>
    <w:rsid w:val="003B24EE"/>
    <w:rsid w:val="003B2867"/>
    <w:rsid w:val="003B36FE"/>
    <w:rsid w:val="003B3A85"/>
    <w:rsid w:val="003B3EBB"/>
    <w:rsid w:val="003B4615"/>
    <w:rsid w:val="003B5CC3"/>
    <w:rsid w:val="003C01EE"/>
    <w:rsid w:val="003C2B1E"/>
    <w:rsid w:val="003C2D60"/>
    <w:rsid w:val="003C30B0"/>
    <w:rsid w:val="003C3275"/>
    <w:rsid w:val="003C39C5"/>
    <w:rsid w:val="003C42E2"/>
    <w:rsid w:val="003C4C22"/>
    <w:rsid w:val="003D21CD"/>
    <w:rsid w:val="003D2BB9"/>
    <w:rsid w:val="003D3CE8"/>
    <w:rsid w:val="003D57DC"/>
    <w:rsid w:val="003D5C2E"/>
    <w:rsid w:val="003D5E8D"/>
    <w:rsid w:val="003D6201"/>
    <w:rsid w:val="003D67B1"/>
    <w:rsid w:val="003D6F49"/>
    <w:rsid w:val="003E04ED"/>
    <w:rsid w:val="003E0CC2"/>
    <w:rsid w:val="003E0EE6"/>
    <w:rsid w:val="003E3724"/>
    <w:rsid w:val="003E4520"/>
    <w:rsid w:val="003E4D7C"/>
    <w:rsid w:val="003E6DEF"/>
    <w:rsid w:val="003E7F23"/>
    <w:rsid w:val="003F0550"/>
    <w:rsid w:val="003F0C03"/>
    <w:rsid w:val="003F125B"/>
    <w:rsid w:val="003F2493"/>
    <w:rsid w:val="003F55B4"/>
    <w:rsid w:val="003F5DD8"/>
    <w:rsid w:val="003F6516"/>
    <w:rsid w:val="003F7009"/>
    <w:rsid w:val="00400DCA"/>
    <w:rsid w:val="00400EEF"/>
    <w:rsid w:val="00401594"/>
    <w:rsid w:val="00401C86"/>
    <w:rsid w:val="0040206D"/>
    <w:rsid w:val="00402594"/>
    <w:rsid w:val="00402FFF"/>
    <w:rsid w:val="00403A51"/>
    <w:rsid w:val="00405F7E"/>
    <w:rsid w:val="00406E95"/>
    <w:rsid w:val="00410E6B"/>
    <w:rsid w:val="0041397E"/>
    <w:rsid w:val="004143B8"/>
    <w:rsid w:val="00415104"/>
    <w:rsid w:val="00415106"/>
    <w:rsid w:val="00415982"/>
    <w:rsid w:val="0041697D"/>
    <w:rsid w:val="00417F21"/>
    <w:rsid w:val="00421A84"/>
    <w:rsid w:val="00421DBB"/>
    <w:rsid w:val="00421FCD"/>
    <w:rsid w:val="00422B76"/>
    <w:rsid w:val="0042343E"/>
    <w:rsid w:val="004240B8"/>
    <w:rsid w:val="00425DFD"/>
    <w:rsid w:val="00426763"/>
    <w:rsid w:val="00431E9B"/>
    <w:rsid w:val="004325FD"/>
    <w:rsid w:val="00433206"/>
    <w:rsid w:val="00434727"/>
    <w:rsid w:val="0043485B"/>
    <w:rsid w:val="004409A0"/>
    <w:rsid w:val="004420F3"/>
    <w:rsid w:val="004422BC"/>
    <w:rsid w:val="004450D6"/>
    <w:rsid w:val="00445FB1"/>
    <w:rsid w:val="00446D7F"/>
    <w:rsid w:val="004471A2"/>
    <w:rsid w:val="004520DD"/>
    <w:rsid w:val="00452349"/>
    <w:rsid w:val="0045364F"/>
    <w:rsid w:val="00453B8A"/>
    <w:rsid w:val="00454549"/>
    <w:rsid w:val="00461783"/>
    <w:rsid w:val="00463226"/>
    <w:rsid w:val="0046429C"/>
    <w:rsid w:val="004647D8"/>
    <w:rsid w:val="0046582A"/>
    <w:rsid w:val="00467E14"/>
    <w:rsid w:val="0047098F"/>
    <w:rsid w:val="00472497"/>
    <w:rsid w:val="00472BE2"/>
    <w:rsid w:val="0047337F"/>
    <w:rsid w:val="00473B17"/>
    <w:rsid w:val="004740AB"/>
    <w:rsid w:val="0047413D"/>
    <w:rsid w:val="004751B1"/>
    <w:rsid w:val="00476612"/>
    <w:rsid w:val="00476EC9"/>
    <w:rsid w:val="00477207"/>
    <w:rsid w:val="00477C18"/>
    <w:rsid w:val="004820A2"/>
    <w:rsid w:val="004834A5"/>
    <w:rsid w:val="0048354A"/>
    <w:rsid w:val="00484EC5"/>
    <w:rsid w:val="004865F9"/>
    <w:rsid w:val="004866D7"/>
    <w:rsid w:val="004871A6"/>
    <w:rsid w:val="00487330"/>
    <w:rsid w:val="00491684"/>
    <w:rsid w:val="00491E01"/>
    <w:rsid w:val="004925FA"/>
    <w:rsid w:val="0049271C"/>
    <w:rsid w:val="00494789"/>
    <w:rsid w:val="00494D0C"/>
    <w:rsid w:val="00497F34"/>
    <w:rsid w:val="004A02A4"/>
    <w:rsid w:val="004A0767"/>
    <w:rsid w:val="004A255C"/>
    <w:rsid w:val="004A56F3"/>
    <w:rsid w:val="004A682E"/>
    <w:rsid w:val="004A6FB1"/>
    <w:rsid w:val="004A7AD4"/>
    <w:rsid w:val="004A7EA7"/>
    <w:rsid w:val="004B10C4"/>
    <w:rsid w:val="004B635C"/>
    <w:rsid w:val="004C1575"/>
    <w:rsid w:val="004C1626"/>
    <w:rsid w:val="004C1D6A"/>
    <w:rsid w:val="004C2A15"/>
    <w:rsid w:val="004C2A6F"/>
    <w:rsid w:val="004C4D2A"/>
    <w:rsid w:val="004C73C8"/>
    <w:rsid w:val="004D1509"/>
    <w:rsid w:val="004D2F2F"/>
    <w:rsid w:val="004D30A2"/>
    <w:rsid w:val="004D461A"/>
    <w:rsid w:val="004D6F3A"/>
    <w:rsid w:val="004E0563"/>
    <w:rsid w:val="004E1163"/>
    <w:rsid w:val="004E2D03"/>
    <w:rsid w:val="004E2E9D"/>
    <w:rsid w:val="004E6B96"/>
    <w:rsid w:val="004E747F"/>
    <w:rsid w:val="004F0449"/>
    <w:rsid w:val="004F1C3E"/>
    <w:rsid w:val="004F475A"/>
    <w:rsid w:val="004F5686"/>
    <w:rsid w:val="004F720D"/>
    <w:rsid w:val="004F7218"/>
    <w:rsid w:val="004F7CD5"/>
    <w:rsid w:val="00504328"/>
    <w:rsid w:val="005058F8"/>
    <w:rsid w:val="005060CF"/>
    <w:rsid w:val="0051059C"/>
    <w:rsid w:val="005118F6"/>
    <w:rsid w:val="00514BF5"/>
    <w:rsid w:val="00515C4E"/>
    <w:rsid w:val="00520525"/>
    <w:rsid w:val="00522E60"/>
    <w:rsid w:val="00524DA8"/>
    <w:rsid w:val="00526131"/>
    <w:rsid w:val="00526837"/>
    <w:rsid w:val="0052698C"/>
    <w:rsid w:val="0052744B"/>
    <w:rsid w:val="0052775D"/>
    <w:rsid w:val="00530539"/>
    <w:rsid w:val="005320FE"/>
    <w:rsid w:val="0053422D"/>
    <w:rsid w:val="0053426F"/>
    <w:rsid w:val="00534C68"/>
    <w:rsid w:val="00536D00"/>
    <w:rsid w:val="00540208"/>
    <w:rsid w:val="005417F5"/>
    <w:rsid w:val="00542BD0"/>
    <w:rsid w:val="0054392F"/>
    <w:rsid w:val="00544A50"/>
    <w:rsid w:val="00550F6D"/>
    <w:rsid w:val="0055511C"/>
    <w:rsid w:val="005551E8"/>
    <w:rsid w:val="00555DED"/>
    <w:rsid w:val="00556915"/>
    <w:rsid w:val="00556BF2"/>
    <w:rsid w:val="00560A71"/>
    <w:rsid w:val="00561B12"/>
    <w:rsid w:val="00563957"/>
    <w:rsid w:val="00564089"/>
    <w:rsid w:val="00565C82"/>
    <w:rsid w:val="00565FE9"/>
    <w:rsid w:val="00566444"/>
    <w:rsid w:val="0056684F"/>
    <w:rsid w:val="005670C2"/>
    <w:rsid w:val="005715F8"/>
    <w:rsid w:val="005731BF"/>
    <w:rsid w:val="00573D6E"/>
    <w:rsid w:val="00576B6F"/>
    <w:rsid w:val="005774BC"/>
    <w:rsid w:val="00582875"/>
    <w:rsid w:val="00583470"/>
    <w:rsid w:val="00583C5C"/>
    <w:rsid w:val="00585BAA"/>
    <w:rsid w:val="00587559"/>
    <w:rsid w:val="00587A33"/>
    <w:rsid w:val="005922DC"/>
    <w:rsid w:val="00592315"/>
    <w:rsid w:val="00592EC1"/>
    <w:rsid w:val="00594529"/>
    <w:rsid w:val="0059452A"/>
    <w:rsid w:val="005957DA"/>
    <w:rsid w:val="005A0FBB"/>
    <w:rsid w:val="005A1809"/>
    <w:rsid w:val="005A197B"/>
    <w:rsid w:val="005A5A01"/>
    <w:rsid w:val="005A5C9B"/>
    <w:rsid w:val="005A6815"/>
    <w:rsid w:val="005B051B"/>
    <w:rsid w:val="005B0DEB"/>
    <w:rsid w:val="005B1B3A"/>
    <w:rsid w:val="005B2603"/>
    <w:rsid w:val="005B376D"/>
    <w:rsid w:val="005B4541"/>
    <w:rsid w:val="005B4B46"/>
    <w:rsid w:val="005B605D"/>
    <w:rsid w:val="005B60A4"/>
    <w:rsid w:val="005C018F"/>
    <w:rsid w:val="005C02A7"/>
    <w:rsid w:val="005C2E5F"/>
    <w:rsid w:val="005C40A3"/>
    <w:rsid w:val="005C5AFF"/>
    <w:rsid w:val="005C642B"/>
    <w:rsid w:val="005D063C"/>
    <w:rsid w:val="005D0E22"/>
    <w:rsid w:val="005D18B2"/>
    <w:rsid w:val="005D22F0"/>
    <w:rsid w:val="005D49A1"/>
    <w:rsid w:val="005E0EAB"/>
    <w:rsid w:val="005E159A"/>
    <w:rsid w:val="005E3228"/>
    <w:rsid w:val="005E3948"/>
    <w:rsid w:val="005E405B"/>
    <w:rsid w:val="005E4867"/>
    <w:rsid w:val="005E4AAD"/>
    <w:rsid w:val="005E4E1D"/>
    <w:rsid w:val="005E724B"/>
    <w:rsid w:val="005E7B34"/>
    <w:rsid w:val="005F001C"/>
    <w:rsid w:val="005F0EAA"/>
    <w:rsid w:val="005F2467"/>
    <w:rsid w:val="005F2D09"/>
    <w:rsid w:val="005F3A04"/>
    <w:rsid w:val="005F3CDB"/>
    <w:rsid w:val="005F426B"/>
    <w:rsid w:val="005F625E"/>
    <w:rsid w:val="006031BB"/>
    <w:rsid w:val="00605540"/>
    <w:rsid w:val="006063A4"/>
    <w:rsid w:val="00607952"/>
    <w:rsid w:val="00611222"/>
    <w:rsid w:val="00611AC9"/>
    <w:rsid w:val="00612C4D"/>
    <w:rsid w:val="00612D94"/>
    <w:rsid w:val="00613007"/>
    <w:rsid w:val="006152F2"/>
    <w:rsid w:val="006160E5"/>
    <w:rsid w:val="006163A1"/>
    <w:rsid w:val="006213FC"/>
    <w:rsid w:val="00626D96"/>
    <w:rsid w:val="00630165"/>
    <w:rsid w:val="00631387"/>
    <w:rsid w:val="00631806"/>
    <w:rsid w:val="00633292"/>
    <w:rsid w:val="00634A1B"/>
    <w:rsid w:val="00634BB9"/>
    <w:rsid w:val="0063595A"/>
    <w:rsid w:val="00636095"/>
    <w:rsid w:val="006361AE"/>
    <w:rsid w:val="00637ACF"/>
    <w:rsid w:val="00637FA5"/>
    <w:rsid w:val="006415F7"/>
    <w:rsid w:val="00641A5A"/>
    <w:rsid w:val="006423BE"/>
    <w:rsid w:val="00643AB0"/>
    <w:rsid w:val="0064504A"/>
    <w:rsid w:val="00645F17"/>
    <w:rsid w:val="0064615D"/>
    <w:rsid w:val="006461A2"/>
    <w:rsid w:val="00647528"/>
    <w:rsid w:val="00647B25"/>
    <w:rsid w:val="006503C4"/>
    <w:rsid w:val="00651A94"/>
    <w:rsid w:val="00653E2F"/>
    <w:rsid w:val="00655747"/>
    <w:rsid w:val="00656254"/>
    <w:rsid w:val="0065688C"/>
    <w:rsid w:val="00656A0D"/>
    <w:rsid w:val="00660FD7"/>
    <w:rsid w:val="00661BB6"/>
    <w:rsid w:val="0066209D"/>
    <w:rsid w:val="00663099"/>
    <w:rsid w:val="00663C14"/>
    <w:rsid w:val="00664136"/>
    <w:rsid w:val="0066579E"/>
    <w:rsid w:val="00670F97"/>
    <w:rsid w:val="00674B25"/>
    <w:rsid w:val="00675939"/>
    <w:rsid w:val="0067700D"/>
    <w:rsid w:val="00680318"/>
    <w:rsid w:val="00680433"/>
    <w:rsid w:val="00680D27"/>
    <w:rsid w:val="00680E84"/>
    <w:rsid w:val="00681C82"/>
    <w:rsid w:val="00681F0C"/>
    <w:rsid w:val="00682D2D"/>
    <w:rsid w:val="006836C9"/>
    <w:rsid w:val="006841AE"/>
    <w:rsid w:val="006853F3"/>
    <w:rsid w:val="00685F99"/>
    <w:rsid w:val="006866CE"/>
    <w:rsid w:val="006879A3"/>
    <w:rsid w:val="00690817"/>
    <w:rsid w:val="00691DDA"/>
    <w:rsid w:val="00692AA4"/>
    <w:rsid w:val="00692F41"/>
    <w:rsid w:val="00693F21"/>
    <w:rsid w:val="00694729"/>
    <w:rsid w:val="00694E3E"/>
    <w:rsid w:val="006956F2"/>
    <w:rsid w:val="00696740"/>
    <w:rsid w:val="006A1DF8"/>
    <w:rsid w:val="006A3A66"/>
    <w:rsid w:val="006A4F15"/>
    <w:rsid w:val="006A689B"/>
    <w:rsid w:val="006A7642"/>
    <w:rsid w:val="006A7A14"/>
    <w:rsid w:val="006B0765"/>
    <w:rsid w:val="006B105B"/>
    <w:rsid w:val="006B1641"/>
    <w:rsid w:val="006B1B57"/>
    <w:rsid w:val="006B2184"/>
    <w:rsid w:val="006B3864"/>
    <w:rsid w:val="006B3BF2"/>
    <w:rsid w:val="006B4676"/>
    <w:rsid w:val="006C0CF6"/>
    <w:rsid w:val="006C266A"/>
    <w:rsid w:val="006C2C4A"/>
    <w:rsid w:val="006C2CC6"/>
    <w:rsid w:val="006C4987"/>
    <w:rsid w:val="006C61F8"/>
    <w:rsid w:val="006C6C52"/>
    <w:rsid w:val="006D0650"/>
    <w:rsid w:val="006D1381"/>
    <w:rsid w:val="006D20CC"/>
    <w:rsid w:val="006D2C9F"/>
    <w:rsid w:val="006D345D"/>
    <w:rsid w:val="006D374D"/>
    <w:rsid w:val="006D4FA6"/>
    <w:rsid w:val="006D64FF"/>
    <w:rsid w:val="006D672C"/>
    <w:rsid w:val="006E135C"/>
    <w:rsid w:val="006E3578"/>
    <w:rsid w:val="006E3CCC"/>
    <w:rsid w:val="006E6835"/>
    <w:rsid w:val="006E6CA5"/>
    <w:rsid w:val="006E7DE9"/>
    <w:rsid w:val="006F0F83"/>
    <w:rsid w:val="006F216F"/>
    <w:rsid w:val="006F540C"/>
    <w:rsid w:val="006F6111"/>
    <w:rsid w:val="006F6186"/>
    <w:rsid w:val="006F6D29"/>
    <w:rsid w:val="00700046"/>
    <w:rsid w:val="0070398D"/>
    <w:rsid w:val="00703C80"/>
    <w:rsid w:val="00703D6A"/>
    <w:rsid w:val="00703FA3"/>
    <w:rsid w:val="007044A8"/>
    <w:rsid w:val="007049B1"/>
    <w:rsid w:val="00707CBF"/>
    <w:rsid w:val="007110D4"/>
    <w:rsid w:val="00712098"/>
    <w:rsid w:val="00712ECB"/>
    <w:rsid w:val="00712FE7"/>
    <w:rsid w:val="00713D6E"/>
    <w:rsid w:val="00717B36"/>
    <w:rsid w:val="0072015A"/>
    <w:rsid w:val="00720645"/>
    <w:rsid w:val="0072250B"/>
    <w:rsid w:val="00723910"/>
    <w:rsid w:val="00723BD4"/>
    <w:rsid w:val="00723E4B"/>
    <w:rsid w:val="007248E0"/>
    <w:rsid w:val="007264B7"/>
    <w:rsid w:val="00726BAC"/>
    <w:rsid w:val="00730021"/>
    <w:rsid w:val="00730033"/>
    <w:rsid w:val="0073175E"/>
    <w:rsid w:val="00732401"/>
    <w:rsid w:val="00732A14"/>
    <w:rsid w:val="0073434A"/>
    <w:rsid w:val="007344F1"/>
    <w:rsid w:val="00735888"/>
    <w:rsid w:val="0073663A"/>
    <w:rsid w:val="007409CB"/>
    <w:rsid w:val="00742C70"/>
    <w:rsid w:val="0074535A"/>
    <w:rsid w:val="0074694E"/>
    <w:rsid w:val="0075091D"/>
    <w:rsid w:val="00750996"/>
    <w:rsid w:val="00751C98"/>
    <w:rsid w:val="00753DDA"/>
    <w:rsid w:val="007601A5"/>
    <w:rsid w:val="00760904"/>
    <w:rsid w:val="0076246D"/>
    <w:rsid w:val="0076291C"/>
    <w:rsid w:val="007631AC"/>
    <w:rsid w:val="00763306"/>
    <w:rsid w:val="00764D37"/>
    <w:rsid w:val="0076624A"/>
    <w:rsid w:val="007702E7"/>
    <w:rsid w:val="007730EF"/>
    <w:rsid w:val="00773BA7"/>
    <w:rsid w:val="007749FC"/>
    <w:rsid w:val="00775C3A"/>
    <w:rsid w:val="00777543"/>
    <w:rsid w:val="00783465"/>
    <w:rsid w:val="00783C12"/>
    <w:rsid w:val="00786EB6"/>
    <w:rsid w:val="00786FC9"/>
    <w:rsid w:val="00791F6E"/>
    <w:rsid w:val="00792368"/>
    <w:rsid w:val="00793D9E"/>
    <w:rsid w:val="00794D15"/>
    <w:rsid w:val="00795EF8"/>
    <w:rsid w:val="00797A1E"/>
    <w:rsid w:val="00797B0C"/>
    <w:rsid w:val="007A02D2"/>
    <w:rsid w:val="007A13DE"/>
    <w:rsid w:val="007A26E3"/>
    <w:rsid w:val="007A3469"/>
    <w:rsid w:val="007A4BD0"/>
    <w:rsid w:val="007A7B7E"/>
    <w:rsid w:val="007A7ED7"/>
    <w:rsid w:val="007B0037"/>
    <w:rsid w:val="007B1B9E"/>
    <w:rsid w:val="007B223D"/>
    <w:rsid w:val="007B293C"/>
    <w:rsid w:val="007B6180"/>
    <w:rsid w:val="007B705E"/>
    <w:rsid w:val="007B75AD"/>
    <w:rsid w:val="007C033F"/>
    <w:rsid w:val="007C1D92"/>
    <w:rsid w:val="007C2484"/>
    <w:rsid w:val="007C267C"/>
    <w:rsid w:val="007C448F"/>
    <w:rsid w:val="007C46C2"/>
    <w:rsid w:val="007C6638"/>
    <w:rsid w:val="007C75F1"/>
    <w:rsid w:val="007D0306"/>
    <w:rsid w:val="007D0AA6"/>
    <w:rsid w:val="007D2181"/>
    <w:rsid w:val="007D2C8F"/>
    <w:rsid w:val="007D2F19"/>
    <w:rsid w:val="007D476F"/>
    <w:rsid w:val="007D5C06"/>
    <w:rsid w:val="007D64BB"/>
    <w:rsid w:val="007D6B81"/>
    <w:rsid w:val="007D6D35"/>
    <w:rsid w:val="007D786A"/>
    <w:rsid w:val="007D7CA7"/>
    <w:rsid w:val="007E0216"/>
    <w:rsid w:val="007E2818"/>
    <w:rsid w:val="007E2DB2"/>
    <w:rsid w:val="007E2E89"/>
    <w:rsid w:val="007E356C"/>
    <w:rsid w:val="007E6C6A"/>
    <w:rsid w:val="007F2452"/>
    <w:rsid w:val="007F28F8"/>
    <w:rsid w:val="007F4975"/>
    <w:rsid w:val="007F5011"/>
    <w:rsid w:val="007F508C"/>
    <w:rsid w:val="008003E5"/>
    <w:rsid w:val="00804488"/>
    <w:rsid w:val="0080498F"/>
    <w:rsid w:val="00804A4C"/>
    <w:rsid w:val="00806556"/>
    <w:rsid w:val="00806B4E"/>
    <w:rsid w:val="008071A9"/>
    <w:rsid w:val="008101A3"/>
    <w:rsid w:val="008101D5"/>
    <w:rsid w:val="00810855"/>
    <w:rsid w:val="0081118E"/>
    <w:rsid w:val="008116FA"/>
    <w:rsid w:val="0081443C"/>
    <w:rsid w:val="00815D95"/>
    <w:rsid w:val="0082021C"/>
    <w:rsid w:val="00823F59"/>
    <w:rsid w:val="0082524E"/>
    <w:rsid w:val="00826300"/>
    <w:rsid w:val="008266ED"/>
    <w:rsid w:val="00830F71"/>
    <w:rsid w:val="008346D8"/>
    <w:rsid w:val="008377E0"/>
    <w:rsid w:val="00843D97"/>
    <w:rsid w:val="0084433A"/>
    <w:rsid w:val="00844E15"/>
    <w:rsid w:val="008454AA"/>
    <w:rsid w:val="0084636C"/>
    <w:rsid w:val="008463F6"/>
    <w:rsid w:val="008468B6"/>
    <w:rsid w:val="00847A4D"/>
    <w:rsid w:val="008513A1"/>
    <w:rsid w:val="0085178A"/>
    <w:rsid w:val="0085283A"/>
    <w:rsid w:val="00854599"/>
    <w:rsid w:val="00854F4E"/>
    <w:rsid w:val="00855907"/>
    <w:rsid w:val="008567BD"/>
    <w:rsid w:val="00856D7F"/>
    <w:rsid w:val="00857562"/>
    <w:rsid w:val="00862C8D"/>
    <w:rsid w:val="00862DBC"/>
    <w:rsid w:val="00864526"/>
    <w:rsid w:val="0086477A"/>
    <w:rsid w:val="008648CF"/>
    <w:rsid w:val="00864B52"/>
    <w:rsid w:val="00864F05"/>
    <w:rsid w:val="008661CF"/>
    <w:rsid w:val="00870602"/>
    <w:rsid w:val="0087063D"/>
    <w:rsid w:val="00873757"/>
    <w:rsid w:val="00873CEE"/>
    <w:rsid w:val="00875E2F"/>
    <w:rsid w:val="0087619A"/>
    <w:rsid w:val="00877344"/>
    <w:rsid w:val="00882255"/>
    <w:rsid w:val="00882568"/>
    <w:rsid w:val="00882CA3"/>
    <w:rsid w:val="00884141"/>
    <w:rsid w:val="00884539"/>
    <w:rsid w:val="00884ED5"/>
    <w:rsid w:val="00885F4A"/>
    <w:rsid w:val="00886032"/>
    <w:rsid w:val="00890D3F"/>
    <w:rsid w:val="008922C9"/>
    <w:rsid w:val="00892DA6"/>
    <w:rsid w:val="008933FA"/>
    <w:rsid w:val="00893643"/>
    <w:rsid w:val="00893BEF"/>
    <w:rsid w:val="008958B0"/>
    <w:rsid w:val="008974E5"/>
    <w:rsid w:val="00897B0F"/>
    <w:rsid w:val="008A0583"/>
    <w:rsid w:val="008A05F2"/>
    <w:rsid w:val="008A16A9"/>
    <w:rsid w:val="008A233D"/>
    <w:rsid w:val="008A2B7D"/>
    <w:rsid w:val="008A6350"/>
    <w:rsid w:val="008A68A3"/>
    <w:rsid w:val="008A7AEA"/>
    <w:rsid w:val="008B2F61"/>
    <w:rsid w:val="008B44C2"/>
    <w:rsid w:val="008B4D7B"/>
    <w:rsid w:val="008C10D7"/>
    <w:rsid w:val="008C1333"/>
    <w:rsid w:val="008C1994"/>
    <w:rsid w:val="008C27CD"/>
    <w:rsid w:val="008C3AF3"/>
    <w:rsid w:val="008C46A4"/>
    <w:rsid w:val="008C53B1"/>
    <w:rsid w:val="008C5A45"/>
    <w:rsid w:val="008D161D"/>
    <w:rsid w:val="008D1F1B"/>
    <w:rsid w:val="008D3D39"/>
    <w:rsid w:val="008D4636"/>
    <w:rsid w:val="008D6BBD"/>
    <w:rsid w:val="008D6C9A"/>
    <w:rsid w:val="008D7248"/>
    <w:rsid w:val="008D75CB"/>
    <w:rsid w:val="008E05FE"/>
    <w:rsid w:val="008E0648"/>
    <w:rsid w:val="008E161B"/>
    <w:rsid w:val="008E1941"/>
    <w:rsid w:val="008E417B"/>
    <w:rsid w:val="008E48E6"/>
    <w:rsid w:val="008E49BC"/>
    <w:rsid w:val="008E4EA9"/>
    <w:rsid w:val="008E6155"/>
    <w:rsid w:val="008E7481"/>
    <w:rsid w:val="008E7A5C"/>
    <w:rsid w:val="008F09E0"/>
    <w:rsid w:val="008F1E96"/>
    <w:rsid w:val="008F206F"/>
    <w:rsid w:val="008F38E4"/>
    <w:rsid w:val="008F3F4A"/>
    <w:rsid w:val="008F45A6"/>
    <w:rsid w:val="008F509C"/>
    <w:rsid w:val="008F7BBB"/>
    <w:rsid w:val="00900206"/>
    <w:rsid w:val="00902A04"/>
    <w:rsid w:val="0090742D"/>
    <w:rsid w:val="00907EBD"/>
    <w:rsid w:val="00910677"/>
    <w:rsid w:val="00912C03"/>
    <w:rsid w:val="00912E25"/>
    <w:rsid w:val="009131A3"/>
    <w:rsid w:val="00914950"/>
    <w:rsid w:val="0091579F"/>
    <w:rsid w:val="00915EBF"/>
    <w:rsid w:val="00916D15"/>
    <w:rsid w:val="00917082"/>
    <w:rsid w:val="009172C5"/>
    <w:rsid w:val="00917B2C"/>
    <w:rsid w:val="00917FD0"/>
    <w:rsid w:val="00920E56"/>
    <w:rsid w:val="00930612"/>
    <w:rsid w:val="00931F4E"/>
    <w:rsid w:val="009329FD"/>
    <w:rsid w:val="009349BA"/>
    <w:rsid w:val="009352F4"/>
    <w:rsid w:val="00935D9A"/>
    <w:rsid w:val="0094009E"/>
    <w:rsid w:val="009418EC"/>
    <w:rsid w:val="00943145"/>
    <w:rsid w:val="0094469B"/>
    <w:rsid w:val="00945888"/>
    <w:rsid w:val="0094761C"/>
    <w:rsid w:val="0095098B"/>
    <w:rsid w:val="009516C1"/>
    <w:rsid w:val="00952177"/>
    <w:rsid w:val="00953BBB"/>
    <w:rsid w:val="0095470D"/>
    <w:rsid w:val="0095492F"/>
    <w:rsid w:val="00956091"/>
    <w:rsid w:val="00956B54"/>
    <w:rsid w:val="009570F5"/>
    <w:rsid w:val="0096034C"/>
    <w:rsid w:val="009622B3"/>
    <w:rsid w:val="009632B0"/>
    <w:rsid w:val="00964C5D"/>
    <w:rsid w:val="0096545D"/>
    <w:rsid w:val="00965F95"/>
    <w:rsid w:val="0096675F"/>
    <w:rsid w:val="009674BA"/>
    <w:rsid w:val="00967D10"/>
    <w:rsid w:val="00970546"/>
    <w:rsid w:val="009707BA"/>
    <w:rsid w:val="00971354"/>
    <w:rsid w:val="009749EC"/>
    <w:rsid w:val="00975F77"/>
    <w:rsid w:val="00977022"/>
    <w:rsid w:val="00980701"/>
    <w:rsid w:val="009807B7"/>
    <w:rsid w:val="00981712"/>
    <w:rsid w:val="00982C58"/>
    <w:rsid w:val="00984456"/>
    <w:rsid w:val="00986828"/>
    <w:rsid w:val="00987AFE"/>
    <w:rsid w:val="00990E3E"/>
    <w:rsid w:val="00990E4A"/>
    <w:rsid w:val="009921C6"/>
    <w:rsid w:val="009942E8"/>
    <w:rsid w:val="00994528"/>
    <w:rsid w:val="00996570"/>
    <w:rsid w:val="00996714"/>
    <w:rsid w:val="00996D27"/>
    <w:rsid w:val="00997E5A"/>
    <w:rsid w:val="009A0A83"/>
    <w:rsid w:val="009A4718"/>
    <w:rsid w:val="009A61C9"/>
    <w:rsid w:val="009A6AA8"/>
    <w:rsid w:val="009B090B"/>
    <w:rsid w:val="009B20DB"/>
    <w:rsid w:val="009B30E5"/>
    <w:rsid w:val="009B336B"/>
    <w:rsid w:val="009B4F68"/>
    <w:rsid w:val="009B607B"/>
    <w:rsid w:val="009B7448"/>
    <w:rsid w:val="009B777F"/>
    <w:rsid w:val="009C13FC"/>
    <w:rsid w:val="009C1B75"/>
    <w:rsid w:val="009C2755"/>
    <w:rsid w:val="009C2AE4"/>
    <w:rsid w:val="009C46FD"/>
    <w:rsid w:val="009C592E"/>
    <w:rsid w:val="009C7AAA"/>
    <w:rsid w:val="009D1EFA"/>
    <w:rsid w:val="009D7281"/>
    <w:rsid w:val="009E07C9"/>
    <w:rsid w:val="009E26AF"/>
    <w:rsid w:val="009E316D"/>
    <w:rsid w:val="009E37C5"/>
    <w:rsid w:val="009E508B"/>
    <w:rsid w:val="009E6188"/>
    <w:rsid w:val="009E64DE"/>
    <w:rsid w:val="009E78F2"/>
    <w:rsid w:val="009E79B6"/>
    <w:rsid w:val="009E7E89"/>
    <w:rsid w:val="009F03AB"/>
    <w:rsid w:val="009F2223"/>
    <w:rsid w:val="009F2276"/>
    <w:rsid w:val="009F51A5"/>
    <w:rsid w:val="009F6D6D"/>
    <w:rsid w:val="009F75F7"/>
    <w:rsid w:val="00A02545"/>
    <w:rsid w:val="00A0264E"/>
    <w:rsid w:val="00A03BF1"/>
    <w:rsid w:val="00A04F6B"/>
    <w:rsid w:val="00A074E0"/>
    <w:rsid w:val="00A102D8"/>
    <w:rsid w:val="00A118D4"/>
    <w:rsid w:val="00A13086"/>
    <w:rsid w:val="00A13416"/>
    <w:rsid w:val="00A13E09"/>
    <w:rsid w:val="00A13E4B"/>
    <w:rsid w:val="00A221AE"/>
    <w:rsid w:val="00A252A4"/>
    <w:rsid w:val="00A306BC"/>
    <w:rsid w:val="00A30F5F"/>
    <w:rsid w:val="00A36CC1"/>
    <w:rsid w:val="00A37D20"/>
    <w:rsid w:val="00A406F8"/>
    <w:rsid w:val="00A40786"/>
    <w:rsid w:val="00A40E68"/>
    <w:rsid w:val="00A421A4"/>
    <w:rsid w:val="00A438BD"/>
    <w:rsid w:val="00A44797"/>
    <w:rsid w:val="00A45596"/>
    <w:rsid w:val="00A46F57"/>
    <w:rsid w:val="00A47398"/>
    <w:rsid w:val="00A47519"/>
    <w:rsid w:val="00A47B03"/>
    <w:rsid w:val="00A50329"/>
    <w:rsid w:val="00A5059C"/>
    <w:rsid w:val="00A5114C"/>
    <w:rsid w:val="00A52049"/>
    <w:rsid w:val="00A52DDC"/>
    <w:rsid w:val="00A557A3"/>
    <w:rsid w:val="00A55CD8"/>
    <w:rsid w:val="00A56000"/>
    <w:rsid w:val="00A568CD"/>
    <w:rsid w:val="00A60542"/>
    <w:rsid w:val="00A6528E"/>
    <w:rsid w:val="00A6643B"/>
    <w:rsid w:val="00A67708"/>
    <w:rsid w:val="00A679C8"/>
    <w:rsid w:val="00A727DB"/>
    <w:rsid w:val="00A736A5"/>
    <w:rsid w:val="00A746DC"/>
    <w:rsid w:val="00A7613D"/>
    <w:rsid w:val="00A83D07"/>
    <w:rsid w:val="00A86D2F"/>
    <w:rsid w:val="00A87F03"/>
    <w:rsid w:val="00A9194B"/>
    <w:rsid w:val="00A9337F"/>
    <w:rsid w:val="00AA53B5"/>
    <w:rsid w:val="00AA72C3"/>
    <w:rsid w:val="00AA7D28"/>
    <w:rsid w:val="00AB006A"/>
    <w:rsid w:val="00AB2EB2"/>
    <w:rsid w:val="00AB4B93"/>
    <w:rsid w:val="00AB4E9D"/>
    <w:rsid w:val="00AB5E10"/>
    <w:rsid w:val="00AB6E25"/>
    <w:rsid w:val="00AB72F1"/>
    <w:rsid w:val="00AC0885"/>
    <w:rsid w:val="00AC18E6"/>
    <w:rsid w:val="00AC1A9B"/>
    <w:rsid w:val="00AC246A"/>
    <w:rsid w:val="00AC2504"/>
    <w:rsid w:val="00AC3DAA"/>
    <w:rsid w:val="00AC4387"/>
    <w:rsid w:val="00AC56E6"/>
    <w:rsid w:val="00AC5AE7"/>
    <w:rsid w:val="00AC74E2"/>
    <w:rsid w:val="00AD13FD"/>
    <w:rsid w:val="00AD26A9"/>
    <w:rsid w:val="00AD35FB"/>
    <w:rsid w:val="00AD45E8"/>
    <w:rsid w:val="00AD4F25"/>
    <w:rsid w:val="00AD61C8"/>
    <w:rsid w:val="00AE1FCC"/>
    <w:rsid w:val="00AE352F"/>
    <w:rsid w:val="00AE47B7"/>
    <w:rsid w:val="00AE51D5"/>
    <w:rsid w:val="00AE6DD6"/>
    <w:rsid w:val="00AE791C"/>
    <w:rsid w:val="00AF12C2"/>
    <w:rsid w:val="00AF1E8D"/>
    <w:rsid w:val="00AF3E79"/>
    <w:rsid w:val="00AF52E6"/>
    <w:rsid w:val="00AF5CDE"/>
    <w:rsid w:val="00AF61CB"/>
    <w:rsid w:val="00AF7540"/>
    <w:rsid w:val="00AF7D4F"/>
    <w:rsid w:val="00B001A3"/>
    <w:rsid w:val="00B00554"/>
    <w:rsid w:val="00B005A1"/>
    <w:rsid w:val="00B01534"/>
    <w:rsid w:val="00B03FB8"/>
    <w:rsid w:val="00B05010"/>
    <w:rsid w:val="00B130B1"/>
    <w:rsid w:val="00B13661"/>
    <w:rsid w:val="00B13988"/>
    <w:rsid w:val="00B1791E"/>
    <w:rsid w:val="00B20F03"/>
    <w:rsid w:val="00B21B10"/>
    <w:rsid w:val="00B22EBE"/>
    <w:rsid w:val="00B2356C"/>
    <w:rsid w:val="00B25187"/>
    <w:rsid w:val="00B2594C"/>
    <w:rsid w:val="00B3055E"/>
    <w:rsid w:val="00B31783"/>
    <w:rsid w:val="00B34673"/>
    <w:rsid w:val="00B34ACE"/>
    <w:rsid w:val="00B3574E"/>
    <w:rsid w:val="00B36B2F"/>
    <w:rsid w:val="00B37340"/>
    <w:rsid w:val="00B4163C"/>
    <w:rsid w:val="00B41A46"/>
    <w:rsid w:val="00B42819"/>
    <w:rsid w:val="00B43599"/>
    <w:rsid w:val="00B44489"/>
    <w:rsid w:val="00B44E79"/>
    <w:rsid w:val="00B44FB5"/>
    <w:rsid w:val="00B46648"/>
    <w:rsid w:val="00B468EF"/>
    <w:rsid w:val="00B47091"/>
    <w:rsid w:val="00B47EBC"/>
    <w:rsid w:val="00B51B0C"/>
    <w:rsid w:val="00B51FA2"/>
    <w:rsid w:val="00B53D82"/>
    <w:rsid w:val="00B54464"/>
    <w:rsid w:val="00B550B3"/>
    <w:rsid w:val="00B55492"/>
    <w:rsid w:val="00B56710"/>
    <w:rsid w:val="00B61299"/>
    <w:rsid w:val="00B6269C"/>
    <w:rsid w:val="00B62C06"/>
    <w:rsid w:val="00B66C6B"/>
    <w:rsid w:val="00B66E6A"/>
    <w:rsid w:val="00B6705E"/>
    <w:rsid w:val="00B670BA"/>
    <w:rsid w:val="00B674C9"/>
    <w:rsid w:val="00B72F1C"/>
    <w:rsid w:val="00B73872"/>
    <w:rsid w:val="00B738FA"/>
    <w:rsid w:val="00B74514"/>
    <w:rsid w:val="00B74FF5"/>
    <w:rsid w:val="00B75488"/>
    <w:rsid w:val="00B757DE"/>
    <w:rsid w:val="00B765F4"/>
    <w:rsid w:val="00B773AB"/>
    <w:rsid w:val="00B8069B"/>
    <w:rsid w:val="00B81852"/>
    <w:rsid w:val="00B8471A"/>
    <w:rsid w:val="00B87125"/>
    <w:rsid w:val="00B90678"/>
    <w:rsid w:val="00B9348A"/>
    <w:rsid w:val="00B94252"/>
    <w:rsid w:val="00B962D8"/>
    <w:rsid w:val="00B96692"/>
    <w:rsid w:val="00B96E4A"/>
    <w:rsid w:val="00BA1531"/>
    <w:rsid w:val="00BA32C5"/>
    <w:rsid w:val="00BA5D1E"/>
    <w:rsid w:val="00BA69FF"/>
    <w:rsid w:val="00BA7985"/>
    <w:rsid w:val="00BA7B80"/>
    <w:rsid w:val="00BB0433"/>
    <w:rsid w:val="00BB1564"/>
    <w:rsid w:val="00BB1F36"/>
    <w:rsid w:val="00BB255F"/>
    <w:rsid w:val="00BB3C52"/>
    <w:rsid w:val="00BB4ABF"/>
    <w:rsid w:val="00BB532B"/>
    <w:rsid w:val="00BB5840"/>
    <w:rsid w:val="00BB5E9C"/>
    <w:rsid w:val="00BB6DAA"/>
    <w:rsid w:val="00BB75AE"/>
    <w:rsid w:val="00BB7DB6"/>
    <w:rsid w:val="00BC03A0"/>
    <w:rsid w:val="00BC2673"/>
    <w:rsid w:val="00BC2BA0"/>
    <w:rsid w:val="00BC33AF"/>
    <w:rsid w:val="00BC4259"/>
    <w:rsid w:val="00BC54E6"/>
    <w:rsid w:val="00BC5C00"/>
    <w:rsid w:val="00BD0488"/>
    <w:rsid w:val="00BD1445"/>
    <w:rsid w:val="00BD1F69"/>
    <w:rsid w:val="00BD21C5"/>
    <w:rsid w:val="00BD416D"/>
    <w:rsid w:val="00BD71B9"/>
    <w:rsid w:val="00BD797D"/>
    <w:rsid w:val="00BE0698"/>
    <w:rsid w:val="00BE44A1"/>
    <w:rsid w:val="00BE49DC"/>
    <w:rsid w:val="00BE4B91"/>
    <w:rsid w:val="00BF0AD1"/>
    <w:rsid w:val="00BF1F1E"/>
    <w:rsid w:val="00BF31F7"/>
    <w:rsid w:val="00BF5F0C"/>
    <w:rsid w:val="00BF6CD6"/>
    <w:rsid w:val="00BF740A"/>
    <w:rsid w:val="00C01C71"/>
    <w:rsid w:val="00C029AF"/>
    <w:rsid w:val="00C048E5"/>
    <w:rsid w:val="00C04F7F"/>
    <w:rsid w:val="00C05443"/>
    <w:rsid w:val="00C06519"/>
    <w:rsid w:val="00C067F9"/>
    <w:rsid w:val="00C06E75"/>
    <w:rsid w:val="00C0745F"/>
    <w:rsid w:val="00C07750"/>
    <w:rsid w:val="00C079D7"/>
    <w:rsid w:val="00C12F2D"/>
    <w:rsid w:val="00C149DD"/>
    <w:rsid w:val="00C14B7E"/>
    <w:rsid w:val="00C14CD1"/>
    <w:rsid w:val="00C16F09"/>
    <w:rsid w:val="00C1754E"/>
    <w:rsid w:val="00C17BA9"/>
    <w:rsid w:val="00C22546"/>
    <w:rsid w:val="00C2267F"/>
    <w:rsid w:val="00C24543"/>
    <w:rsid w:val="00C24630"/>
    <w:rsid w:val="00C26B37"/>
    <w:rsid w:val="00C30ABD"/>
    <w:rsid w:val="00C30F56"/>
    <w:rsid w:val="00C31131"/>
    <w:rsid w:val="00C3127B"/>
    <w:rsid w:val="00C32C02"/>
    <w:rsid w:val="00C3337B"/>
    <w:rsid w:val="00C33523"/>
    <w:rsid w:val="00C344E7"/>
    <w:rsid w:val="00C34BAD"/>
    <w:rsid w:val="00C35CE8"/>
    <w:rsid w:val="00C36888"/>
    <w:rsid w:val="00C3713B"/>
    <w:rsid w:val="00C373A9"/>
    <w:rsid w:val="00C374E6"/>
    <w:rsid w:val="00C3767C"/>
    <w:rsid w:val="00C42109"/>
    <w:rsid w:val="00C42B25"/>
    <w:rsid w:val="00C445BB"/>
    <w:rsid w:val="00C4488C"/>
    <w:rsid w:val="00C45114"/>
    <w:rsid w:val="00C50BBA"/>
    <w:rsid w:val="00C514D0"/>
    <w:rsid w:val="00C5237C"/>
    <w:rsid w:val="00C53831"/>
    <w:rsid w:val="00C544A9"/>
    <w:rsid w:val="00C553A8"/>
    <w:rsid w:val="00C57926"/>
    <w:rsid w:val="00C6069D"/>
    <w:rsid w:val="00C61F4D"/>
    <w:rsid w:val="00C62CE9"/>
    <w:rsid w:val="00C644BF"/>
    <w:rsid w:val="00C64B59"/>
    <w:rsid w:val="00C65480"/>
    <w:rsid w:val="00C66E41"/>
    <w:rsid w:val="00C67457"/>
    <w:rsid w:val="00C67A27"/>
    <w:rsid w:val="00C67F24"/>
    <w:rsid w:val="00C70B81"/>
    <w:rsid w:val="00C74226"/>
    <w:rsid w:val="00C7489D"/>
    <w:rsid w:val="00C7604F"/>
    <w:rsid w:val="00C80CA7"/>
    <w:rsid w:val="00C8280E"/>
    <w:rsid w:val="00C83724"/>
    <w:rsid w:val="00C83862"/>
    <w:rsid w:val="00C8664E"/>
    <w:rsid w:val="00C87943"/>
    <w:rsid w:val="00C90A1F"/>
    <w:rsid w:val="00C90E0E"/>
    <w:rsid w:val="00C90F36"/>
    <w:rsid w:val="00C9295B"/>
    <w:rsid w:val="00C92E0D"/>
    <w:rsid w:val="00C93054"/>
    <w:rsid w:val="00C949AB"/>
    <w:rsid w:val="00C97121"/>
    <w:rsid w:val="00C97AB2"/>
    <w:rsid w:val="00CA00D1"/>
    <w:rsid w:val="00CA0968"/>
    <w:rsid w:val="00CA116E"/>
    <w:rsid w:val="00CA3B70"/>
    <w:rsid w:val="00CA3CCA"/>
    <w:rsid w:val="00CA488F"/>
    <w:rsid w:val="00CA4A9C"/>
    <w:rsid w:val="00CA56E9"/>
    <w:rsid w:val="00CA5B60"/>
    <w:rsid w:val="00CA6838"/>
    <w:rsid w:val="00CA6C3D"/>
    <w:rsid w:val="00CB0700"/>
    <w:rsid w:val="00CB17F6"/>
    <w:rsid w:val="00CB2148"/>
    <w:rsid w:val="00CB31D2"/>
    <w:rsid w:val="00CB4DE1"/>
    <w:rsid w:val="00CB521F"/>
    <w:rsid w:val="00CB5D7B"/>
    <w:rsid w:val="00CB6CAA"/>
    <w:rsid w:val="00CB71C1"/>
    <w:rsid w:val="00CB7906"/>
    <w:rsid w:val="00CB7E40"/>
    <w:rsid w:val="00CC023B"/>
    <w:rsid w:val="00CC11AF"/>
    <w:rsid w:val="00CC1BFC"/>
    <w:rsid w:val="00CC2160"/>
    <w:rsid w:val="00CC25C3"/>
    <w:rsid w:val="00CC2630"/>
    <w:rsid w:val="00CC40C5"/>
    <w:rsid w:val="00CC4416"/>
    <w:rsid w:val="00CC7797"/>
    <w:rsid w:val="00CD064D"/>
    <w:rsid w:val="00CD0675"/>
    <w:rsid w:val="00CD0D3C"/>
    <w:rsid w:val="00CD16D3"/>
    <w:rsid w:val="00CD2064"/>
    <w:rsid w:val="00CD3496"/>
    <w:rsid w:val="00CD53BA"/>
    <w:rsid w:val="00CD59AA"/>
    <w:rsid w:val="00CD78F7"/>
    <w:rsid w:val="00CE012C"/>
    <w:rsid w:val="00CE0CE4"/>
    <w:rsid w:val="00CE1D81"/>
    <w:rsid w:val="00CE340F"/>
    <w:rsid w:val="00CE3D36"/>
    <w:rsid w:val="00CE6404"/>
    <w:rsid w:val="00CE68E6"/>
    <w:rsid w:val="00CE71D4"/>
    <w:rsid w:val="00CF0EDE"/>
    <w:rsid w:val="00CF14EB"/>
    <w:rsid w:val="00CF510A"/>
    <w:rsid w:val="00CF546C"/>
    <w:rsid w:val="00CF7C3F"/>
    <w:rsid w:val="00D00BA3"/>
    <w:rsid w:val="00D00C72"/>
    <w:rsid w:val="00D01AD8"/>
    <w:rsid w:val="00D0211A"/>
    <w:rsid w:val="00D03F2B"/>
    <w:rsid w:val="00D0433C"/>
    <w:rsid w:val="00D073BE"/>
    <w:rsid w:val="00D07D7C"/>
    <w:rsid w:val="00D14B90"/>
    <w:rsid w:val="00D16EE2"/>
    <w:rsid w:val="00D241F9"/>
    <w:rsid w:val="00D24BD0"/>
    <w:rsid w:val="00D2504E"/>
    <w:rsid w:val="00D25A74"/>
    <w:rsid w:val="00D25C90"/>
    <w:rsid w:val="00D302F9"/>
    <w:rsid w:val="00D31F00"/>
    <w:rsid w:val="00D32C27"/>
    <w:rsid w:val="00D32DC7"/>
    <w:rsid w:val="00D33266"/>
    <w:rsid w:val="00D33612"/>
    <w:rsid w:val="00D336F4"/>
    <w:rsid w:val="00D340E0"/>
    <w:rsid w:val="00D34423"/>
    <w:rsid w:val="00D3458D"/>
    <w:rsid w:val="00D370C2"/>
    <w:rsid w:val="00D376DC"/>
    <w:rsid w:val="00D37E9F"/>
    <w:rsid w:val="00D42E23"/>
    <w:rsid w:val="00D4490C"/>
    <w:rsid w:val="00D45337"/>
    <w:rsid w:val="00D460B1"/>
    <w:rsid w:val="00D4623C"/>
    <w:rsid w:val="00D46919"/>
    <w:rsid w:val="00D46EB0"/>
    <w:rsid w:val="00D46F3B"/>
    <w:rsid w:val="00D53142"/>
    <w:rsid w:val="00D6060F"/>
    <w:rsid w:val="00D60933"/>
    <w:rsid w:val="00D61DE0"/>
    <w:rsid w:val="00D70233"/>
    <w:rsid w:val="00D70412"/>
    <w:rsid w:val="00D71FF5"/>
    <w:rsid w:val="00D724D7"/>
    <w:rsid w:val="00D72ACF"/>
    <w:rsid w:val="00D82497"/>
    <w:rsid w:val="00D8417E"/>
    <w:rsid w:val="00D856BE"/>
    <w:rsid w:val="00D87394"/>
    <w:rsid w:val="00D90B72"/>
    <w:rsid w:val="00D93E67"/>
    <w:rsid w:val="00D96385"/>
    <w:rsid w:val="00D966A0"/>
    <w:rsid w:val="00DA3219"/>
    <w:rsid w:val="00DA4310"/>
    <w:rsid w:val="00DA54F7"/>
    <w:rsid w:val="00DA5901"/>
    <w:rsid w:val="00DA5E4D"/>
    <w:rsid w:val="00DA62EE"/>
    <w:rsid w:val="00DA6732"/>
    <w:rsid w:val="00DB0EB3"/>
    <w:rsid w:val="00DB169D"/>
    <w:rsid w:val="00DB33E4"/>
    <w:rsid w:val="00DB4D32"/>
    <w:rsid w:val="00DC2F39"/>
    <w:rsid w:val="00DC35F9"/>
    <w:rsid w:val="00DC3E22"/>
    <w:rsid w:val="00DC7C7D"/>
    <w:rsid w:val="00DD01DE"/>
    <w:rsid w:val="00DD0D07"/>
    <w:rsid w:val="00DD168D"/>
    <w:rsid w:val="00DD1696"/>
    <w:rsid w:val="00DD16AC"/>
    <w:rsid w:val="00DD2A69"/>
    <w:rsid w:val="00DD2EA8"/>
    <w:rsid w:val="00DD526A"/>
    <w:rsid w:val="00DE29CB"/>
    <w:rsid w:val="00DE40C7"/>
    <w:rsid w:val="00DE57C5"/>
    <w:rsid w:val="00DE691B"/>
    <w:rsid w:val="00DE696A"/>
    <w:rsid w:val="00DE6C18"/>
    <w:rsid w:val="00DE741B"/>
    <w:rsid w:val="00DE7B22"/>
    <w:rsid w:val="00DE7E01"/>
    <w:rsid w:val="00DF34E2"/>
    <w:rsid w:val="00DF51AE"/>
    <w:rsid w:val="00DF73A7"/>
    <w:rsid w:val="00DF748C"/>
    <w:rsid w:val="00DF7D95"/>
    <w:rsid w:val="00E02BCA"/>
    <w:rsid w:val="00E03775"/>
    <w:rsid w:val="00E0404D"/>
    <w:rsid w:val="00E0610C"/>
    <w:rsid w:val="00E0622C"/>
    <w:rsid w:val="00E06F23"/>
    <w:rsid w:val="00E13339"/>
    <w:rsid w:val="00E1489D"/>
    <w:rsid w:val="00E14CE7"/>
    <w:rsid w:val="00E15B67"/>
    <w:rsid w:val="00E1754A"/>
    <w:rsid w:val="00E17D72"/>
    <w:rsid w:val="00E2160F"/>
    <w:rsid w:val="00E24E27"/>
    <w:rsid w:val="00E25070"/>
    <w:rsid w:val="00E27C38"/>
    <w:rsid w:val="00E30887"/>
    <w:rsid w:val="00E30DCC"/>
    <w:rsid w:val="00E31AAE"/>
    <w:rsid w:val="00E339BD"/>
    <w:rsid w:val="00E35213"/>
    <w:rsid w:val="00E356E8"/>
    <w:rsid w:val="00E36198"/>
    <w:rsid w:val="00E36433"/>
    <w:rsid w:val="00E37283"/>
    <w:rsid w:val="00E40005"/>
    <w:rsid w:val="00E40FFB"/>
    <w:rsid w:val="00E43ED0"/>
    <w:rsid w:val="00E43FCD"/>
    <w:rsid w:val="00E44A24"/>
    <w:rsid w:val="00E46A4E"/>
    <w:rsid w:val="00E471AC"/>
    <w:rsid w:val="00E479B8"/>
    <w:rsid w:val="00E52679"/>
    <w:rsid w:val="00E52E62"/>
    <w:rsid w:val="00E53FB8"/>
    <w:rsid w:val="00E62377"/>
    <w:rsid w:val="00E65FCB"/>
    <w:rsid w:val="00E66701"/>
    <w:rsid w:val="00E66F29"/>
    <w:rsid w:val="00E673A9"/>
    <w:rsid w:val="00E72F61"/>
    <w:rsid w:val="00E73680"/>
    <w:rsid w:val="00E73A1F"/>
    <w:rsid w:val="00E73B1D"/>
    <w:rsid w:val="00E7403D"/>
    <w:rsid w:val="00E804D5"/>
    <w:rsid w:val="00E809E1"/>
    <w:rsid w:val="00E80DC5"/>
    <w:rsid w:val="00E83EC3"/>
    <w:rsid w:val="00E83FFB"/>
    <w:rsid w:val="00E840EB"/>
    <w:rsid w:val="00E87E90"/>
    <w:rsid w:val="00E90B3A"/>
    <w:rsid w:val="00E911D1"/>
    <w:rsid w:val="00E917C8"/>
    <w:rsid w:val="00E92FCB"/>
    <w:rsid w:val="00E930F3"/>
    <w:rsid w:val="00E93BC0"/>
    <w:rsid w:val="00E94E11"/>
    <w:rsid w:val="00E96159"/>
    <w:rsid w:val="00E9772D"/>
    <w:rsid w:val="00E978F2"/>
    <w:rsid w:val="00EA0BF5"/>
    <w:rsid w:val="00EA21A0"/>
    <w:rsid w:val="00EA31D5"/>
    <w:rsid w:val="00EA3A52"/>
    <w:rsid w:val="00EA4E07"/>
    <w:rsid w:val="00EA5810"/>
    <w:rsid w:val="00EA6014"/>
    <w:rsid w:val="00EB1C12"/>
    <w:rsid w:val="00EB3427"/>
    <w:rsid w:val="00EB5A8C"/>
    <w:rsid w:val="00EC035D"/>
    <w:rsid w:val="00EC2FD8"/>
    <w:rsid w:val="00EC3025"/>
    <w:rsid w:val="00EC37D8"/>
    <w:rsid w:val="00EC6311"/>
    <w:rsid w:val="00EC7BB5"/>
    <w:rsid w:val="00ED0D79"/>
    <w:rsid w:val="00ED1B3F"/>
    <w:rsid w:val="00ED3DC3"/>
    <w:rsid w:val="00ED4088"/>
    <w:rsid w:val="00ED4A99"/>
    <w:rsid w:val="00ED6952"/>
    <w:rsid w:val="00EE0D28"/>
    <w:rsid w:val="00EE3D89"/>
    <w:rsid w:val="00EE4E03"/>
    <w:rsid w:val="00EF05D5"/>
    <w:rsid w:val="00EF0FEC"/>
    <w:rsid w:val="00EF16A5"/>
    <w:rsid w:val="00EF1998"/>
    <w:rsid w:val="00EF3502"/>
    <w:rsid w:val="00EF3611"/>
    <w:rsid w:val="00EF48C5"/>
    <w:rsid w:val="00EF5C80"/>
    <w:rsid w:val="00F005C4"/>
    <w:rsid w:val="00F00E59"/>
    <w:rsid w:val="00F00ED6"/>
    <w:rsid w:val="00F02900"/>
    <w:rsid w:val="00F04015"/>
    <w:rsid w:val="00F04B83"/>
    <w:rsid w:val="00F04BE2"/>
    <w:rsid w:val="00F05AEC"/>
    <w:rsid w:val="00F06233"/>
    <w:rsid w:val="00F075F7"/>
    <w:rsid w:val="00F07D5E"/>
    <w:rsid w:val="00F102CC"/>
    <w:rsid w:val="00F109E6"/>
    <w:rsid w:val="00F14BC1"/>
    <w:rsid w:val="00F15583"/>
    <w:rsid w:val="00F15FAA"/>
    <w:rsid w:val="00F1641A"/>
    <w:rsid w:val="00F17F0E"/>
    <w:rsid w:val="00F20EDF"/>
    <w:rsid w:val="00F23442"/>
    <w:rsid w:val="00F25393"/>
    <w:rsid w:val="00F2584F"/>
    <w:rsid w:val="00F25B9B"/>
    <w:rsid w:val="00F25FA8"/>
    <w:rsid w:val="00F27A75"/>
    <w:rsid w:val="00F30298"/>
    <w:rsid w:val="00F304E8"/>
    <w:rsid w:val="00F31595"/>
    <w:rsid w:val="00F31910"/>
    <w:rsid w:val="00F331EE"/>
    <w:rsid w:val="00F33D96"/>
    <w:rsid w:val="00F33DB2"/>
    <w:rsid w:val="00F342D3"/>
    <w:rsid w:val="00F37E31"/>
    <w:rsid w:val="00F402F1"/>
    <w:rsid w:val="00F40654"/>
    <w:rsid w:val="00F4129A"/>
    <w:rsid w:val="00F41AB2"/>
    <w:rsid w:val="00F44D2F"/>
    <w:rsid w:val="00F45548"/>
    <w:rsid w:val="00F503B3"/>
    <w:rsid w:val="00F52953"/>
    <w:rsid w:val="00F54CF4"/>
    <w:rsid w:val="00F55515"/>
    <w:rsid w:val="00F61BF7"/>
    <w:rsid w:val="00F62BF5"/>
    <w:rsid w:val="00F63432"/>
    <w:rsid w:val="00F63AB9"/>
    <w:rsid w:val="00F63C9A"/>
    <w:rsid w:val="00F6615A"/>
    <w:rsid w:val="00F67DBB"/>
    <w:rsid w:val="00F701E8"/>
    <w:rsid w:val="00F710C5"/>
    <w:rsid w:val="00F72313"/>
    <w:rsid w:val="00F73B54"/>
    <w:rsid w:val="00F73DBC"/>
    <w:rsid w:val="00F752B6"/>
    <w:rsid w:val="00F77E87"/>
    <w:rsid w:val="00F8522F"/>
    <w:rsid w:val="00F85905"/>
    <w:rsid w:val="00F85C45"/>
    <w:rsid w:val="00F86884"/>
    <w:rsid w:val="00F87054"/>
    <w:rsid w:val="00F8714B"/>
    <w:rsid w:val="00F8718A"/>
    <w:rsid w:val="00F87C63"/>
    <w:rsid w:val="00F90D83"/>
    <w:rsid w:val="00F9110D"/>
    <w:rsid w:val="00F92364"/>
    <w:rsid w:val="00F92E83"/>
    <w:rsid w:val="00F93B91"/>
    <w:rsid w:val="00F9521C"/>
    <w:rsid w:val="00F95268"/>
    <w:rsid w:val="00F957ED"/>
    <w:rsid w:val="00F95F11"/>
    <w:rsid w:val="00FA0A83"/>
    <w:rsid w:val="00FA1C66"/>
    <w:rsid w:val="00FA213B"/>
    <w:rsid w:val="00FA304D"/>
    <w:rsid w:val="00FA3638"/>
    <w:rsid w:val="00FA42B3"/>
    <w:rsid w:val="00FA5E73"/>
    <w:rsid w:val="00FA777D"/>
    <w:rsid w:val="00FA7E28"/>
    <w:rsid w:val="00FB0598"/>
    <w:rsid w:val="00FB11E5"/>
    <w:rsid w:val="00FB1BE6"/>
    <w:rsid w:val="00FB21D6"/>
    <w:rsid w:val="00FB31BA"/>
    <w:rsid w:val="00FB3EBF"/>
    <w:rsid w:val="00FB5660"/>
    <w:rsid w:val="00FB6909"/>
    <w:rsid w:val="00FB6E6C"/>
    <w:rsid w:val="00FC0233"/>
    <w:rsid w:val="00FC066A"/>
    <w:rsid w:val="00FC289C"/>
    <w:rsid w:val="00FC3E82"/>
    <w:rsid w:val="00FD02D8"/>
    <w:rsid w:val="00FD2750"/>
    <w:rsid w:val="00FD27AF"/>
    <w:rsid w:val="00FD37B6"/>
    <w:rsid w:val="00FD411E"/>
    <w:rsid w:val="00FD4FEC"/>
    <w:rsid w:val="00FD5071"/>
    <w:rsid w:val="00FD561F"/>
    <w:rsid w:val="00FD5744"/>
    <w:rsid w:val="00FD62E2"/>
    <w:rsid w:val="00FD65BA"/>
    <w:rsid w:val="00FD7660"/>
    <w:rsid w:val="00FD777A"/>
    <w:rsid w:val="00FE073F"/>
    <w:rsid w:val="00FE17E8"/>
    <w:rsid w:val="00FE3AB7"/>
    <w:rsid w:val="00FE3D1A"/>
    <w:rsid w:val="00FE4659"/>
    <w:rsid w:val="00FE4B3C"/>
    <w:rsid w:val="00FE565F"/>
    <w:rsid w:val="00FE5B32"/>
    <w:rsid w:val="00FF03EF"/>
    <w:rsid w:val="00FF05D7"/>
    <w:rsid w:val="00FF45FB"/>
    <w:rsid w:val="00FF49AF"/>
    <w:rsid w:val="00FF4C0C"/>
    <w:rsid w:val="00FF51B6"/>
    <w:rsid w:val="00FF569A"/>
    <w:rsid w:val="00FF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index heading" w:uiPriority="99"/>
    <w:lsdException w:name="caption" w:semiHidden="1" w:unhideWhenUsed="1" w:qFormat="1"/>
    <w:lsdException w:name="List Bullet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HTML Top of Form" w:uiPriority="99"/>
    <w:lsdException w:name="HTML Bottom of Form" w:uiPriority="99"/>
    <w:lsdException w:name="Normal (Web)" w:uiPriority="99"/>
    <w:lsdException w:name="HTML Cite" w:uiPriority="99"/>
    <w:lsdException w:name="HTML Code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3E7F23"/>
    <w:pPr>
      <w:spacing w:line="264" w:lineRule="auto"/>
      <w:ind w:firstLine="510"/>
      <w:jc w:val="both"/>
    </w:pPr>
    <w:rPr>
      <w:rFonts w:eastAsia="MS Mincho"/>
      <w:sz w:val="31"/>
    </w:rPr>
  </w:style>
  <w:style w:type="paragraph" w:styleId="12">
    <w:name w:val="heading 1"/>
    <w:aliases w:val="(раздел)"/>
    <w:next w:val="a9"/>
    <w:link w:val="13"/>
    <w:uiPriority w:val="9"/>
    <w:qFormat/>
    <w:rsid w:val="008A7AEA"/>
    <w:pPr>
      <w:pageBreakBefore/>
      <w:numPr>
        <w:numId w:val="26"/>
      </w:numPr>
      <w:spacing w:before="1200" w:after="480"/>
      <w:outlineLvl w:val="0"/>
    </w:pPr>
    <w:rPr>
      <w:rFonts w:eastAsia="MS Mincho"/>
      <w:b/>
      <w:caps/>
      <w:noProof/>
      <w:kern w:val="28"/>
      <w:sz w:val="32"/>
      <w:szCs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  <w14:textFill>
        <w14:gradFill>
          <w14:gsLst>
            <w14:gs w14:pos="0">
              <w14:schemeClr w14:val="accent4">
                <w14:shade w14:val="20000"/>
                <w14:satMod w14:val="245000"/>
              </w14:schemeClr>
            </w14:gs>
            <w14:gs w14:pos="43000">
              <w14:schemeClr w14:val="accent4">
                <w14:satMod w14:val="255000"/>
              </w14:schemeClr>
            </w14:gs>
            <w14:gs w14:pos="48000">
              <w14:schemeClr w14:val="accent4">
                <w14:shade w14:val="85000"/>
                <w14:satMod w14:val="255000"/>
              </w14:schemeClr>
            </w14:gs>
            <w14:gs w14:pos="100000">
              <w14:schemeClr w14:val="accent4">
                <w14:shade w14:val="20000"/>
                <w14:satMod w14:val="245000"/>
              </w14:schemeClr>
            </w14:gs>
          </w14:gsLst>
          <w14:lin w14:ang="5400000" w14:scaled="0"/>
        </w14:gradFill>
      </w14:textFill>
    </w:rPr>
  </w:style>
  <w:style w:type="paragraph" w:styleId="21">
    <w:name w:val="heading 2"/>
    <w:aliases w:val="(подраздел)"/>
    <w:basedOn w:val="a9"/>
    <w:next w:val="a9"/>
    <w:link w:val="22"/>
    <w:uiPriority w:val="9"/>
    <w:qFormat/>
    <w:rsid w:val="007B293C"/>
    <w:pPr>
      <w:keepNext/>
      <w:numPr>
        <w:ilvl w:val="1"/>
        <w:numId w:val="26"/>
      </w:numPr>
      <w:tabs>
        <w:tab w:val="left" w:pos="992"/>
      </w:tabs>
      <w:suppressAutoHyphens/>
      <w:spacing w:before="240" w:after="120"/>
      <w:jc w:val="left"/>
      <w:outlineLvl w:val="1"/>
    </w:pPr>
    <w:rPr>
      <w:b/>
      <w:caps/>
      <w:szCs w:val="30"/>
    </w:rPr>
  </w:style>
  <w:style w:type="paragraph" w:styleId="31">
    <w:name w:val="heading 3"/>
    <w:aliases w:val="(пункт)"/>
    <w:next w:val="a9"/>
    <w:link w:val="32"/>
    <w:uiPriority w:val="9"/>
    <w:qFormat/>
    <w:rsid w:val="00CB7E40"/>
    <w:pPr>
      <w:keepNext/>
      <w:numPr>
        <w:ilvl w:val="2"/>
        <w:numId w:val="26"/>
      </w:numPr>
      <w:tabs>
        <w:tab w:val="clear" w:pos="1133"/>
        <w:tab w:val="left" w:pos="1276"/>
      </w:tabs>
      <w:suppressAutoHyphens/>
      <w:spacing w:before="240" w:after="120"/>
      <w:ind w:left="510"/>
      <w:outlineLvl w:val="2"/>
    </w:pPr>
    <w:rPr>
      <w:rFonts w:eastAsia="MS Mincho"/>
      <w:caps/>
      <w:noProof/>
      <w:sz w:val="31"/>
      <w:szCs w:val="31"/>
    </w:rPr>
  </w:style>
  <w:style w:type="paragraph" w:styleId="43">
    <w:name w:val="heading 4"/>
    <w:aliases w:val="(подпункт)"/>
    <w:basedOn w:val="a9"/>
    <w:next w:val="a9"/>
    <w:link w:val="44"/>
    <w:qFormat/>
    <w:rsid w:val="009E78F2"/>
    <w:pPr>
      <w:keepNext/>
      <w:numPr>
        <w:ilvl w:val="3"/>
        <w:numId w:val="26"/>
      </w:numPr>
      <w:tabs>
        <w:tab w:val="clear" w:pos="1189"/>
        <w:tab w:val="left" w:pos="1559"/>
      </w:tabs>
      <w:suppressAutoHyphens/>
      <w:spacing w:before="240" w:after="120"/>
      <w:ind w:left="510"/>
      <w:jc w:val="left"/>
      <w:outlineLvl w:val="3"/>
    </w:pPr>
    <w:rPr>
      <w:spacing w:val="40"/>
      <w:szCs w:val="30"/>
    </w:rPr>
  </w:style>
  <w:style w:type="paragraph" w:styleId="51">
    <w:name w:val="heading 5"/>
    <w:aliases w:val="(приложение)"/>
    <w:next w:val="a9"/>
    <w:link w:val="52"/>
    <w:qFormat/>
    <w:rsid w:val="00C7489D"/>
    <w:pPr>
      <w:keepLines/>
      <w:widowControl w:val="0"/>
      <w:numPr>
        <w:ilvl w:val="4"/>
        <w:numId w:val="26"/>
      </w:numPr>
      <w:tabs>
        <w:tab w:val="clear" w:pos="1334"/>
        <w:tab w:val="left" w:pos="1559"/>
      </w:tabs>
      <w:suppressAutoHyphens/>
      <w:spacing w:before="120" w:after="360"/>
      <w:ind w:left="510"/>
      <w:outlineLvl w:val="4"/>
    </w:pPr>
    <w:rPr>
      <w:rFonts w:eastAsia="MS Mincho"/>
      <w:i/>
      <w:sz w:val="31"/>
      <w:szCs w:val="30"/>
      <w:lang w:val="en-US"/>
    </w:rPr>
  </w:style>
  <w:style w:type="paragraph" w:styleId="6">
    <w:name w:val="heading 6"/>
    <w:basedOn w:val="a9"/>
    <w:next w:val="a9"/>
    <w:link w:val="60"/>
    <w:qFormat/>
    <w:rsid w:val="00A7613D"/>
    <w:pPr>
      <w:keepNext/>
      <w:keepLines/>
      <w:numPr>
        <w:ilvl w:val="5"/>
        <w:numId w:val="26"/>
      </w:numPr>
      <w:spacing w:before="120"/>
      <w:outlineLvl w:val="5"/>
    </w:pPr>
    <w:rPr>
      <w:i/>
      <w:color w:val="000080"/>
    </w:rPr>
  </w:style>
  <w:style w:type="paragraph" w:styleId="7">
    <w:name w:val="heading 7"/>
    <w:next w:val="a9"/>
    <w:link w:val="70"/>
    <w:qFormat/>
    <w:rsid w:val="00EF0FEC"/>
    <w:pPr>
      <w:numPr>
        <w:ilvl w:val="6"/>
        <w:numId w:val="26"/>
      </w:numPr>
      <w:suppressAutoHyphens/>
      <w:spacing w:before="240" w:after="120"/>
      <w:outlineLvl w:val="6"/>
    </w:pPr>
    <w:rPr>
      <w:rFonts w:eastAsia="MS Mincho"/>
      <w:sz w:val="24"/>
      <w:szCs w:val="24"/>
    </w:rPr>
  </w:style>
  <w:style w:type="paragraph" w:styleId="8">
    <w:name w:val="heading 8"/>
    <w:next w:val="a9"/>
    <w:link w:val="80"/>
    <w:qFormat/>
    <w:rsid w:val="00A7613D"/>
    <w:pPr>
      <w:keepNext/>
      <w:numPr>
        <w:numId w:val="1"/>
      </w:numPr>
      <w:tabs>
        <w:tab w:val="clear" w:pos="1701"/>
        <w:tab w:val="num" w:pos="720"/>
      </w:tabs>
      <w:ind w:left="720" w:hanging="380"/>
      <w:outlineLvl w:val="7"/>
    </w:pPr>
    <w:rPr>
      <w:rFonts w:eastAsia="MS Mincho"/>
      <w:b/>
      <w:noProof/>
      <w:color w:val="800080"/>
      <w:sz w:val="32"/>
    </w:rPr>
  </w:style>
  <w:style w:type="paragraph" w:styleId="9">
    <w:name w:val="heading 9"/>
    <w:basedOn w:val="a9"/>
    <w:next w:val="a9"/>
    <w:link w:val="90"/>
    <w:qFormat/>
    <w:rsid w:val="00F102CC"/>
    <w:pPr>
      <w:keepNext/>
      <w:numPr>
        <w:ilvl w:val="8"/>
        <w:numId w:val="2"/>
      </w:numPr>
      <w:tabs>
        <w:tab w:val="clear" w:pos="-349"/>
        <w:tab w:val="num" w:pos="5780"/>
      </w:tabs>
      <w:spacing w:after="60"/>
      <w:ind w:left="0"/>
      <w:outlineLvl w:val="8"/>
    </w:pPr>
    <w:rPr>
      <w:color w:val="000080"/>
      <w:kern w:val="28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14">
    <w:name w:val="Введение_1"/>
    <w:next w:val="a9"/>
    <w:semiHidden/>
    <w:rsid w:val="00045C85"/>
    <w:pPr>
      <w:keepNext/>
      <w:tabs>
        <w:tab w:val="num" w:pos="1298"/>
      </w:tabs>
      <w:suppressAutoHyphens/>
      <w:spacing w:before="3000" w:after="360"/>
      <w:ind w:left="1299" w:hanging="590"/>
      <w:outlineLvl w:val="1"/>
    </w:pPr>
    <w:rPr>
      <w:rFonts w:eastAsia="MS Mincho"/>
      <w:b/>
      <w:caps/>
      <w:noProof/>
      <w:color w:val="800080"/>
      <w:sz w:val="28"/>
      <w:szCs w:val="28"/>
    </w:rPr>
  </w:style>
  <w:style w:type="paragraph" w:customStyle="1" w:styleId="ad">
    <w:name w:val="Название главы"/>
    <w:basedOn w:val="a9"/>
    <w:semiHidden/>
    <w:rsid w:val="00A7613D"/>
    <w:pPr>
      <w:keepNext/>
      <w:suppressLineNumbers/>
      <w:tabs>
        <w:tab w:val="left" w:pos="2694"/>
      </w:tabs>
      <w:suppressAutoHyphens/>
      <w:spacing w:after="1200"/>
      <w:ind w:left="709" w:firstLine="0"/>
      <w:jc w:val="left"/>
      <w:outlineLvl w:val="0"/>
    </w:pPr>
    <w:rPr>
      <w:b/>
      <w:caps/>
      <w:kern w:val="28"/>
      <w:sz w:val="32"/>
    </w:rPr>
  </w:style>
  <w:style w:type="paragraph" w:customStyle="1" w:styleId="ae">
    <w:name w:val="Выводы"/>
    <w:basedOn w:val="ad"/>
    <w:next w:val="a9"/>
    <w:semiHidden/>
    <w:rsid w:val="00A7613D"/>
    <w:pPr>
      <w:pageBreakBefore/>
      <w:spacing w:before="4320" w:after="840"/>
    </w:pPr>
  </w:style>
  <w:style w:type="paragraph" w:customStyle="1" w:styleId="af">
    <w:name w:val="Нумерованный список со скобкой"/>
    <w:basedOn w:val="a9"/>
    <w:semiHidden/>
    <w:rsid w:val="00A7613D"/>
    <w:pPr>
      <w:tabs>
        <w:tab w:val="num" w:pos="720"/>
      </w:tabs>
      <w:ind w:left="720" w:hanging="436"/>
    </w:pPr>
  </w:style>
  <w:style w:type="paragraph" w:styleId="15">
    <w:name w:val="toc 1"/>
    <w:basedOn w:val="a9"/>
    <w:next w:val="a9"/>
    <w:uiPriority w:val="39"/>
    <w:rsid w:val="00E13339"/>
    <w:pPr>
      <w:tabs>
        <w:tab w:val="right" w:leader="dot" w:pos="9923"/>
      </w:tabs>
      <w:spacing w:before="240" w:after="120"/>
      <w:ind w:left="851" w:firstLine="0"/>
      <w:jc w:val="left"/>
    </w:pPr>
    <w:rPr>
      <w:rFonts w:ascii="Calibri" w:hAnsi="Calibri"/>
      <w:b/>
      <w:caps/>
      <w:noProof/>
      <w:sz w:val="28"/>
    </w:rPr>
  </w:style>
  <w:style w:type="paragraph" w:styleId="23">
    <w:name w:val="toc 2"/>
    <w:basedOn w:val="a9"/>
    <w:next w:val="a9"/>
    <w:autoRedefine/>
    <w:uiPriority w:val="39"/>
    <w:rsid w:val="00E13339"/>
    <w:pPr>
      <w:tabs>
        <w:tab w:val="right" w:leader="dot" w:pos="9923"/>
      </w:tabs>
      <w:spacing w:before="120"/>
      <w:ind w:left="992" w:firstLine="0"/>
      <w:jc w:val="left"/>
    </w:pPr>
    <w:rPr>
      <w:rFonts w:ascii="Calibri" w:hAnsi="Calibri" w:cstheme="minorHAnsi"/>
      <w:caps/>
      <w:noProof/>
      <w:sz w:val="24"/>
    </w:rPr>
  </w:style>
  <w:style w:type="paragraph" w:styleId="33">
    <w:name w:val="toc 3"/>
    <w:basedOn w:val="a9"/>
    <w:next w:val="a9"/>
    <w:autoRedefine/>
    <w:uiPriority w:val="39"/>
    <w:rsid w:val="00592315"/>
    <w:pPr>
      <w:tabs>
        <w:tab w:val="left" w:pos="1200"/>
        <w:tab w:val="right" w:leader="dot" w:pos="9072"/>
      </w:tabs>
      <w:ind w:left="284" w:right="282" w:firstLine="0"/>
      <w:jc w:val="left"/>
    </w:pPr>
  </w:style>
  <w:style w:type="paragraph" w:styleId="42">
    <w:name w:val="toc 4"/>
    <w:basedOn w:val="a9"/>
    <w:next w:val="a9"/>
    <w:autoRedefine/>
    <w:uiPriority w:val="39"/>
    <w:rsid w:val="00A7613D"/>
    <w:pPr>
      <w:numPr>
        <w:numId w:val="3"/>
      </w:numPr>
      <w:tabs>
        <w:tab w:val="clear" w:pos="2978"/>
        <w:tab w:val="num" w:pos="720"/>
      </w:tabs>
      <w:ind w:left="720" w:hanging="380"/>
    </w:pPr>
  </w:style>
  <w:style w:type="paragraph" w:styleId="af0">
    <w:name w:val="Document Map"/>
    <w:basedOn w:val="a9"/>
    <w:link w:val="af1"/>
    <w:rsid w:val="00A7613D"/>
    <w:pPr>
      <w:shd w:val="clear" w:color="auto" w:fill="000080"/>
    </w:pPr>
    <w:rPr>
      <w:rFonts w:ascii="Tahoma" w:hAnsi="Tahoma"/>
      <w:sz w:val="16"/>
    </w:rPr>
  </w:style>
  <w:style w:type="character" w:styleId="af2">
    <w:name w:val="page number"/>
    <w:basedOn w:val="aa"/>
    <w:rsid w:val="00F61BF7"/>
  </w:style>
  <w:style w:type="paragraph" w:customStyle="1" w:styleId="af3">
    <w:name w:val="Заголовок П"/>
    <w:basedOn w:val="21"/>
    <w:autoRedefine/>
    <w:semiHidden/>
    <w:rsid w:val="00C9295B"/>
    <w:pPr>
      <w:keepNext w:val="0"/>
      <w:pageBreakBefore/>
      <w:numPr>
        <w:ilvl w:val="0"/>
        <w:numId w:val="0"/>
      </w:numPr>
      <w:tabs>
        <w:tab w:val="num" w:pos="624"/>
      </w:tabs>
      <w:ind w:left="624" w:right="1134" w:hanging="511"/>
      <w:jc w:val="both"/>
    </w:pPr>
    <w:rPr>
      <w:szCs w:val="28"/>
    </w:rPr>
  </w:style>
  <w:style w:type="paragraph" w:customStyle="1" w:styleId="a6">
    <w:name w:val="ЗаголовокП"/>
    <w:basedOn w:val="21"/>
    <w:semiHidden/>
    <w:rsid w:val="00386E33"/>
    <w:pPr>
      <w:keepNext w:val="0"/>
      <w:pageBreakBefore/>
      <w:numPr>
        <w:numId w:val="5"/>
      </w:numPr>
      <w:tabs>
        <w:tab w:val="left" w:pos="3119"/>
      </w:tabs>
      <w:ind w:right="1134"/>
    </w:pPr>
    <w:rPr>
      <w:rFonts w:eastAsia="Times New Roman"/>
      <w:szCs w:val="28"/>
    </w:rPr>
  </w:style>
  <w:style w:type="character" w:customStyle="1" w:styleId="53">
    <w:name w:val="Заголовок 5 Знак Знак"/>
    <w:rsid w:val="00877344"/>
    <w:rPr>
      <w:rFonts w:eastAsia="MS Mincho"/>
      <w:sz w:val="24"/>
      <w:szCs w:val="24"/>
      <w:lang w:val="ru-RU" w:eastAsia="ru-RU" w:bidi="ar-SA"/>
    </w:rPr>
  </w:style>
  <w:style w:type="paragraph" w:customStyle="1" w:styleId="a5">
    <w:name w:val="МаркированныйСписок"/>
    <w:basedOn w:val="a9"/>
    <w:link w:val="af4"/>
    <w:rsid w:val="00FD27AF"/>
    <w:pPr>
      <w:numPr>
        <w:numId w:val="6"/>
      </w:numPr>
    </w:pPr>
  </w:style>
  <w:style w:type="table" w:styleId="-2">
    <w:name w:val="Table Web 2"/>
    <w:basedOn w:val="ab"/>
    <w:rsid w:val="00F109E6"/>
    <w:pPr>
      <w:widowControl w:val="0"/>
      <w:ind w:firstLine="51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Hyperlink"/>
    <w:uiPriority w:val="99"/>
    <w:rsid w:val="00A45596"/>
    <w:rPr>
      <w:color w:val="0000FF"/>
      <w:u w:val="single"/>
    </w:rPr>
  </w:style>
  <w:style w:type="character" w:customStyle="1" w:styleId="af4">
    <w:name w:val="МаркированныйСписок Знак Знак"/>
    <w:link w:val="a5"/>
    <w:rsid w:val="00FD27AF"/>
    <w:rPr>
      <w:rFonts w:eastAsia="MS Mincho"/>
      <w:sz w:val="31"/>
    </w:rPr>
  </w:style>
  <w:style w:type="paragraph" w:styleId="a0">
    <w:name w:val="List Number"/>
    <w:basedOn w:val="a9"/>
    <w:link w:val="af6"/>
    <w:rsid w:val="00F710C5"/>
    <w:pPr>
      <w:numPr>
        <w:numId w:val="4"/>
      </w:numPr>
    </w:pPr>
  </w:style>
  <w:style w:type="paragraph" w:styleId="af7">
    <w:name w:val="No Spacing"/>
    <w:aliases w:val="Листинг"/>
    <w:link w:val="af8"/>
    <w:uiPriority w:val="1"/>
    <w:qFormat/>
    <w:rsid w:val="00775C3A"/>
    <w:rPr>
      <w:rFonts w:ascii="Courier New" w:eastAsia="Calibri" w:hAnsi="Courier New"/>
      <w:sz w:val="24"/>
      <w:szCs w:val="22"/>
      <w:lang w:eastAsia="en-US"/>
    </w:rPr>
  </w:style>
  <w:style w:type="character" w:customStyle="1" w:styleId="af8">
    <w:name w:val="Без интервала Знак"/>
    <w:aliases w:val="Листинг Знак"/>
    <w:link w:val="af7"/>
    <w:uiPriority w:val="1"/>
    <w:rsid w:val="00775C3A"/>
    <w:rPr>
      <w:rFonts w:ascii="Courier New" w:eastAsia="Calibri" w:hAnsi="Courier New"/>
      <w:sz w:val="24"/>
      <w:szCs w:val="22"/>
      <w:lang w:eastAsia="en-US"/>
    </w:rPr>
  </w:style>
  <w:style w:type="character" w:customStyle="1" w:styleId="13">
    <w:name w:val="Заголовок 1 Знак"/>
    <w:aliases w:val="(раздел) Знак"/>
    <w:link w:val="12"/>
    <w:uiPriority w:val="9"/>
    <w:rsid w:val="008A7AEA"/>
    <w:rPr>
      <w:rFonts w:eastAsia="MS Mincho"/>
      <w:b/>
      <w:caps/>
      <w:noProof/>
      <w:kern w:val="28"/>
      <w:sz w:val="32"/>
      <w:szCs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  <w14:textFill>
        <w14:gradFill>
          <w14:gsLst>
            <w14:gs w14:pos="0">
              <w14:schemeClr w14:val="accent4">
                <w14:shade w14:val="20000"/>
                <w14:satMod w14:val="245000"/>
              </w14:schemeClr>
            </w14:gs>
            <w14:gs w14:pos="43000">
              <w14:schemeClr w14:val="accent4">
                <w14:satMod w14:val="255000"/>
              </w14:schemeClr>
            </w14:gs>
            <w14:gs w14:pos="48000">
              <w14:schemeClr w14:val="accent4">
                <w14:shade w14:val="85000"/>
                <w14:satMod w14:val="255000"/>
              </w14:schemeClr>
            </w14:gs>
            <w14:gs w14:pos="100000">
              <w14:schemeClr w14:val="accent4">
                <w14:shade w14:val="20000"/>
                <w14:satMod w14:val="245000"/>
              </w14:schemeClr>
            </w14:gs>
          </w14:gsLst>
          <w14:lin w14:ang="5400000" w14:scaled="0"/>
        </w14:gradFill>
      </w14:textFill>
    </w:rPr>
  </w:style>
  <w:style w:type="character" w:customStyle="1" w:styleId="22">
    <w:name w:val="Заголовок 2 Знак"/>
    <w:aliases w:val="(подраздел) Знак"/>
    <w:link w:val="21"/>
    <w:uiPriority w:val="9"/>
    <w:rsid w:val="007B293C"/>
    <w:rPr>
      <w:rFonts w:eastAsia="MS Mincho"/>
      <w:b/>
      <w:caps/>
      <w:sz w:val="31"/>
      <w:szCs w:val="30"/>
    </w:rPr>
  </w:style>
  <w:style w:type="character" w:customStyle="1" w:styleId="32">
    <w:name w:val="Заголовок 3 Знак"/>
    <w:aliases w:val="(пункт) Знак"/>
    <w:link w:val="31"/>
    <w:uiPriority w:val="9"/>
    <w:rsid w:val="00CB7E40"/>
    <w:rPr>
      <w:rFonts w:eastAsia="MS Mincho"/>
      <w:caps/>
      <w:noProof/>
      <w:sz w:val="31"/>
      <w:szCs w:val="31"/>
    </w:rPr>
  </w:style>
  <w:style w:type="character" w:customStyle="1" w:styleId="44">
    <w:name w:val="Заголовок 4 Знак"/>
    <w:aliases w:val="(подпункт) Знак"/>
    <w:link w:val="43"/>
    <w:rsid w:val="009E78F2"/>
    <w:rPr>
      <w:rFonts w:eastAsia="MS Mincho"/>
      <w:spacing w:val="40"/>
      <w:sz w:val="31"/>
      <w:szCs w:val="30"/>
    </w:rPr>
  </w:style>
  <w:style w:type="character" w:customStyle="1" w:styleId="52">
    <w:name w:val="Заголовок 5 Знак"/>
    <w:aliases w:val="(приложение) Знак2"/>
    <w:basedOn w:val="aa"/>
    <w:link w:val="51"/>
    <w:rsid w:val="00C7489D"/>
    <w:rPr>
      <w:rFonts w:eastAsia="MS Mincho"/>
      <w:i/>
      <w:sz w:val="31"/>
      <w:szCs w:val="30"/>
      <w:lang w:val="en-US"/>
    </w:rPr>
  </w:style>
  <w:style w:type="character" w:customStyle="1" w:styleId="60">
    <w:name w:val="Заголовок 6 Знак"/>
    <w:link w:val="6"/>
    <w:rsid w:val="009E79B6"/>
    <w:rPr>
      <w:rFonts w:eastAsia="MS Mincho"/>
      <w:i/>
      <w:color w:val="000080"/>
      <w:sz w:val="31"/>
    </w:rPr>
  </w:style>
  <w:style w:type="character" w:customStyle="1" w:styleId="70">
    <w:name w:val="Заголовок 7 Знак"/>
    <w:link w:val="7"/>
    <w:rsid w:val="009E79B6"/>
    <w:rPr>
      <w:rFonts w:eastAsia="MS Mincho"/>
      <w:sz w:val="24"/>
      <w:szCs w:val="24"/>
    </w:rPr>
  </w:style>
  <w:style w:type="character" w:customStyle="1" w:styleId="80">
    <w:name w:val="Заголовок 8 Знак"/>
    <w:link w:val="8"/>
    <w:rsid w:val="009E79B6"/>
    <w:rPr>
      <w:rFonts w:eastAsia="MS Mincho"/>
      <w:b/>
      <w:noProof/>
      <w:color w:val="800080"/>
      <w:sz w:val="32"/>
    </w:rPr>
  </w:style>
  <w:style w:type="character" w:customStyle="1" w:styleId="90">
    <w:name w:val="Заголовок 9 Знак"/>
    <w:link w:val="9"/>
    <w:rsid w:val="009E79B6"/>
    <w:rPr>
      <w:rFonts w:eastAsia="MS Mincho"/>
      <w:color w:val="000080"/>
      <w:kern w:val="28"/>
      <w:sz w:val="31"/>
    </w:rPr>
  </w:style>
  <w:style w:type="character" w:customStyle="1" w:styleId="af1">
    <w:name w:val="Схема документа Знак"/>
    <w:link w:val="af0"/>
    <w:uiPriority w:val="99"/>
    <w:rsid w:val="009E79B6"/>
    <w:rPr>
      <w:rFonts w:ascii="Tahoma" w:eastAsia="MS Mincho" w:hAnsi="Tahoma"/>
      <w:sz w:val="16"/>
      <w:shd w:val="clear" w:color="auto" w:fill="000080"/>
    </w:rPr>
  </w:style>
  <w:style w:type="paragraph" w:styleId="a1">
    <w:name w:val="List Bullet"/>
    <w:basedOn w:val="a9"/>
    <w:link w:val="af9"/>
    <w:qFormat/>
    <w:rsid w:val="009E79B6"/>
    <w:pPr>
      <w:numPr>
        <w:numId w:val="7"/>
      </w:numPr>
      <w:tabs>
        <w:tab w:val="clear" w:pos="937"/>
        <w:tab w:val="num" w:pos="851"/>
      </w:tabs>
      <w:ind w:left="0" w:firstLine="510"/>
    </w:pPr>
    <w:rPr>
      <w:szCs w:val="30"/>
    </w:rPr>
  </w:style>
  <w:style w:type="character" w:customStyle="1" w:styleId="af9">
    <w:name w:val="Маркированный список Знак"/>
    <w:link w:val="a1"/>
    <w:rsid w:val="009E79B6"/>
    <w:rPr>
      <w:rFonts w:eastAsia="MS Mincho"/>
      <w:sz w:val="31"/>
      <w:szCs w:val="30"/>
    </w:rPr>
  </w:style>
  <w:style w:type="paragraph" w:styleId="afa">
    <w:name w:val="Balloon Text"/>
    <w:basedOn w:val="a9"/>
    <w:link w:val="afb"/>
    <w:uiPriority w:val="99"/>
    <w:rsid w:val="009E79B6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rsid w:val="009E79B6"/>
    <w:rPr>
      <w:rFonts w:ascii="Tahoma" w:eastAsia="MS Mincho" w:hAnsi="Tahoma" w:cs="Tahoma"/>
      <w:sz w:val="16"/>
      <w:szCs w:val="16"/>
    </w:rPr>
  </w:style>
  <w:style w:type="paragraph" w:customStyle="1" w:styleId="afc">
    <w:name w:val="Примечание"/>
    <w:basedOn w:val="a9"/>
    <w:link w:val="afd"/>
    <w:semiHidden/>
    <w:rsid w:val="009E79B6"/>
    <w:pPr>
      <w:tabs>
        <w:tab w:val="left" w:pos="1620"/>
      </w:tabs>
      <w:spacing w:before="120" w:after="120"/>
      <w:ind w:firstLine="0"/>
    </w:pPr>
    <w:rPr>
      <w:rFonts w:eastAsia="Times New Roman" w:cs="Courier New"/>
      <w:i/>
      <w:sz w:val="24"/>
      <w:szCs w:val="24"/>
    </w:rPr>
  </w:style>
  <w:style w:type="character" w:customStyle="1" w:styleId="afd">
    <w:name w:val="Примечание Знак"/>
    <w:link w:val="afc"/>
    <w:semiHidden/>
    <w:rsid w:val="009E79B6"/>
    <w:rPr>
      <w:rFonts w:cs="Courier New"/>
      <w:i/>
      <w:sz w:val="24"/>
      <w:szCs w:val="24"/>
    </w:rPr>
  </w:style>
  <w:style w:type="paragraph" w:customStyle="1" w:styleId="afe">
    <w:name w:val="ПРИЛОЖЕНИЕ"/>
    <w:basedOn w:val="a9"/>
    <w:rsid w:val="009E79B6"/>
    <w:pPr>
      <w:tabs>
        <w:tab w:val="num" w:pos="1247"/>
      </w:tabs>
      <w:spacing w:before="360" w:after="240"/>
      <w:ind w:left="1247" w:hanging="680"/>
      <w:jc w:val="left"/>
    </w:pPr>
    <w:rPr>
      <w:rFonts w:eastAsia="Times New Roman" w:cs="Courier New"/>
      <w:smallCaps/>
      <w:sz w:val="24"/>
      <w:szCs w:val="28"/>
    </w:rPr>
  </w:style>
  <w:style w:type="paragraph" w:customStyle="1" w:styleId="aff">
    <w:name w:val="Табличный текст"/>
    <w:basedOn w:val="a9"/>
    <w:rsid w:val="009E79B6"/>
    <w:pPr>
      <w:ind w:firstLine="851"/>
    </w:pPr>
    <w:rPr>
      <w:rFonts w:eastAsia="Times New Roman" w:cs="Courier New"/>
      <w:sz w:val="24"/>
      <w:szCs w:val="18"/>
    </w:rPr>
  </w:style>
  <w:style w:type="paragraph" w:customStyle="1" w:styleId="aff0">
    <w:name w:val="ГОСТ (список)"/>
    <w:basedOn w:val="a9"/>
    <w:semiHidden/>
    <w:rsid w:val="009E79B6"/>
    <w:pPr>
      <w:tabs>
        <w:tab w:val="num" w:pos="1211"/>
      </w:tabs>
      <w:ind w:firstLine="851"/>
    </w:pPr>
    <w:rPr>
      <w:rFonts w:eastAsia="Times New Roman"/>
      <w:noProof/>
      <w:sz w:val="24"/>
      <w:szCs w:val="28"/>
    </w:rPr>
  </w:style>
  <w:style w:type="paragraph" w:customStyle="1" w:styleId="24">
    <w:name w:val="Стиль2"/>
    <w:basedOn w:val="25"/>
    <w:semiHidden/>
    <w:rsid w:val="009E79B6"/>
    <w:pPr>
      <w:tabs>
        <w:tab w:val="num" w:pos="1134"/>
      </w:tabs>
      <w:spacing w:after="0" w:line="240" w:lineRule="auto"/>
      <w:ind w:left="0" w:firstLine="709"/>
    </w:pPr>
    <w:rPr>
      <w:rFonts w:cs="Times New Roman"/>
      <w:szCs w:val="20"/>
    </w:rPr>
  </w:style>
  <w:style w:type="paragraph" w:styleId="25">
    <w:name w:val="Body Text Indent 2"/>
    <w:basedOn w:val="a9"/>
    <w:link w:val="26"/>
    <w:rsid w:val="009E79B6"/>
    <w:pPr>
      <w:spacing w:after="120" w:line="480" w:lineRule="auto"/>
      <w:ind w:left="283" w:firstLine="851"/>
    </w:pPr>
    <w:rPr>
      <w:rFonts w:eastAsia="Times New Roman" w:cs="Courier New"/>
      <w:sz w:val="24"/>
      <w:szCs w:val="18"/>
    </w:rPr>
  </w:style>
  <w:style w:type="character" w:customStyle="1" w:styleId="26">
    <w:name w:val="Основной текст с отступом 2 Знак"/>
    <w:basedOn w:val="aa"/>
    <w:link w:val="25"/>
    <w:uiPriority w:val="99"/>
    <w:rsid w:val="009E79B6"/>
    <w:rPr>
      <w:rFonts w:cs="Courier New"/>
      <w:sz w:val="24"/>
      <w:szCs w:val="18"/>
    </w:rPr>
  </w:style>
  <w:style w:type="character" w:customStyle="1" w:styleId="16">
    <w:name w:val="Основной шрифт1"/>
    <w:semiHidden/>
    <w:rsid w:val="009E79B6"/>
  </w:style>
  <w:style w:type="paragraph" w:customStyle="1" w:styleId="Web">
    <w:name w:val="Обычный (Web)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styleId="HTML">
    <w:name w:val="HTML Preformatted"/>
    <w:basedOn w:val="a9"/>
    <w:link w:val="HTML0"/>
    <w:uiPriority w:val="99"/>
    <w:rsid w:val="009E7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Arial Unicode MS" w:eastAsia="Arial Unicode MS" w:hAnsi="Arial Unicode MS" w:cs="Arial Unicode MS"/>
      <w:sz w:val="20"/>
      <w:szCs w:val="30"/>
    </w:rPr>
  </w:style>
  <w:style w:type="character" w:customStyle="1" w:styleId="HTML0">
    <w:name w:val="Стандартный HTML Знак"/>
    <w:basedOn w:val="aa"/>
    <w:link w:val="HTML"/>
    <w:uiPriority w:val="99"/>
    <w:rsid w:val="009E79B6"/>
    <w:rPr>
      <w:rFonts w:ascii="Arial Unicode MS" w:eastAsia="Arial Unicode MS" w:hAnsi="Arial Unicode MS" w:cs="Arial Unicode MS"/>
      <w:szCs w:val="30"/>
    </w:rPr>
  </w:style>
  <w:style w:type="paragraph" w:styleId="27">
    <w:name w:val="List Number 2"/>
    <w:basedOn w:val="a9"/>
    <w:link w:val="28"/>
    <w:rsid w:val="009E79B6"/>
    <w:pPr>
      <w:tabs>
        <w:tab w:val="num" w:pos="853"/>
        <w:tab w:val="left" w:pos="1315"/>
      </w:tabs>
      <w:ind w:firstLine="493"/>
    </w:pPr>
    <w:rPr>
      <w:rFonts w:eastAsia="Times New Roman"/>
      <w:szCs w:val="30"/>
    </w:rPr>
  </w:style>
  <w:style w:type="character" w:customStyle="1" w:styleId="28">
    <w:name w:val="Нумерованный список 2 Знак"/>
    <w:link w:val="27"/>
    <w:rsid w:val="009E79B6"/>
    <w:rPr>
      <w:sz w:val="30"/>
      <w:szCs w:val="30"/>
    </w:rPr>
  </w:style>
  <w:style w:type="paragraph" w:customStyle="1" w:styleId="aff1">
    <w:name w:val="Таблица"/>
    <w:basedOn w:val="43"/>
    <w:semiHidden/>
    <w:rsid w:val="009E79B6"/>
    <w:pPr>
      <w:tabs>
        <w:tab w:val="num" w:pos="1701"/>
        <w:tab w:val="num" w:pos="2880"/>
      </w:tabs>
      <w:suppressAutoHyphens w:val="0"/>
      <w:spacing w:after="240"/>
      <w:ind w:left="2880" w:hanging="360"/>
    </w:pPr>
    <w:rPr>
      <w:rFonts w:eastAsia="Times New Roman"/>
      <w:b/>
      <w:spacing w:val="24"/>
      <w:szCs w:val="24"/>
    </w:rPr>
  </w:style>
  <w:style w:type="table" w:styleId="-1">
    <w:name w:val="Table Web 1"/>
    <w:basedOn w:val="ab"/>
    <w:rsid w:val="009E79B6"/>
    <w:pPr>
      <w:widowControl w:val="0"/>
      <w:numPr>
        <w:numId w:val="24"/>
      </w:numPr>
      <w:tabs>
        <w:tab w:val="num" w:pos="0"/>
        <w:tab w:val="num" w:pos="926"/>
        <w:tab w:val="num" w:pos="1800"/>
      </w:tabs>
      <w:ind w:left="926" w:firstLine="851"/>
      <w:jc w:val="both"/>
    </w:pPr>
    <w:tblPr>
      <w:tblCellSpacing w:w="20" w:type="dxa"/>
      <w:tblInd w:w="0" w:type="dxa"/>
      <w:tblBorders>
        <w:top w:val="outset" w:sz="2" w:space="0" w:color="auto"/>
        <w:left w:val="outset" w:sz="2" w:space="0" w:color="auto"/>
        <w:bottom w:val="outset" w:sz="2" w:space="0" w:color="auto"/>
        <w:right w:val="outset" w:sz="2" w:space="0" w:color="auto"/>
        <w:insideH w:val="outset" w:sz="2" w:space="0" w:color="auto"/>
        <w:insideV w:val="outset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2F8FC"/>
    </w:tcPr>
    <w:tblStylePr w:type="firstRow">
      <w:rPr>
        <w:rFonts w:ascii="Times New Roman" w:hAnsi="Times New Roman"/>
        <w:color w:val="auto"/>
        <w:sz w:val="22"/>
      </w:rPr>
      <w:tblPr/>
      <w:tcPr>
        <w:shd w:val="clear" w:color="auto" w:fill="FFCC99"/>
      </w:tcPr>
    </w:tblStylePr>
  </w:style>
  <w:style w:type="paragraph" w:customStyle="1" w:styleId="aff2">
    <w:name w:val="Стандарт"/>
    <w:semiHidden/>
    <w:rsid w:val="009E79B6"/>
    <w:pPr>
      <w:spacing w:line="360" w:lineRule="auto"/>
      <w:ind w:firstLine="720"/>
      <w:jc w:val="both"/>
    </w:pPr>
    <w:rPr>
      <w:sz w:val="28"/>
    </w:rPr>
  </w:style>
  <w:style w:type="paragraph" w:styleId="29">
    <w:name w:val="List 2"/>
    <w:basedOn w:val="a9"/>
    <w:rsid w:val="009E79B6"/>
    <w:pPr>
      <w:ind w:left="566" w:hanging="283"/>
    </w:pPr>
    <w:rPr>
      <w:rFonts w:eastAsia="Times New Roman" w:cs="Courier New"/>
      <w:sz w:val="24"/>
      <w:szCs w:val="24"/>
    </w:rPr>
  </w:style>
  <w:style w:type="character" w:customStyle="1" w:styleId="spelle">
    <w:name w:val="spelle"/>
    <w:semiHidden/>
    <w:locked/>
    <w:rsid w:val="009E79B6"/>
  </w:style>
  <w:style w:type="paragraph" w:customStyle="1" w:styleId="aff3">
    <w:name w:val="ВведениеЗаключение"/>
    <w:basedOn w:val="12"/>
    <w:semiHidden/>
    <w:rsid w:val="009E79B6"/>
    <w:pPr>
      <w:numPr>
        <w:numId w:val="0"/>
      </w:numPr>
      <w:tabs>
        <w:tab w:val="num" w:pos="1247"/>
        <w:tab w:val="left" w:pos="1985"/>
      </w:tabs>
      <w:spacing w:after="360" w:line="360" w:lineRule="auto"/>
      <w:ind w:left="1247" w:hanging="538"/>
    </w:pPr>
    <w:rPr>
      <w:rFonts w:ascii="Impact" w:eastAsia="Times New Roman" w:hAnsi="Impact"/>
      <w:caps w:val="0"/>
      <w:sz w:val="24"/>
      <w:szCs w:val="24"/>
    </w:rPr>
  </w:style>
  <w:style w:type="paragraph" w:styleId="54">
    <w:name w:val="toc 5"/>
    <w:basedOn w:val="a9"/>
    <w:next w:val="a9"/>
    <w:autoRedefine/>
    <w:uiPriority w:val="39"/>
    <w:rsid w:val="009E79B6"/>
    <w:pPr>
      <w:ind w:left="960" w:firstLine="0"/>
      <w:jc w:val="left"/>
    </w:pPr>
    <w:rPr>
      <w:rFonts w:eastAsia="Times New Roman"/>
      <w:szCs w:val="24"/>
    </w:rPr>
  </w:style>
  <w:style w:type="paragraph" w:styleId="61">
    <w:name w:val="toc 6"/>
    <w:basedOn w:val="a9"/>
    <w:next w:val="a9"/>
    <w:autoRedefine/>
    <w:uiPriority w:val="39"/>
    <w:rsid w:val="009E79B6"/>
    <w:pPr>
      <w:ind w:left="1200" w:firstLine="0"/>
      <w:jc w:val="left"/>
    </w:pPr>
    <w:rPr>
      <w:rFonts w:eastAsia="Times New Roman"/>
      <w:szCs w:val="24"/>
    </w:rPr>
  </w:style>
  <w:style w:type="paragraph" w:styleId="71">
    <w:name w:val="toc 7"/>
    <w:basedOn w:val="a9"/>
    <w:next w:val="a9"/>
    <w:autoRedefine/>
    <w:uiPriority w:val="39"/>
    <w:rsid w:val="009E79B6"/>
    <w:pPr>
      <w:ind w:left="1440" w:firstLine="0"/>
      <w:jc w:val="left"/>
    </w:pPr>
    <w:rPr>
      <w:rFonts w:eastAsia="Times New Roman"/>
      <w:szCs w:val="24"/>
    </w:rPr>
  </w:style>
  <w:style w:type="paragraph" w:styleId="81">
    <w:name w:val="toc 8"/>
    <w:basedOn w:val="a9"/>
    <w:next w:val="a9"/>
    <w:autoRedefine/>
    <w:uiPriority w:val="39"/>
    <w:rsid w:val="009E79B6"/>
    <w:pPr>
      <w:ind w:left="1680" w:firstLine="0"/>
      <w:jc w:val="left"/>
    </w:pPr>
    <w:rPr>
      <w:rFonts w:eastAsia="Times New Roman"/>
      <w:szCs w:val="24"/>
    </w:rPr>
  </w:style>
  <w:style w:type="paragraph" w:styleId="91">
    <w:name w:val="toc 9"/>
    <w:basedOn w:val="a9"/>
    <w:next w:val="a9"/>
    <w:autoRedefine/>
    <w:uiPriority w:val="39"/>
    <w:rsid w:val="009E79B6"/>
    <w:pPr>
      <w:ind w:left="1920" w:firstLine="0"/>
      <w:jc w:val="left"/>
    </w:pPr>
    <w:rPr>
      <w:rFonts w:eastAsia="Times New Roman"/>
      <w:szCs w:val="24"/>
    </w:rPr>
  </w:style>
  <w:style w:type="paragraph" w:styleId="aff4">
    <w:name w:val="footer"/>
    <w:basedOn w:val="a9"/>
    <w:link w:val="aff5"/>
    <w:uiPriority w:val="99"/>
    <w:rsid w:val="009E79B6"/>
    <w:pPr>
      <w:tabs>
        <w:tab w:val="center" w:pos="4677"/>
        <w:tab w:val="right" w:pos="9355"/>
      </w:tabs>
      <w:ind w:firstLine="720"/>
    </w:pPr>
    <w:rPr>
      <w:szCs w:val="30"/>
    </w:rPr>
  </w:style>
  <w:style w:type="character" w:customStyle="1" w:styleId="aff5">
    <w:name w:val="Нижний колонтитул Знак"/>
    <w:basedOn w:val="aa"/>
    <w:link w:val="aff4"/>
    <w:uiPriority w:val="99"/>
    <w:rsid w:val="009E79B6"/>
    <w:rPr>
      <w:rFonts w:eastAsia="MS Mincho"/>
      <w:sz w:val="30"/>
      <w:szCs w:val="30"/>
    </w:rPr>
  </w:style>
  <w:style w:type="paragraph" w:styleId="aff6">
    <w:name w:val="Body Text"/>
    <w:basedOn w:val="a9"/>
    <w:link w:val="17"/>
    <w:rsid w:val="009E79B6"/>
    <w:pPr>
      <w:spacing w:after="120"/>
    </w:pPr>
    <w:rPr>
      <w:rFonts w:eastAsia="Times New Roman"/>
      <w:szCs w:val="30"/>
    </w:rPr>
  </w:style>
  <w:style w:type="character" w:customStyle="1" w:styleId="aff7">
    <w:name w:val="Основной текст Знак"/>
    <w:basedOn w:val="aa"/>
    <w:rsid w:val="009E79B6"/>
    <w:rPr>
      <w:rFonts w:eastAsia="MS Mincho"/>
      <w:sz w:val="30"/>
    </w:rPr>
  </w:style>
  <w:style w:type="character" w:customStyle="1" w:styleId="17">
    <w:name w:val="Основной текст Знак1"/>
    <w:link w:val="aff6"/>
    <w:rsid w:val="009E79B6"/>
    <w:rPr>
      <w:sz w:val="30"/>
      <w:szCs w:val="30"/>
    </w:rPr>
  </w:style>
  <w:style w:type="paragraph" w:customStyle="1" w:styleId="source">
    <w:name w:val="source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aff8">
    <w:name w:val="Body Text Indent"/>
    <w:basedOn w:val="a9"/>
    <w:link w:val="aff9"/>
    <w:rsid w:val="009E79B6"/>
    <w:pPr>
      <w:spacing w:after="120"/>
      <w:ind w:left="283"/>
    </w:pPr>
    <w:rPr>
      <w:szCs w:val="30"/>
    </w:rPr>
  </w:style>
  <w:style w:type="character" w:customStyle="1" w:styleId="aff9">
    <w:name w:val="Основной текст с отступом Знак"/>
    <w:basedOn w:val="aa"/>
    <w:link w:val="aff8"/>
    <w:rsid w:val="009E79B6"/>
    <w:rPr>
      <w:rFonts w:eastAsia="MS Mincho"/>
      <w:sz w:val="30"/>
      <w:szCs w:val="30"/>
    </w:rPr>
  </w:style>
  <w:style w:type="paragraph" w:customStyle="1" w:styleId="CharChar">
    <w:name w:val="Char Char"/>
    <w:basedOn w:val="a9"/>
    <w:semiHidden/>
    <w:rsid w:val="009E79B6"/>
    <w:pPr>
      <w:spacing w:after="160" w:line="240" w:lineRule="exact"/>
      <w:ind w:firstLine="851"/>
    </w:pPr>
    <w:rPr>
      <w:rFonts w:ascii="Verdana" w:eastAsia="Times New Roman" w:hAnsi="Verdana" w:cs="Courier New"/>
      <w:szCs w:val="24"/>
      <w:lang w:val="en-US" w:eastAsia="en-US"/>
    </w:rPr>
  </w:style>
  <w:style w:type="paragraph" w:customStyle="1" w:styleId="affa">
    <w:name w:val="Маркированный список ЕСПД"/>
    <w:basedOn w:val="a1"/>
    <w:rsid w:val="009E79B6"/>
    <w:pPr>
      <w:numPr>
        <w:numId w:val="0"/>
      </w:numPr>
      <w:tabs>
        <w:tab w:val="num" w:pos="1191"/>
      </w:tabs>
      <w:ind w:firstLine="851"/>
    </w:pPr>
    <w:rPr>
      <w:rFonts w:cs="Courier New"/>
      <w:szCs w:val="24"/>
    </w:rPr>
  </w:style>
  <w:style w:type="character" w:customStyle="1" w:styleId="grame">
    <w:name w:val="grame"/>
    <w:semiHidden/>
    <w:locked/>
    <w:rsid w:val="009E79B6"/>
  </w:style>
  <w:style w:type="character" w:customStyle="1" w:styleId="affb">
    <w:name w:val="(приложение) Знак"/>
    <w:semiHidden/>
    <w:rsid w:val="009E79B6"/>
    <w:rPr>
      <w:rFonts w:cs="Courier New"/>
      <w:b/>
      <w:bCs/>
      <w:i/>
      <w:iCs/>
      <w:sz w:val="26"/>
      <w:szCs w:val="26"/>
      <w:lang w:val="ru-RU" w:eastAsia="ru-RU" w:bidi="ar-SA"/>
    </w:rPr>
  </w:style>
  <w:style w:type="paragraph" w:styleId="34">
    <w:name w:val="Body Text Indent 3"/>
    <w:basedOn w:val="a9"/>
    <w:link w:val="35"/>
    <w:rsid w:val="009E79B6"/>
    <w:pPr>
      <w:spacing w:line="360" w:lineRule="auto"/>
      <w:ind w:firstLine="900"/>
    </w:pPr>
    <w:rPr>
      <w:rFonts w:eastAsia="Times New Roman" w:cs="Courier New"/>
      <w:sz w:val="28"/>
      <w:szCs w:val="24"/>
    </w:rPr>
  </w:style>
  <w:style w:type="character" w:customStyle="1" w:styleId="35">
    <w:name w:val="Основной текст с отступом 3 Знак"/>
    <w:basedOn w:val="aa"/>
    <w:link w:val="34"/>
    <w:uiPriority w:val="99"/>
    <w:rsid w:val="009E79B6"/>
    <w:rPr>
      <w:rFonts w:cs="Courier New"/>
      <w:sz w:val="28"/>
      <w:szCs w:val="24"/>
    </w:rPr>
  </w:style>
  <w:style w:type="paragraph" w:styleId="affc">
    <w:name w:val="Block Text"/>
    <w:basedOn w:val="a9"/>
    <w:rsid w:val="009E79B6"/>
    <w:pPr>
      <w:ind w:left="1418" w:right="706" w:firstLine="567"/>
    </w:pPr>
    <w:rPr>
      <w:rFonts w:eastAsia="Times New Roman" w:cs="Courier New"/>
      <w:sz w:val="26"/>
      <w:szCs w:val="24"/>
      <w:lang w:val="en-US"/>
    </w:rPr>
  </w:style>
  <w:style w:type="paragraph" w:styleId="2a">
    <w:name w:val="Body Text 2"/>
    <w:basedOn w:val="a9"/>
    <w:link w:val="2b"/>
    <w:rsid w:val="009E79B6"/>
    <w:pPr>
      <w:ind w:firstLine="851"/>
      <w:jc w:val="center"/>
    </w:pPr>
    <w:rPr>
      <w:rFonts w:eastAsia="Times New Roman" w:cs="Courier New"/>
      <w:szCs w:val="24"/>
    </w:rPr>
  </w:style>
  <w:style w:type="character" w:customStyle="1" w:styleId="2b">
    <w:name w:val="Основной текст 2 Знак"/>
    <w:basedOn w:val="aa"/>
    <w:link w:val="2a"/>
    <w:uiPriority w:val="99"/>
    <w:rsid w:val="009E79B6"/>
    <w:rPr>
      <w:rFonts w:cs="Courier New"/>
      <w:sz w:val="30"/>
      <w:szCs w:val="24"/>
    </w:rPr>
  </w:style>
  <w:style w:type="paragraph" w:styleId="36">
    <w:name w:val="Body Text 3"/>
    <w:basedOn w:val="a9"/>
    <w:link w:val="37"/>
    <w:rsid w:val="009E79B6"/>
    <w:pPr>
      <w:ind w:firstLine="851"/>
      <w:jc w:val="center"/>
    </w:pPr>
    <w:rPr>
      <w:rFonts w:eastAsia="Times New Roman" w:cs="Courier New"/>
      <w:sz w:val="26"/>
      <w:szCs w:val="24"/>
    </w:rPr>
  </w:style>
  <w:style w:type="character" w:customStyle="1" w:styleId="37">
    <w:name w:val="Основной текст 3 Знак"/>
    <w:basedOn w:val="aa"/>
    <w:link w:val="36"/>
    <w:uiPriority w:val="99"/>
    <w:rsid w:val="009E79B6"/>
    <w:rPr>
      <w:rFonts w:cs="Courier New"/>
      <w:sz w:val="26"/>
      <w:szCs w:val="24"/>
    </w:rPr>
  </w:style>
  <w:style w:type="paragraph" w:customStyle="1" w:styleId="210">
    <w:name w:val="Основной текст 21"/>
    <w:basedOn w:val="a9"/>
    <w:semiHidden/>
    <w:rsid w:val="009E79B6"/>
    <w:pPr>
      <w:spacing w:line="360" w:lineRule="auto"/>
      <w:ind w:firstLine="663"/>
    </w:pPr>
    <w:rPr>
      <w:rFonts w:eastAsia="Times New Roman" w:cs="Courier New"/>
      <w:sz w:val="26"/>
      <w:szCs w:val="24"/>
    </w:rPr>
  </w:style>
  <w:style w:type="character" w:customStyle="1" w:styleId="m1">
    <w:name w:val="m1"/>
    <w:semiHidden/>
    <w:locked/>
    <w:rsid w:val="009E79B6"/>
    <w:rPr>
      <w:color w:val="0000FF"/>
    </w:rPr>
  </w:style>
  <w:style w:type="character" w:customStyle="1" w:styleId="pi1">
    <w:name w:val="pi1"/>
    <w:semiHidden/>
    <w:locked/>
    <w:rsid w:val="009E79B6"/>
    <w:rPr>
      <w:color w:val="0000FF"/>
    </w:rPr>
  </w:style>
  <w:style w:type="character" w:customStyle="1" w:styleId="t1">
    <w:name w:val="t1"/>
    <w:semiHidden/>
    <w:locked/>
    <w:rsid w:val="009E79B6"/>
    <w:rPr>
      <w:color w:val="990000"/>
    </w:rPr>
  </w:style>
  <w:style w:type="character" w:customStyle="1" w:styleId="b1">
    <w:name w:val="b1"/>
    <w:semiHidden/>
    <w:rsid w:val="009E79B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semiHidden/>
    <w:locked/>
    <w:rsid w:val="009E79B6"/>
    <w:rPr>
      <w:b/>
      <w:bCs/>
    </w:rPr>
  </w:style>
  <w:style w:type="paragraph" w:customStyle="1" w:styleId="NIGoogis">
    <w:name w:val="NIG oogis"/>
    <w:basedOn w:val="a9"/>
    <w:semiHidden/>
    <w:locked/>
    <w:rsid w:val="009E79B6"/>
    <w:pPr>
      <w:spacing w:line="360" w:lineRule="auto"/>
      <w:ind w:firstLine="709"/>
    </w:pPr>
    <w:rPr>
      <w:rFonts w:eastAsia="Times New Roman" w:cs="Courier New"/>
      <w:sz w:val="28"/>
      <w:szCs w:val="24"/>
    </w:rPr>
  </w:style>
  <w:style w:type="paragraph" w:customStyle="1" w:styleId="Heading">
    <w:name w:val="Heading"/>
    <w:basedOn w:val="a9"/>
    <w:next w:val="a9"/>
    <w:semiHidden/>
    <w:locked/>
    <w:rsid w:val="009E79B6"/>
    <w:pPr>
      <w:keepNext/>
      <w:keepLines/>
      <w:suppressAutoHyphens/>
      <w:spacing w:before="482" w:after="238"/>
      <w:ind w:firstLine="851"/>
      <w:jc w:val="center"/>
    </w:pPr>
    <w:rPr>
      <w:rFonts w:ascii="a_Helver" w:eastAsia="Times New Roman" w:hAnsi="a_Helver" w:cs="Courier New"/>
      <w:b/>
      <w:sz w:val="28"/>
      <w:szCs w:val="24"/>
    </w:rPr>
  </w:style>
  <w:style w:type="paragraph" w:customStyle="1" w:styleId="18">
    <w:name w:val="Обычный1"/>
    <w:semiHidden/>
    <w:locked/>
    <w:rsid w:val="009E79B6"/>
    <w:pPr>
      <w:ind w:firstLine="510"/>
      <w:jc w:val="both"/>
    </w:pPr>
    <w:rPr>
      <w:rFonts w:ascii="Courier New" w:hAnsi="Courier New"/>
      <w:sz w:val="28"/>
    </w:rPr>
  </w:style>
  <w:style w:type="paragraph" w:customStyle="1" w:styleId="affd">
    <w:name w:val="Текст диссертации"/>
    <w:basedOn w:val="a9"/>
    <w:autoRedefine/>
    <w:semiHidden/>
    <w:rsid w:val="009E79B6"/>
    <w:pPr>
      <w:ind w:firstLine="709"/>
    </w:pPr>
    <w:rPr>
      <w:rFonts w:eastAsia="Times New Roman" w:cs="Courier New"/>
      <w:szCs w:val="24"/>
    </w:rPr>
  </w:style>
  <w:style w:type="table" w:styleId="2c">
    <w:name w:val="Table Subtle 2"/>
    <w:basedOn w:val="ab"/>
    <w:rsid w:val="009E79B6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left w:val="nil"/>
        </w:tcBorders>
        <w:shd w:val="clear" w:color="auto" w:fill="E6E6E6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0E0E0"/>
      </w:tcPr>
    </w:tblStylePr>
    <w:tblStylePr w:type="ne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e">
    <w:name w:val="Список с дефисом Знак"/>
    <w:basedOn w:val="a1"/>
    <w:semiHidden/>
    <w:rsid w:val="009E79B6"/>
  </w:style>
  <w:style w:type="paragraph" w:customStyle="1" w:styleId="211">
    <w:name w:val="Основной текст 211"/>
    <w:basedOn w:val="a9"/>
    <w:semiHidden/>
    <w:rsid w:val="009E79B6"/>
    <w:pPr>
      <w:ind w:firstLine="709"/>
    </w:pPr>
    <w:rPr>
      <w:rFonts w:ascii="Arial" w:eastAsia="Times New Roman" w:hAnsi="Arial" w:cs="Arial"/>
      <w:sz w:val="28"/>
      <w:szCs w:val="28"/>
    </w:rPr>
  </w:style>
  <w:style w:type="paragraph" w:customStyle="1" w:styleId="STP1">
    <w:name w:val="STP1"/>
    <w:basedOn w:val="a9"/>
    <w:semiHidden/>
    <w:locked/>
    <w:rsid w:val="009E79B6"/>
    <w:pPr>
      <w:suppressAutoHyphens/>
      <w:spacing w:line="360" w:lineRule="auto"/>
      <w:ind w:firstLine="709"/>
    </w:pPr>
    <w:rPr>
      <w:rFonts w:eastAsia="Times New Roman" w:cs="Courier New"/>
      <w:szCs w:val="24"/>
    </w:rPr>
  </w:style>
  <w:style w:type="paragraph" w:customStyle="1" w:styleId="afff">
    <w:name w:val="ИАСУ"/>
    <w:basedOn w:val="a9"/>
    <w:link w:val="afff0"/>
    <w:semiHidden/>
    <w:rsid w:val="009E79B6"/>
    <w:pPr>
      <w:spacing w:line="360" w:lineRule="auto"/>
      <w:ind w:firstLine="851"/>
    </w:pPr>
    <w:rPr>
      <w:rFonts w:eastAsia="Times New Roman" w:cs="Courier New"/>
      <w:sz w:val="28"/>
      <w:szCs w:val="24"/>
    </w:rPr>
  </w:style>
  <w:style w:type="table" w:styleId="afff1">
    <w:name w:val="Table Grid"/>
    <w:basedOn w:val="ab"/>
    <w:rsid w:val="009E79B6"/>
    <w:tblPr>
      <w:tblCellSpacing w:w="20" w:type="dxa"/>
      <w:tblInd w:w="0" w:type="dxa"/>
      <w:tblBorders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b"/>
    <w:rsid w:val="009E79B6"/>
    <w:pPr>
      <w:widowControl w:val="0"/>
      <w:ind w:firstLine="51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2">
    <w:name w:val="Знак"/>
    <w:basedOn w:val="a9"/>
    <w:semiHidden/>
    <w:rsid w:val="009E79B6"/>
    <w:pPr>
      <w:spacing w:after="160" w:line="240" w:lineRule="exact"/>
      <w:ind w:firstLine="851"/>
    </w:pPr>
    <w:rPr>
      <w:rFonts w:ascii="Verdana" w:eastAsia="Times New Roman" w:hAnsi="Verdana" w:cs="Courier New"/>
      <w:szCs w:val="24"/>
      <w:lang w:val="en-US" w:eastAsia="en-US"/>
    </w:rPr>
  </w:style>
  <w:style w:type="paragraph" w:customStyle="1" w:styleId="214">
    <w:name w:val="Стиль Заголовок 2 + 14 пт"/>
    <w:basedOn w:val="21"/>
    <w:semiHidden/>
    <w:rsid w:val="009E79B6"/>
    <w:pPr>
      <w:keepLines/>
      <w:tabs>
        <w:tab w:val="num" w:pos="1418"/>
      </w:tabs>
      <w:spacing w:after="60"/>
      <w:ind w:left="851"/>
    </w:pPr>
    <w:rPr>
      <w:rFonts w:eastAsia="Times New Roman" w:cs="Arial"/>
      <w:b w:val="0"/>
      <w:sz w:val="28"/>
      <w:szCs w:val="28"/>
    </w:rPr>
  </w:style>
  <w:style w:type="character" w:customStyle="1" w:styleId="txtb">
    <w:name w:val="txtb"/>
    <w:semiHidden/>
    <w:locked/>
    <w:rsid w:val="009E79B6"/>
  </w:style>
  <w:style w:type="paragraph" w:customStyle="1" w:styleId="parahead2">
    <w:name w:val="parahead2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bodycopy">
    <w:name w:val="bodycopy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styleId="HTML1">
    <w:name w:val="HTML Code"/>
    <w:uiPriority w:val="99"/>
    <w:rsid w:val="009E79B6"/>
    <w:rPr>
      <w:rFonts w:ascii="Courier New" w:eastAsia="Times New Roman" w:hAnsi="Courier New" w:cs="Courier New"/>
      <w:sz w:val="20"/>
      <w:szCs w:val="20"/>
    </w:rPr>
  </w:style>
  <w:style w:type="paragraph" w:customStyle="1" w:styleId="afff3">
    <w:name w:val="ГОСТ"/>
    <w:basedOn w:val="25"/>
    <w:semiHidden/>
    <w:rsid w:val="009E79B6"/>
  </w:style>
  <w:style w:type="paragraph" w:customStyle="1" w:styleId="2d">
    <w:name w:val="Обычный2"/>
    <w:semiHidden/>
    <w:rsid w:val="009E79B6"/>
    <w:pPr>
      <w:widowControl w:val="0"/>
      <w:spacing w:before="240" w:after="120" w:line="360" w:lineRule="auto"/>
      <w:ind w:left="709" w:firstLine="851"/>
      <w:jc w:val="both"/>
    </w:pPr>
  </w:style>
  <w:style w:type="paragraph" w:styleId="afff4">
    <w:name w:val="Subtitle"/>
    <w:basedOn w:val="a9"/>
    <w:link w:val="afff5"/>
    <w:qFormat/>
    <w:rsid w:val="009E79B6"/>
    <w:pPr>
      <w:shd w:val="clear" w:color="auto" w:fill="FFFFFF"/>
      <w:spacing w:before="24" w:line="360" w:lineRule="auto"/>
      <w:ind w:firstLine="0"/>
      <w:jc w:val="center"/>
    </w:pPr>
    <w:rPr>
      <w:rFonts w:eastAsia="Times New Roman"/>
      <w:b/>
      <w:sz w:val="28"/>
      <w:szCs w:val="30"/>
    </w:rPr>
  </w:style>
  <w:style w:type="character" w:customStyle="1" w:styleId="afff5">
    <w:name w:val="Подзаголовок Знак"/>
    <w:basedOn w:val="aa"/>
    <w:link w:val="afff4"/>
    <w:uiPriority w:val="99"/>
    <w:rsid w:val="009E79B6"/>
    <w:rPr>
      <w:b/>
      <w:sz w:val="28"/>
      <w:szCs w:val="30"/>
      <w:shd w:val="clear" w:color="auto" w:fill="FFFFFF"/>
    </w:rPr>
  </w:style>
  <w:style w:type="character" w:customStyle="1" w:styleId="afff6">
    <w:name w:val="Красная строка Знак"/>
    <w:link w:val="afff7"/>
    <w:rsid w:val="009E79B6"/>
    <w:rPr>
      <w:rFonts w:eastAsia="MS Mincho"/>
      <w:i/>
      <w:sz w:val="22"/>
      <w:szCs w:val="22"/>
    </w:rPr>
  </w:style>
  <w:style w:type="paragraph" w:styleId="afff7">
    <w:name w:val="Body Text First Indent"/>
    <w:basedOn w:val="aff6"/>
    <w:link w:val="afff6"/>
    <w:rsid w:val="009E79B6"/>
    <w:pPr>
      <w:ind w:firstLine="210"/>
    </w:pPr>
    <w:rPr>
      <w:rFonts w:eastAsia="MS Mincho"/>
      <w:i/>
      <w:sz w:val="22"/>
      <w:szCs w:val="22"/>
    </w:rPr>
  </w:style>
  <w:style w:type="character" w:customStyle="1" w:styleId="19">
    <w:name w:val="Красная строка Знак1"/>
    <w:basedOn w:val="aff7"/>
    <w:rsid w:val="009E79B6"/>
    <w:rPr>
      <w:rFonts w:eastAsia="MS Mincho"/>
      <w:sz w:val="30"/>
    </w:rPr>
  </w:style>
  <w:style w:type="character" w:customStyle="1" w:styleId="f08indentattab-2f8">
    <w:name w:val="f_08indentattab-2f8"/>
    <w:locked/>
    <w:rsid w:val="009E79B6"/>
  </w:style>
  <w:style w:type="character" w:customStyle="1" w:styleId="rtxt1">
    <w:name w:val="rtxt1"/>
    <w:semiHidden/>
    <w:locked/>
    <w:rsid w:val="009E79B6"/>
    <w:rPr>
      <w:sz w:val="16"/>
      <w:szCs w:val="16"/>
    </w:rPr>
  </w:style>
  <w:style w:type="paragraph" w:customStyle="1" w:styleId="38">
    <w:name w:val="Обычный3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Default">
    <w:name w:val="Default"/>
    <w:locked/>
    <w:rsid w:val="009E79B6"/>
    <w:pPr>
      <w:widowControl w:val="0"/>
      <w:autoSpaceDE w:val="0"/>
      <w:autoSpaceDN w:val="0"/>
      <w:adjustRightInd w:val="0"/>
      <w:ind w:firstLine="510"/>
      <w:jc w:val="both"/>
    </w:pPr>
    <w:rPr>
      <w:rFonts w:ascii="Helvetica LT Std" w:hAnsi="Helvetica LT Std" w:cs="Helvetica LT Std"/>
      <w:color w:val="000000"/>
      <w:sz w:val="24"/>
      <w:szCs w:val="24"/>
    </w:rPr>
  </w:style>
  <w:style w:type="paragraph" w:customStyle="1" w:styleId="CM1">
    <w:name w:val="CM1"/>
    <w:basedOn w:val="Default"/>
    <w:next w:val="Default"/>
    <w:semiHidden/>
    <w:locked/>
    <w:rsid w:val="009E79B6"/>
    <w:rPr>
      <w:color w:val="auto"/>
    </w:rPr>
  </w:style>
  <w:style w:type="paragraph" w:customStyle="1" w:styleId="CM15">
    <w:name w:val="CM15"/>
    <w:basedOn w:val="Default"/>
    <w:next w:val="Default"/>
    <w:semiHidden/>
    <w:locked/>
    <w:rsid w:val="009E79B6"/>
    <w:pPr>
      <w:spacing w:after="213"/>
    </w:pPr>
    <w:rPr>
      <w:color w:val="auto"/>
    </w:rPr>
  </w:style>
  <w:style w:type="paragraph" w:customStyle="1" w:styleId="CM16">
    <w:name w:val="CM16"/>
    <w:basedOn w:val="Default"/>
    <w:next w:val="Default"/>
    <w:semiHidden/>
    <w:locked/>
    <w:rsid w:val="009E79B6"/>
    <w:pPr>
      <w:spacing w:after="285"/>
    </w:pPr>
    <w:rPr>
      <w:color w:val="auto"/>
    </w:rPr>
  </w:style>
  <w:style w:type="paragraph" w:customStyle="1" w:styleId="CM2">
    <w:name w:val="CM2"/>
    <w:basedOn w:val="Default"/>
    <w:next w:val="Default"/>
    <w:semiHidden/>
    <w:locked/>
    <w:rsid w:val="009E79B6"/>
    <w:rPr>
      <w:color w:val="auto"/>
    </w:rPr>
  </w:style>
  <w:style w:type="paragraph" w:customStyle="1" w:styleId="CM17">
    <w:name w:val="CM17"/>
    <w:basedOn w:val="Default"/>
    <w:next w:val="Default"/>
    <w:semiHidden/>
    <w:locked/>
    <w:rsid w:val="009E79B6"/>
    <w:pPr>
      <w:spacing w:after="438"/>
    </w:pPr>
    <w:rPr>
      <w:color w:val="auto"/>
    </w:rPr>
  </w:style>
  <w:style w:type="paragraph" w:customStyle="1" w:styleId="CM18">
    <w:name w:val="CM18"/>
    <w:basedOn w:val="Default"/>
    <w:next w:val="Default"/>
    <w:semiHidden/>
    <w:locked/>
    <w:rsid w:val="009E79B6"/>
    <w:pPr>
      <w:spacing w:after="1343"/>
    </w:pPr>
    <w:rPr>
      <w:color w:val="auto"/>
    </w:rPr>
  </w:style>
  <w:style w:type="paragraph" w:customStyle="1" w:styleId="CM19">
    <w:name w:val="CM19"/>
    <w:basedOn w:val="Default"/>
    <w:next w:val="Default"/>
    <w:semiHidden/>
    <w:locked/>
    <w:rsid w:val="009E79B6"/>
    <w:pPr>
      <w:spacing w:after="1068"/>
    </w:pPr>
    <w:rPr>
      <w:color w:val="auto"/>
    </w:rPr>
  </w:style>
  <w:style w:type="paragraph" w:customStyle="1" w:styleId="CM20">
    <w:name w:val="CM20"/>
    <w:basedOn w:val="Default"/>
    <w:next w:val="Default"/>
    <w:semiHidden/>
    <w:locked/>
    <w:rsid w:val="009E79B6"/>
    <w:pPr>
      <w:spacing w:after="432"/>
    </w:pPr>
    <w:rPr>
      <w:color w:val="auto"/>
    </w:rPr>
  </w:style>
  <w:style w:type="paragraph" w:customStyle="1" w:styleId="CM3">
    <w:name w:val="CM3"/>
    <w:basedOn w:val="Default"/>
    <w:next w:val="Default"/>
    <w:semiHidden/>
    <w:locked/>
    <w:rsid w:val="009E79B6"/>
    <w:rPr>
      <w:color w:val="auto"/>
    </w:rPr>
  </w:style>
  <w:style w:type="paragraph" w:customStyle="1" w:styleId="CM4">
    <w:name w:val="CM4"/>
    <w:basedOn w:val="Default"/>
    <w:next w:val="Default"/>
    <w:semiHidden/>
    <w:locked/>
    <w:rsid w:val="009E79B6"/>
    <w:rPr>
      <w:color w:val="auto"/>
    </w:rPr>
  </w:style>
  <w:style w:type="paragraph" w:customStyle="1" w:styleId="CM5">
    <w:name w:val="CM5"/>
    <w:basedOn w:val="Default"/>
    <w:next w:val="Default"/>
    <w:semiHidden/>
    <w:locked/>
    <w:rsid w:val="009E79B6"/>
    <w:pPr>
      <w:spacing w:line="348" w:lineRule="atLeast"/>
    </w:pPr>
    <w:rPr>
      <w:color w:val="auto"/>
    </w:rPr>
  </w:style>
  <w:style w:type="paragraph" w:customStyle="1" w:styleId="CM6">
    <w:name w:val="CM6"/>
    <w:basedOn w:val="Default"/>
    <w:next w:val="Default"/>
    <w:semiHidden/>
    <w:locked/>
    <w:rsid w:val="009E79B6"/>
    <w:pPr>
      <w:spacing w:line="338" w:lineRule="atLeast"/>
    </w:pPr>
    <w:rPr>
      <w:color w:val="auto"/>
    </w:rPr>
  </w:style>
  <w:style w:type="paragraph" w:customStyle="1" w:styleId="CM7">
    <w:name w:val="CM7"/>
    <w:basedOn w:val="Default"/>
    <w:next w:val="Default"/>
    <w:semiHidden/>
    <w:locked/>
    <w:rsid w:val="009E79B6"/>
    <w:pPr>
      <w:spacing w:line="340" w:lineRule="atLeast"/>
    </w:pPr>
    <w:rPr>
      <w:color w:val="auto"/>
    </w:rPr>
  </w:style>
  <w:style w:type="paragraph" w:customStyle="1" w:styleId="CM25">
    <w:name w:val="CM25"/>
    <w:basedOn w:val="Default"/>
    <w:next w:val="Default"/>
    <w:semiHidden/>
    <w:locked/>
    <w:rsid w:val="009E79B6"/>
    <w:pPr>
      <w:spacing w:after="348"/>
    </w:pPr>
    <w:rPr>
      <w:color w:val="auto"/>
    </w:rPr>
  </w:style>
  <w:style w:type="paragraph" w:customStyle="1" w:styleId="CM8">
    <w:name w:val="CM8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9">
    <w:name w:val="CM9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10">
    <w:name w:val="CM10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26">
    <w:name w:val="CM26"/>
    <w:basedOn w:val="Default"/>
    <w:next w:val="Default"/>
    <w:semiHidden/>
    <w:locked/>
    <w:rsid w:val="009E79B6"/>
    <w:pPr>
      <w:spacing w:after="560"/>
    </w:pPr>
    <w:rPr>
      <w:color w:val="auto"/>
    </w:rPr>
  </w:style>
  <w:style w:type="paragraph" w:customStyle="1" w:styleId="CM12">
    <w:name w:val="CM12"/>
    <w:basedOn w:val="Default"/>
    <w:next w:val="Default"/>
    <w:semiHidden/>
    <w:locked/>
    <w:rsid w:val="009E79B6"/>
    <w:pPr>
      <w:spacing w:line="280" w:lineRule="atLeast"/>
    </w:pPr>
    <w:rPr>
      <w:color w:val="auto"/>
    </w:rPr>
  </w:style>
  <w:style w:type="paragraph" w:customStyle="1" w:styleId="CM13">
    <w:name w:val="CM13"/>
    <w:basedOn w:val="Default"/>
    <w:next w:val="Default"/>
    <w:semiHidden/>
    <w:locked/>
    <w:rsid w:val="009E79B6"/>
    <w:pPr>
      <w:spacing w:line="220" w:lineRule="atLeast"/>
    </w:pPr>
    <w:rPr>
      <w:color w:val="auto"/>
    </w:rPr>
  </w:style>
  <w:style w:type="paragraph" w:customStyle="1" w:styleId="CM28">
    <w:name w:val="CM28"/>
    <w:basedOn w:val="Default"/>
    <w:next w:val="Default"/>
    <w:semiHidden/>
    <w:locked/>
    <w:rsid w:val="009E79B6"/>
    <w:pPr>
      <w:spacing w:after="73"/>
    </w:pPr>
    <w:rPr>
      <w:color w:val="auto"/>
    </w:rPr>
  </w:style>
  <w:style w:type="paragraph" w:customStyle="1" w:styleId="CM29">
    <w:name w:val="CM29"/>
    <w:basedOn w:val="Default"/>
    <w:next w:val="Default"/>
    <w:semiHidden/>
    <w:locked/>
    <w:rsid w:val="009E79B6"/>
    <w:pPr>
      <w:spacing w:after="1008"/>
    </w:pPr>
    <w:rPr>
      <w:color w:val="auto"/>
    </w:rPr>
  </w:style>
  <w:style w:type="paragraph" w:customStyle="1" w:styleId="CM14">
    <w:name w:val="CM14"/>
    <w:basedOn w:val="Default"/>
    <w:next w:val="Default"/>
    <w:semiHidden/>
    <w:locked/>
    <w:rsid w:val="009E79B6"/>
    <w:pPr>
      <w:spacing w:line="180" w:lineRule="atLeast"/>
    </w:pPr>
    <w:rPr>
      <w:color w:val="auto"/>
    </w:rPr>
  </w:style>
  <w:style w:type="character" w:customStyle="1" w:styleId="keyword">
    <w:name w:val="keyword"/>
    <w:locked/>
    <w:rsid w:val="009E79B6"/>
  </w:style>
  <w:style w:type="character" w:customStyle="1" w:styleId="bold2">
    <w:name w:val="bold2"/>
    <w:semiHidden/>
    <w:rsid w:val="009E79B6"/>
    <w:rPr>
      <w:color w:val="1E5A64"/>
    </w:rPr>
  </w:style>
  <w:style w:type="paragraph" w:customStyle="1" w:styleId="-10">
    <w:name w:val="БК-1"/>
    <w:basedOn w:val="12"/>
    <w:link w:val="-11"/>
    <w:semiHidden/>
    <w:qFormat/>
    <w:locked/>
    <w:rsid w:val="009E79B6"/>
    <w:pPr>
      <w:keepNext/>
      <w:pageBreakBefore w:val="0"/>
      <w:widowControl w:val="0"/>
      <w:numPr>
        <w:numId w:val="0"/>
      </w:numPr>
      <w:tabs>
        <w:tab w:val="left" w:pos="1985"/>
      </w:tabs>
      <w:autoSpaceDE w:val="0"/>
      <w:autoSpaceDN w:val="0"/>
      <w:adjustRightInd w:val="0"/>
      <w:spacing w:before="240" w:after="60" w:line="276" w:lineRule="auto"/>
      <w:ind w:left="567" w:hanging="425"/>
      <w:jc w:val="both"/>
    </w:pPr>
    <w:rPr>
      <w:rFonts w:ascii="Calibri" w:eastAsia="Times New Roman" w:hAnsi="Calibri"/>
      <w:b w:val="0"/>
      <w:bCs/>
      <w:noProof w:val="0"/>
      <w:kern w:val="32"/>
      <w:szCs w:val="28"/>
      <w:lang w:eastAsia="en-US"/>
    </w:rPr>
  </w:style>
  <w:style w:type="character" w:customStyle="1" w:styleId="-11">
    <w:name w:val="БК-1 Знак"/>
    <w:link w:val="-10"/>
    <w:semiHidden/>
    <w:rsid w:val="009E79B6"/>
    <w:rPr>
      <w:rFonts w:ascii="Calibri" w:hAnsi="Calibri"/>
      <w:bCs/>
      <w:caps/>
      <w:kern w:val="32"/>
      <w:sz w:val="28"/>
      <w:szCs w:val="28"/>
      <w:lang w:eastAsia="en-US"/>
    </w:rPr>
  </w:style>
  <w:style w:type="paragraph" w:customStyle="1" w:styleId="-20">
    <w:name w:val="БК-2"/>
    <w:basedOn w:val="21"/>
    <w:link w:val="-21"/>
    <w:semiHidden/>
    <w:qFormat/>
    <w:locked/>
    <w:rsid w:val="009E79B6"/>
    <w:pPr>
      <w:keepLines/>
      <w:numPr>
        <w:ilvl w:val="0"/>
        <w:numId w:val="0"/>
      </w:numPr>
      <w:suppressAutoHyphens w:val="0"/>
      <w:autoSpaceDE w:val="0"/>
      <w:autoSpaceDN w:val="0"/>
      <w:adjustRightInd w:val="0"/>
      <w:spacing w:after="60"/>
      <w:ind w:firstLine="142"/>
    </w:pPr>
    <w:rPr>
      <w:rFonts w:ascii="Calibri" w:eastAsia="Times New Roman" w:hAnsi="Calibri"/>
      <w:bCs/>
      <w:iCs/>
      <w:caps w:val="0"/>
      <w:sz w:val="28"/>
      <w:szCs w:val="28"/>
      <w:lang w:eastAsia="en-US"/>
    </w:rPr>
  </w:style>
  <w:style w:type="character" w:customStyle="1" w:styleId="-21">
    <w:name w:val="БК-2 Знак"/>
    <w:link w:val="-20"/>
    <w:semiHidden/>
    <w:rsid w:val="009E79B6"/>
    <w:rPr>
      <w:rFonts w:ascii="Calibri" w:hAnsi="Calibri"/>
      <w:b/>
      <w:bCs/>
      <w:iCs/>
      <w:sz w:val="28"/>
      <w:szCs w:val="28"/>
      <w:lang w:eastAsia="en-US"/>
    </w:rPr>
  </w:style>
  <w:style w:type="paragraph" w:styleId="afff8">
    <w:name w:val="footnote text"/>
    <w:basedOn w:val="a9"/>
    <w:link w:val="afff9"/>
    <w:rsid w:val="009E79B6"/>
    <w:pPr>
      <w:autoSpaceDE w:val="0"/>
      <w:autoSpaceDN w:val="0"/>
      <w:adjustRightInd w:val="0"/>
      <w:ind w:firstLine="0"/>
      <w:jc w:val="left"/>
    </w:pPr>
    <w:rPr>
      <w:rFonts w:eastAsia="SimSun"/>
      <w:sz w:val="20"/>
      <w:szCs w:val="30"/>
      <w:lang w:eastAsia="zh-CN"/>
    </w:rPr>
  </w:style>
  <w:style w:type="character" w:customStyle="1" w:styleId="afff9">
    <w:name w:val="Текст сноски Знак"/>
    <w:basedOn w:val="aa"/>
    <w:link w:val="afff8"/>
    <w:rsid w:val="009E79B6"/>
    <w:rPr>
      <w:rFonts w:eastAsia="SimSun"/>
      <w:szCs w:val="30"/>
      <w:lang w:eastAsia="zh-CN"/>
    </w:rPr>
  </w:style>
  <w:style w:type="character" w:styleId="afffa">
    <w:name w:val="footnote reference"/>
    <w:rsid w:val="009E79B6"/>
    <w:rPr>
      <w:vertAlign w:val="superscript"/>
    </w:rPr>
  </w:style>
  <w:style w:type="paragraph" w:styleId="afffb">
    <w:name w:val="Normal (Web)"/>
    <w:basedOn w:val="a9"/>
    <w:uiPriority w:val="99"/>
    <w:unhideWhenUs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styleId="afffc">
    <w:name w:val="Emphasis"/>
    <w:uiPriority w:val="20"/>
    <w:qFormat/>
    <w:rsid w:val="009E79B6"/>
    <w:rPr>
      <w:i/>
      <w:iCs/>
    </w:rPr>
  </w:style>
  <w:style w:type="paragraph" w:customStyle="1" w:styleId="afffd">
    <w:name w:val="a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a00">
    <w:name w:val="a0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afffe">
    <w:name w:val="List Paragraph"/>
    <w:basedOn w:val="a9"/>
    <w:uiPriority w:val="34"/>
    <w:qFormat/>
    <w:rsid w:val="009E79B6"/>
    <w:pPr>
      <w:ind w:left="720" w:firstLine="0"/>
      <w:contextualSpacing/>
      <w:jc w:val="left"/>
    </w:pPr>
    <w:rPr>
      <w:rFonts w:eastAsia="Times New Roman"/>
      <w:szCs w:val="24"/>
    </w:rPr>
  </w:style>
  <w:style w:type="paragraph" w:styleId="affff">
    <w:name w:val="header"/>
    <w:basedOn w:val="a9"/>
    <w:link w:val="affff0"/>
    <w:uiPriority w:val="99"/>
    <w:rsid w:val="009E79B6"/>
    <w:pPr>
      <w:tabs>
        <w:tab w:val="center" w:pos="4677"/>
        <w:tab w:val="right" w:pos="9355"/>
      </w:tabs>
    </w:pPr>
    <w:rPr>
      <w:szCs w:val="30"/>
    </w:rPr>
  </w:style>
  <w:style w:type="character" w:customStyle="1" w:styleId="affff0">
    <w:name w:val="Верхний колонтитул Знак"/>
    <w:basedOn w:val="aa"/>
    <w:link w:val="affff"/>
    <w:uiPriority w:val="99"/>
    <w:rsid w:val="009E79B6"/>
    <w:rPr>
      <w:rFonts w:eastAsia="MS Mincho"/>
      <w:sz w:val="30"/>
      <w:szCs w:val="30"/>
    </w:rPr>
  </w:style>
  <w:style w:type="character" w:customStyle="1" w:styleId="bold">
    <w:name w:val="bold"/>
    <w:semiHidden/>
    <w:rsid w:val="009E79B6"/>
  </w:style>
  <w:style w:type="paragraph" w:customStyle="1" w:styleId="affff1">
    <w:name w:val="Название Части"/>
    <w:basedOn w:val="a9"/>
    <w:semiHidden/>
    <w:rsid w:val="009E79B6"/>
    <w:pPr>
      <w:keepNext/>
      <w:pageBreakBefore/>
      <w:suppressLineNumbers/>
      <w:tabs>
        <w:tab w:val="num" w:pos="1429"/>
        <w:tab w:val="left" w:pos="2694"/>
      </w:tabs>
      <w:suppressAutoHyphens/>
      <w:spacing w:before="1800" w:after="600"/>
      <w:ind w:left="1429" w:hanging="360"/>
      <w:jc w:val="right"/>
      <w:outlineLvl w:val="0"/>
    </w:pPr>
    <w:rPr>
      <w:b/>
      <w:caps/>
      <w:color w:val="993300"/>
      <w:kern w:val="28"/>
      <w:sz w:val="40"/>
      <w:szCs w:val="40"/>
    </w:rPr>
  </w:style>
  <w:style w:type="character" w:styleId="affff2">
    <w:name w:val="Strong"/>
    <w:uiPriority w:val="22"/>
    <w:qFormat/>
    <w:rsid w:val="009E79B6"/>
    <w:rPr>
      <w:b/>
      <w:bCs/>
    </w:rPr>
  </w:style>
  <w:style w:type="paragraph" w:styleId="z-">
    <w:name w:val="HTML Top of Form"/>
    <w:basedOn w:val="a9"/>
    <w:next w:val="a9"/>
    <w:link w:val="z-0"/>
    <w:hidden/>
    <w:uiPriority w:val="99"/>
    <w:unhideWhenUsed/>
    <w:rsid w:val="009E79B6"/>
    <w:pPr>
      <w:pBdr>
        <w:bottom w:val="single" w:sz="6" w:space="1" w:color="auto"/>
      </w:pBdr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a"/>
    <w:link w:val="z-"/>
    <w:uiPriority w:val="99"/>
    <w:rsid w:val="009E79B6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9"/>
    <w:next w:val="a9"/>
    <w:link w:val="z-2"/>
    <w:hidden/>
    <w:uiPriority w:val="99"/>
    <w:unhideWhenUsed/>
    <w:rsid w:val="009E79B6"/>
    <w:pPr>
      <w:pBdr>
        <w:top w:val="single" w:sz="6" w:space="1" w:color="auto"/>
      </w:pBdr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a"/>
    <w:link w:val="z-1"/>
    <w:uiPriority w:val="99"/>
    <w:rsid w:val="009E79B6"/>
    <w:rPr>
      <w:rFonts w:ascii="Arial" w:hAnsi="Arial" w:cs="Arial"/>
      <w:vanish/>
      <w:sz w:val="16"/>
      <w:szCs w:val="16"/>
    </w:rPr>
  </w:style>
  <w:style w:type="paragraph" w:customStyle="1" w:styleId="zagl">
    <w:name w:val="zag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uth">
    <w:name w:val="auth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place">
    <w:name w:val="plac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nnot">
    <w:name w:val="anno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hp">
    <w:name w:val="hp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jus">
    <w:name w:val="aju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project">
    <w:name w:val="projec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inlineproject">
    <w:name w:val="inlineprojec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redline">
    <w:name w:val="redlin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uthor">
    <w:name w:val="author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itxtrstitxtrstspanitxthookspan">
    <w:name w:val="itxtrst itxtrstspan itxthookspan"/>
    <w:rsid w:val="009E79B6"/>
  </w:style>
  <w:style w:type="paragraph" w:customStyle="1" w:styleId="zag1l">
    <w:name w:val="zag1l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text">
    <w:name w:val="text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affff3">
    <w:name w:val="Глава Знак"/>
    <w:aliases w:val="(раздел) Знак Знак"/>
    <w:rsid w:val="009E79B6"/>
    <w:rPr>
      <w:rFonts w:cs="Courier New"/>
      <w:b/>
      <w:caps/>
      <w:sz w:val="24"/>
      <w:szCs w:val="24"/>
    </w:rPr>
  </w:style>
  <w:style w:type="character" w:customStyle="1" w:styleId="affff4">
    <w:name w:val="(приложение) Знак Знак"/>
    <w:rsid w:val="009E79B6"/>
    <w:rPr>
      <w:rFonts w:cs="Courier New"/>
      <w:i/>
      <w:sz w:val="24"/>
      <w:szCs w:val="24"/>
    </w:rPr>
  </w:style>
  <w:style w:type="paragraph" w:customStyle="1" w:styleId="10">
    <w:name w:val="Нумерованный список1"/>
    <w:basedOn w:val="a0"/>
    <w:link w:val="1a"/>
    <w:rsid w:val="009E79B6"/>
    <w:pPr>
      <w:numPr>
        <w:numId w:val="8"/>
      </w:numPr>
      <w:tabs>
        <w:tab w:val="clear" w:pos="227"/>
        <w:tab w:val="num" w:pos="454"/>
        <w:tab w:val="left" w:pos="1219"/>
      </w:tabs>
      <w:ind w:left="0"/>
      <w:jc w:val="left"/>
    </w:pPr>
    <w:rPr>
      <w:rFonts w:ascii="Arial" w:hAnsi="Arial"/>
      <w:sz w:val="20"/>
      <w:szCs w:val="24"/>
    </w:rPr>
  </w:style>
  <w:style w:type="table" w:customStyle="1" w:styleId="510">
    <w:name w:val="Сетка таблицы 51"/>
    <w:basedOn w:val="ab"/>
    <w:rsid w:val="009E79B6"/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cBorders>
        <w:shd w:val="clear" w:color="auto" w:fill="F3F3F3"/>
        <w:vAlign w:val="center"/>
      </w:tcPr>
    </w:tblStylePr>
  </w:style>
  <w:style w:type="paragraph" w:customStyle="1" w:styleId="affff5">
    <w:name w:val="Введ_Закл"/>
    <w:basedOn w:val="12"/>
    <w:next w:val="a9"/>
    <w:semiHidden/>
    <w:rsid w:val="009E79B6"/>
    <w:pPr>
      <w:pageBreakBefore w:val="0"/>
      <w:numPr>
        <w:numId w:val="0"/>
      </w:numPr>
      <w:tabs>
        <w:tab w:val="left" w:pos="1134"/>
        <w:tab w:val="left" w:pos="1985"/>
        <w:tab w:val="left" w:pos="2694"/>
      </w:tabs>
      <w:suppressAutoHyphens/>
      <w:spacing w:before="240" w:after="360"/>
      <w:ind w:firstLine="720"/>
    </w:pPr>
    <w:rPr>
      <w:rFonts w:ascii="Arial" w:eastAsia="Times New Roman" w:hAnsi="Arial" w:cs="Arial"/>
      <w:caps w:val="0"/>
      <w:szCs w:val="28"/>
    </w:rPr>
  </w:style>
  <w:style w:type="paragraph" w:customStyle="1" w:styleId="1b">
    <w:name w:val="Маркированный список1"/>
    <w:basedOn w:val="a1"/>
    <w:semiHidden/>
    <w:rsid w:val="009E79B6"/>
    <w:pPr>
      <w:numPr>
        <w:numId w:val="0"/>
      </w:numPr>
      <w:tabs>
        <w:tab w:val="left" w:pos="397"/>
        <w:tab w:val="num" w:pos="700"/>
      </w:tabs>
      <w:ind w:firstLine="340"/>
    </w:pPr>
    <w:rPr>
      <w:rFonts w:ascii="Arial" w:eastAsia="Times New Roman" w:hAnsi="Arial" w:cs="Arial"/>
      <w:sz w:val="20"/>
      <w:szCs w:val="20"/>
    </w:rPr>
  </w:style>
  <w:style w:type="paragraph" w:customStyle="1" w:styleId="1c">
    <w:name w:val="1"/>
    <w:basedOn w:val="a9"/>
    <w:next w:val="a9"/>
    <w:rsid w:val="009E79B6"/>
    <w:pPr>
      <w:ind w:firstLine="340"/>
    </w:pPr>
    <w:rPr>
      <w:rFonts w:ascii="Arial" w:eastAsia="Times New Roman" w:hAnsi="Arial" w:cs="Arial"/>
      <w:sz w:val="20"/>
      <w:szCs w:val="24"/>
    </w:rPr>
  </w:style>
  <w:style w:type="paragraph" w:styleId="affff6">
    <w:name w:val="Plain Text"/>
    <w:basedOn w:val="a9"/>
    <w:link w:val="affff7"/>
    <w:uiPriority w:val="99"/>
    <w:rsid w:val="009E79B6"/>
    <w:pPr>
      <w:ind w:firstLine="227"/>
    </w:pPr>
    <w:rPr>
      <w:rFonts w:ascii="Courier New" w:eastAsia="Times New Roman" w:hAnsi="Courier New" w:cs="Arial"/>
      <w:sz w:val="20"/>
    </w:rPr>
  </w:style>
  <w:style w:type="character" w:customStyle="1" w:styleId="affff7">
    <w:name w:val="Текст Знак"/>
    <w:basedOn w:val="aa"/>
    <w:link w:val="affff6"/>
    <w:uiPriority w:val="99"/>
    <w:rsid w:val="009E79B6"/>
    <w:rPr>
      <w:rFonts w:ascii="Courier New" w:hAnsi="Courier New" w:cs="Arial"/>
    </w:rPr>
  </w:style>
  <w:style w:type="paragraph" w:customStyle="1" w:styleId="affff8">
    <w:name w:val="Осн"/>
    <w:basedOn w:val="a9"/>
    <w:semiHidden/>
    <w:rsid w:val="009E79B6"/>
    <w:pPr>
      <w:spacing w:line="312" w:lineRule="auto"/>
      <w:ind w:firstLine="340"/>
    </w:pPr>
    <w:rPr>
      <w:rFonts w:ascii="Courier New" w:eastAsia="Times New Roman" w:hAnsi="Courier New" w:cs="Courier New"/>
      <w:sz w:val="20"/>
    </w:rPr>
  </w:style>
  <w:style w:type="paragraph" w:customStyle="1" w:styleId="affff9">
    <w:name w:val="ВВЕДЕНИЕ"/>
    <w:basedOn w:val="a9"/>
    <w:next w:val="a9"/>
    <w:semiHidden/>
    <w:rsid w:val="009E79B6"/>
    <w:pPr>
      <w:keepNext/>
      <w:suppressAutoHyphens/>
      <w:spacing w:before="360" w:after="240" w:line="360" w:lineRule="auto"/>
      <w:ind w:firstLine="340"/>
    </w:pPr>
    <w:rPr>
      <w:rFonts w:ascii="Arial" w:eastAsia="Times New Roman" w:hAnsi="Arial" w:cs="Arial"/>
      <w:b/>
      <w:caps/>
      <w:snapToGrid w:val="0"/>
      <w:kern w:val="28"/>
      <w:sz w:val="22"/>
    </w:rPr>
  </w:style>
  <w:style w:type="table" w:styleId="1d">
    <w:name w:val="Table Grid 1"/>
    <w:basedOn w:val="ab"/>
    <w:rsid w:val="009E79B6"/>
    <w:pPr>
      <w:widowControl w:val="0"/>
      <w:ind w:firstLine="3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2e">
    <w:name w:val="Заголовок 2 Знак Знак"/>
    <w:semiHidden/>
    <w:rsid w:val="009E79B6"/>
    <w:rPr>
      <w:rFonts w:ascii="Arial" w:hAnsi="Arial" w:cs="Arial"/>
      <w:b/>
      <w:smallCaps/>
      <w:szCs w:val="24"/>
      <w:lang w:val="ru-RU" w:eastAsia="ru-RU" w:bidi="ar-SA"/>
    </w:rPr>
  </w:style>
  <w:style w:type="character" w:customStyle="1" w:styleId="55">
    <w:name w:val="Заголовок 5 Знак Знак Знак"/>
    <w:basedOn w:val="aa"/>
    <w:rsid w:val="00877344"/>
    <w:rPr>
      <w:rFonts w:eastAsia="MS Mincho"/>
      <w:i/>
      <w:sz w:val="28"/>
      <w:szCs w:val="24"/>
      <w:lang w:val="ru-RU" w:eastAsia="ru-RU" w:bidi="ar-SA"/>
    </w:rPr>
  </w:style>
  <w:style w:type="paragraph" w:customStyle="1" w:styleId="-">
    <w:name w:val="Название-"/>
    <w:basedOn w:val="a9"/>
    <w:next w:val="a9"/>
    <w:semiHidden/>
    <w:rsid w:val="009E79B6"/>
    <w:pPr>
      <w:suppressLineNumbers/>
      <w:tabs>
        <w:tab w:val="left" w:pos="2694"/>
      </w:tabs>
      <w:suppressAutoHyphens/>
      <w:spacing w:before="120" w:after="120" w:line="360" w:lineRule="auto"/>
      <w:ind w:firstLine="709"/>
      <w:jc w:val="center"/>
      <w:outlineLvl w:val="0"/>
    </w:pPr>
    <w:rPr>
      <w:rFonts w:eastAsia="Times New Roman"/>
      <w:b/>
      <w:caps/>
      <w:kern w:val="28"/>
      <w:sz w:val="36"/>
    </w:rPr>
  </w:style>
  <w:style w:type="paragraph" w:customStyle="1" w:styleId="affffa">
    <w:name w:val="Приложение"/>
    <w:basedOn w:val="a9"/>
    <w:semiHidden/>
    <w:rsid w:val="009E79B6"/>
    <w:pPr>
      <w:pageBreakBefore/>
      <w:tabs>
        <w:tab w:val="left" w:pos="3317"/>
        <w:tab w:val="num" w:pos="3960"/>
      </w:tabs>
      <w:suppressAutoHyphens/>
      <w:spacing w:after="360"/>
      <w:ind w:left="720" w:firstLine="0"/>
      <w:jc w:val="left"/>
      <w:outlineLvl w:val="0"/>
    </w:pPr>
    <w:rPr>
      <w:rFonts w:eastAsia="Times New Roman"/>
      <w:b/>
      <w:caps/>
      <w:sz w:val="20"/>
      <w:szCs w:val="24"/>
    </w:rPr>
  </w:style>
  <w:style w:type="paragraph" w:customStyle="1" w:styleId="1e">
    <w:name w:val="Приложение1"/>
    <w:basedOn w:val="affffa"/>
    <w:semiHidden/>
    <w:rsid w:val="009E79B6"/>
    <w:pPr>
      <w:pageBreakBefore w:val="0"/>
      <w:spacing w:before="360" w:after="240"/>
      <w:outlineLvl w:val="1"/>
    </w:pPr>
  </w:style>
  <w:style w:type="paragraph" w:customStyle="1" w:styleId="1f">
    <w:name w:val="Стиль1"/>
    <w:basedOn w:val="a9"/>
    <w:link w:val="1f0"/>
    <w:semiHidden/>
    <w:rsid w:val="009E79B6"/>
    <w:pPr>
      <w:tabs>
        <w:tab w:val="num" w:pos="643"/>
        <w:tab w:val="num" w:pos="927"/>
      </w:tabs>
      <w:spacing w:line="360" w:lineRule="auto"/>
      <w:ind w:firstLine="567"/>
    </w:pPr>
    <w:rPr>
      <w:rFonts w:eastAsia="Times New Roman"/>
      <w:sz w:val="28"/>
    </w:rPr>
  </w:style>
  <w:style w:type="paragraph" w:customStyle="1" w:styleId="39">
    <w:name w:val="Стиль3"/>
    <w:basedOn w:val="aff6"/>
    <w:semiHidden/>
    <w:rsid w:val="009E79B6"/>
    <w:pPr>
      <w:tabs>
        <w:tab w:val="num" w:pos="927"/>
        <w:tab w:val="num" w:pos="1080"/>
      </w:tabs>
      <w:spacing w:after="0" w:line="360" w:lineRule="auto"/>
      <w:ind w:firstLine="567"/>
    </w:pPr>
    <w:rPr>
      <w:rFonts w:ascii="Arial" w:hAnsi="Arial"/>
      <w:sz w:val="20"/>
      <w:szCs w:val="20"/>
    </w:rPr>
  </w:style>
  <w:style w:type="paragraph" w:customStyle="1" w:styleId="a8">
    <w:name w:val="Перечисление"/>
    <w:basedOn w:val="a9"/>
    <w:semiHidden/>
    <w:rsid w:val="009E79B6"/>
    <w:pPr>
      <w:numPr>
        <w:numId w:val="9"/>
      </w:numPr>
      <w:spacing w:line="360" w:lineRule="auto"/>
      <w:jc w:val="left"/>
    </w:pPr>
    <w:rPr>
      <w:rFonts w:eastAsia="Times New Roman"/>
      <w:sz w:val="28"/>
    </w:rPr>
  </w:style>
  <w:style w:type="paragraph" w:customStyle="1" w:styleId="3a">
    <w:name w:val="Уровень3"/>
    <w:basedOn w:val="a9"/>
    <w:autoRedefine/>
    <w:semiHidden/>
    <w:rsid w:val="009E79B6"/>
    <w:pPr>
      <w:tabs>
        <w:tab w:val="left" w:pos="540"/>
        <w:tab w:val="left" w:pos="900"/>
      </w:tabs>
      <w:spacing w:line="360" w:lineRule="auto"/>
      <w:ind w:firstLine="851"/>
    </w:pPr>
    <w:rPr>
      <w:rFonts w:eastAsia="Times New Roman"/>
      <w:sz w:val="28"/>
    </w:rPr>
  </w:style>
  <w:style w:type="paragraph" w:customStyle="1" w:styleId="1">
    <w:name w:val="Уровень1"/>
    <w:basedOn w:val="a9"/>
    <w:semiHidden/>
    <w:rsid w:val="009E79B6"/>
    <w:pPr>
      <w:numPr>
        <w:numId w:val="10"/>
      </w:numPr>
      <w:spacing w:before="360" w:after="120"/>
    </w:pPr>
    <w:rPr>
      <w:rFonts w:ascii="Arial" w:eastAsia="Times New Roman" w:hAnsi="Arial"/>
      <w:b/>
      <w:sz w:val="28"/>
    </w:rPr>
  </w:style>
  <w:style w:type="paragraph" w:customStyle="1" w:styleId="20">
    <w:name w:val="Уровень2"/>
    <w:basedOn w:val="a9"/>
    <w:autoRedefine/>
    <w:semiHidden/>
    <w:rsid w:val="009E79B6"/>
    <w:pPr>
      <w:numPr>
        <w:ilvl w:val="1"/>
        <w:numId w:val="10"/>
      </w:numPr>
      <w:tabs>
        <w:tab w:val="clear" w:pos="792"/>
        <w:tab w:val="left" w:pos="540"/>
      </w:tabs>
      <w:spacing w:before="120" w:after="120"/>
      <w:ind w:left="0" w:hanging="6"/>
    </w:pPr>
    <w:rPr>
      <w:rFonts w:eastAsia="Times New Roman"/>
      <w:sz w:val="26"/>
    </w:rPr>
  </w:style>
  <w:style w:type="paragraph" w:customStyle="1" w:styleId="41">
    <w:name w:val="Уровень4"/>
    <w:basedOn w:val="a9"/>
    <w:autoRedefine/>
    <w:semiHidden/>
    <w:rsid w:val="009E79B6"/>
    <w:pPr>
      <w:numPr>
        <w:ilvl w:val="3"/>
        <w:numId w:val="10"/>
      </w:numPr>
      <w:tabs>
        <w:tab w:val="clear" w:pos="2160"/>
        <w:tab w:val="num" w:pos="360"/>
        <w:tab w:val="left" w:pos="540"/>
        <w:tab w:val="left" w:pos="900"/>
      </w:tabs>
      <w:spacing w:line="360" w:lineRule="auto"/>
    </w:pPr>
    <w:rPr>
      <w:rFonts w:eastAsia="Times New Roman"/>
      <w:sz w:val="24"/>
      <w:lang w:val="en-US"/>
    </w:rPr>
  </w:style>
  <w:style w:type="paragraph" w:customStyle="1" w:styleId="affffb">
    <w:name w:val="Заголовок мой"/>
    <w:basedOn w:val="12"/>
    <w:semiHidden/>
    <w:rsid w:val="009E79B6"/>
    <w:pPr>
      <w:pageBreakBefore w:val="0"/>
      <w:numPr>
        <w:numId w:val="0"/>
      </w:numPr>
      <w:tabs>
        <w:tab w:val="left" w:pos="1985"/>
      </w:tabs>
      <w:spacing w:after="0" w:line="360" w:lineRule="auto"/>
    </w:pPr>
    <w:rPr>
      <w:rFonts w:ascii="Arial" w:eastAsia="Times New Roman" w:hAnsi="Arial"/>
      <w:noProof w:val="0"/>
      <w:kern w:val="0"/>
      <w:szCs w:val="24"/>
    </w:rPr>
  </w:style>
  <w:style w:type="character" w:customStyle="1" w:styleId="y5black">
    <w:name w:val="y5_black"/>
    <w:semiHidden/>
    <w:rsid w:val="009E79B6"/>
  </w:style>
  <w:style w:type="paragraph" w:customStyle="1" w:styleId="1f1">
    <w:name w:val="заголовок 1"/>
    <w:basedOn w:val="a9"/>
    <w:next w:val="a9"/>
    <w:semiHidden/>
    <w:rsid w:val="009E79B6"/>
    <w:pPr>
      <w:keepNext/>
      <w:suppressAutoHyphens/>
      <w:spacing w:before="240" w:after="60" w:line="360" w:lineRule="auto"/>
      <w:ind w:firstLine="0"/>
      <w:jc w:val="center"/>
    </w:pPr>
    <w:rPr>
      <w:rFonts w:eastAsia="Times New Roman"/>
      <w:b/>
      <w:caps/>
      <w:snapToGrid w:val="0"/>
      <w:kern w:val="28"/>
      <w:sz w:val="28"/>
    </w:rPr>
  </w:style>
  <w:style w:type="paragraph" w:customStyle="1" w:styleId="350">
    <w:name w:val="СтильДок35"/>
    <w:basedOn w:val="a9"/>
    <w:semiHidden/>
    <w:rsid w:val="009E79B6"/>
    <w:pPr>
      <w:spacing w:line="360" w:lineRule="auto"/>
      <w:ind w:firstLine="709"/>
    </w:pPr>
    <w:rPr>
      <w:rFonts w:eastAsia="Times New Roman"/>
      <w:sz w:val="28"/>
      <w:lang w:val="en-US"/>
    </w:rPr>
  </w:style>
  <w:style w:type="character" w:customStyle="1" w:styleId="afff0">
    <w:name w:val="ИАСУ Знак"/>
    <w:link w:val="afff"/>
    <w:semiHidden/>
    <w:rsid w:val="009E79B6"/>
    <w:rPr>
      <w:rFonts w:cs="Courier New"/>
      <w:sz w:val="28"/>
      <w:szCs w:val="24"/>
    </w:rPr>
  </w:style>
  <w:style w:type="paragraph" w:customStyle="1" w:styleId="a2">
    <w:name w:val="ГОСТ(нум_список)"/>
    <w:basedOn w:val="aff0"/>
    <w:semiHidden/>
    <w:rsid w:val="009E79B6"/>
    <w:pPr>
      <w:numPr>
        <w:numId w:val="11"/>
      </w:numPr>
      <w:spacing w:after="100" w:afterAutospacing="1" w:line="360" w:lineRule="auto"/>
    </w:pPr>
    <w:rPr>
      <w:rFonts w:eastAsia="MS Mincho"/>
      <w:sz w:val="28"/>
      <w:szCs w:val="20"/>
    </w:rPr>
  </w:style>
  <w:style w:type="character" w:customStyle="1" w:styleId="y5blacky5bg">
    <w:name w:val="y5_black y5_bg"/>
    <w:semiHidden/>
    <w:rsid w:val="009E79B6"/>
  </w:style>
  <w:style w:type="paragraph" w:styleId="affffc">
    <w:name w:val="caption"/>
    <w:basedOn w:val="a9"/>
    <w:qFormat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objectname">
    <w:name w:val="objectname"/>
    <w:rsid w:val="009E79B6"/>
  </w:style>
  <w:style w:type="character" w:customStyle="1" w:styleId="1a">
    <w:name w:val="Нумерованный список1 Знак Знак"/>
    <w:link w:val="10"/>
    <w:rsid w:val="009E79B6"/>
    <w:rPr>
      <w:rFonts w:ascii="Arial" w:eastAsia="MS Mincho" w:hAnsi="Arial"/>
      <w:szCs w:val="24"/>
    </w:rPr>
  </w:style>
  <w:style w:type="character" w:styleId="affffd">
    <w:name w:val="FollowedHyperlink"/>
    <w:rsid w:val="009E79B6"/>
    <w:rPr>
      <w:color w:val="800080"/>
      <w:u w:val="single"/>
    </w:rPr>
  </w:style>
  <w:style w:type="paragraph" w:customStyle="1" w:styleId="Figure">
    <w:name w:val="Figure"/>
    <w:basedOn w:val="34"/>
    <w:next w:val="a9"/>
    <w:semiHidden/>
    <w:rsid w:val="009E79B6"/>
    <w:pPr>
      <w:snapToGrid w:val="0"/>
      <w:spacing w:after="120" w:line="240" w:lineRule="exact"/>
      <w:ind w:firstLine="0"/>
      <w:jc w:val="center"/>
    </w:pPr>
    <w:rPr>
      <w:rFonts w:eastAsia="PMingLiU" w:cs="Times New Roman"/>
      <w:b/>
      <w:color w:val="000000"/>
      <w:sz w:val="20"/>
      <w:szCs w:val="20"/>
      <w:lang w:val="en-US" w:eastAsia="zh-TW"/>
    </w:rPr>
  </w:style>
  <w:style w:type="paragraph" w:customStyle="1" w:styleId="Head1">
    <w:name w:val="Head 1"/>
    <w:basedOn w:val="a9"/>
    <w:next w:val="a9"/>
    <w:semiHidden/>
    <w:rsid w:val="009E79B6"/>
    <w:pPr>
      <w:spacing w:line="240" w:lineRule="exact"/>
      <w:ind w:firstLine="0"/>
      <w:jc w:val="left"/>
    </w:pPr>
    <w:rPr>
      <w:rFonts w:eastAsia="SimSun"/>
      <w:b/>
      <w:sz w:val="24"/>
      <w:lang w:val="en-US" w:eastAsia="zh-CN"/>
    </w:rPr>
  </w:style>
  <w:style w:type="paragraph" w:customStyle="1" w:styleId="Head2">
    <w:name w:val="Head 2"/>
    <w:basedOn w:val="a9"/>
    <w:next w:val="a9"/>
    <w:semiHidden/>
    <w:rsid w:val="009E79B6"/>
    <w:pPr>
      <w:spacing w:line="240" w:lineRule="exact"/>
      <w:ind w:firstLine="0"/>
    </w:pPr>
    <w:rPr>
      <w:rFonts w:eastAsia="SimSun"/>
      <w:b/>
      <w:sz w:val="22"/>
      <w:szCs w:val="22"/>
      <w:lang w:val="en-US" w:eastAsia="zh-CN"/>
    </w:rPr>
  </w:style>
  <w:style w:type="paragraph" w:customStyle="1" w:styleId="Ahead">
    <w:name w:val="Ahead"/>
    <w:basedOn w:val="31"/>
    <w:semiHidden/>
    <w:rsid w:val="009E79B6"/>
    <w:pPr>
      <w:widowControl w:val="0"/>
      <w:numPr>
        <w:ilvl w:val="0"/>
        <w:numId w:val="0"/>
      </w:numPr>
      <w:suppressAutoHyphens w:val="0"/>
      <w:spacing w:before="0" w:after="0"/>
      <w:jc w:val="center"/>
    </w:pPr>
    <w:rPr>
      <w:rFonts w:eastAsia="SimSun"/>
      <w:b/>
      <w:caps w:val="0"/>
      <w:noProof w:val="0"/>
      <w:color w:val="943634"/>
      <w:sz w:val="28"/>
      <w:szCs w:val="20"/>
      <w:lang w:val="en-US" w:eastAsia="zh-CN"/>
    </w:rPr>
  </w:style>
  <w:style w:type="paragraph" w:customStyle="1" w:styleId="Aname">
    <w:name w:val="Aname"/>
    <w:basedOn w:val="a9"/>
    <w:semiHidden/>
    <w:rsid w:val="009E79B6"/>
    <w:pPr>
      <w:ind w:firstLine="0"/>
      <w:jc w:val="center"/>
    </w:pPr>
    <w:rPr>
      <w:rFonts w:eastAsia="SimSun"/>
      <w:sz w:val="24"/>
      <w:lang w:eastAsia="zh-CN"/>
    </w:rPr>
  </w:style>
  <w:style w:type="paragraph" w:customStyle="1" w:styleId="Jhead">
    <w:name w:val="Jhead"/>
    <w:basedOn w:val="21"/>
    <w:semiHidden/>
    <w:rsid w:val="009E79B6"/>
    <w:pPr>
      <w:keepLines/>
      <w:numPr>
        <w:ilvl w:val="0"/>
        <w:numId w:val="0"/>
      </w:numPr>
      <w:suppressAutoHyphens w:val="0"/>
      <w:spacing w:before="480" w:after="240"/>
    </w:pPr>
    <w:rPr>
      <w:rFonts w:eastAsia="SimSun"/>
      <w:caps w:val="0"/>
      <w:sz w:val="24"/>
      <w:szCs w:val="20"/>
      <w:lang w:eastAsia="en-US"/>
    </w:rPr>
  </w:style>
  <w:style w:type="paragraph" w:customStyle="1" w:styleId="Jnum">
    <w:name w:val="Jnum"/>
    <w:basedOn w:val="a9"/>
    <w:semiHidden/>
    <w:rsid w:val="009E79B6"/>
    <w:pPr>
      <w:numPr>
        <w:numId w:val="12"/>
      </w:numPr>
      <w:tabs>
        <w:tab w:val="clear" w:pos="1080"/>
        <w:tab w:val="left" w:pos="-1985"/>
        <w:tab w:val="num" w:pos="360"/>
      </w:tabs>
      <w:ind w:left="360"/>
    </w:pPr>
    <w:rPr>
      <w:rFonts w:eastAsia="SimSun"/>
      <w:sz w:val="20"/>
      <w:lang w:eastAsia="en-US"/>
    </w:rPr>
  </w:style>
  <w:style w:type="paragraph" w:customStyle="1" w:styleId="Jmark">
    <w:name w:val="Jmark"/>
    <w:basedOn w:val="a9"/>
    <w:semiHidden/>
    <w:rsid w:val="009E79B6"/>
    <w:pPr>
      <w:numPr>
        <w:numId w:val="13"/>
      </w:numPr>
    </w:pPr>
    <w:rPr>
      <w:rFonts w:eastAsia="SimSun"/>
      <w:sz w:val="20"/>
      <w:lang w:eastAsia="en-US"/>
    </w:rPr>
  </w:style>
  <w:style w:type="paragraph" w:customStyle="1" w:styleId="Jhead2">
    <w:name w:val="Jhead2"/>
    <w:basedOn w:val="a9"/>
    <w:semiHidden/>
    <w:rsid w:val="009E79B6"/>
    <w:pPr>
      <w:keepNext/>
      <w:spacing w:before="240" w:after="60"/>
      <w:ind w:firstLine="0"/>
      <w:jc w:val="left"/>
      <w:outlineLvl w:val="2"/>
    </w:pPr>
    <w:rPr>
      <w:rFonts w:eastAsia="SimSun"/>
      <w:i/>
      <w:sz w:val="24"/>
      <w:szCs w:val="24"/>
      <w:lang w:eastAsia="zh-CN"/>
    </w:rPr>
  </w:style>
  <w:style w:type="paragraph" w:customStyle="1" w:styleId="Jfig">
    <w:name w:val="Jfig"/>
    <w:basedOn w:val="a9"/>
    <w:semiHidden/>
    <w:rsid w:val="009E79B6"/>
    <w:pPr>
      <w:spacing w:before="120" w:after="240"/>
      <w:ind w:firstLine="0"/>
      <w:jc w:val="center"/>
    </w:pPr>
    <w:rPr>
      <w:rFonts w:eastAsia="SimSun"/>
      <w:b/>
      <w:sz w:val="20"/>
      <w:lang w:eastAsia="en-US"/>
    </w:rPr>
  </w:style>
  <w:style w:type="paragraph" w:customStyle="1" w:styleId="Jhead3">
    <w:name w:val="Jhead3"/>
    <w:basedOn w:val="a9"/>
    <w:semiHidden/>
    <w:rsid w:val="009E79B6"/>
    <w:pPr>
      <w:ind w:firstLine="0"/>
      <w:jc w:val="left"/>
    </w:pPr>
    <w:rPr>
      <w:rFonts w:eastAsia="SimSun"/>
      <w:b/>
      <w:bCs/>
      <w:iCs/>
      <w:sz w:val="20"/>
      <w:lang w:eastAsia="zh-CN"/>
    </w:rPr>
  </w:style>
  <w:style w:type="paragraph" w:customStyle="1" w:styleId="45">
    <w:name w:val="Заголовок 4~"/>
    <w:basedOn w:val="43"/>
    <w:semiHidden/>
    <w:rsid w:val="009E79B6"/>
    <w:pPr>
      <w:numPr>
        <w:ilvl w:val="2"/>
        <w:numId w:val="0"/>
      </w:numPr>
      <w:tabs>
        <w:tab w:val="num" w:pos="1080"/>
      </w:tabs>
      <w:spacing w:before="720" w:after="720"/>
      <w:ind w:left="1080" w:hanging="360"/>
    </w:pPr>
    <w:rPr>
      <w:rFonts w:eastAsia="SimSun"/>
      <w:spacing w:val="0"/>
      <w:sz w:val="32"/>
      <w:szCs w:val="24"/>
      <w:lang w:eastAsia="zh-CN"/>
    </w:rPr>
  </w:style>
  <w:style w:type="paragraph" w:customStyle="1" w:styleId="Text0">
    <w:name w:val="Text"/>
    <w:basedOn w:val="a9"/>
    <w:semiHidden/>
    <w:rsid w:val="009E79B6"/>
    <w:pPr>
      <w:spacing w:after="60"/>
      <w:ind w:firstLine="0"/>
    </w:pPr>
    <w:rPr>
      <w:rFonts w:eastAsia="Times New Roman"/>
      <w:sz w:val="22"/>
      <w:lang w:eastAsia="zh-CN"/>
    </w:rPr>
  </w:style>
  <w:style w:type="paragraph" w:customStyle="1" w:styleId="Bulletedlist">
    <w:name w:val="Bulleted list"/>
    <w:basedOn w:val="Text0"/>
    <w:semiHidden/>
    <w:rsid w:val="009E79B6"/>
    <w:pPr>
      <w:tabs>
        <w:tab w:val="num" w:pos="643"/>
      </w:tabs>
      <w:ind w:left="643" w:hanging="360"/>
    </w:pPr>
  </w:style>
  <w:style w:type="character" w:customStyle="1" w:styleId="Code">
    <w:name w:val="Code"/>
    <w:semiHidden/>
    <w:rsid w:val="009E79B6"/>
    <w:rPr>
      <w:rFonts w:ascii="Courier New" w:hAnsi="Courier New"/>
    </w:rPr>
  </w:style>
  <w:style w:type="paragraph" w:customStyle="1" w:styleId="Rule">
    <w:name w:val="Rule"/>
    <w:basedOn w:val="a9"/>
    <w:semiHidden/>
    <w:rsid w:val="009E79B6"/>
    <w:pPr>
      <w:ind w:left="720" w:right="720" w:firstLine="0"/>
      <w:jc w:val="left"/>
    </w:pPr>
    <w:rPr>
      <w:rFonts w:eastAsia="Times New Roman"/>
      <w:i/>
      <w:sz w:val="24"/>
      <w:lang w:eastAsia="zh-CN"/>
    </w:rPr>
  </w:style>
  <w:style w:type="paragraph" w:customStyle="1" w:styleId="Step">
    <w:name w:val="Step"/>
    <w:basedOn w:val="a9"/>
    <w:semiHidden/>
    <w:rsid w:val="009E79B6"/>
    <w:pPr>
      <w:tabs>
        <w:tab w:val="num" w:pos="1080"/>
      </w:tabs>
      <w:spacing w:before="240" w:after="60"/>
      <w:ind w:left="360" w:hanging="360"/>
      <w:jc w:val="left"/>
    </w:pPr>
    <w:rPr>
      <w:rFonts w:ascii="Arial" w:eastAsia="Times New Roman" w:hAnsi="Arial"/>
      <w:b/>
      <w:sz w:val="26"/>
      <w:lang w:eastAsia="zh-CN"/>
    </w:rPr>
  </w:style>
  <w:style w:type="paragraph" w:customStyle="1" w:styleId="Reference">
    <w:name w:val="Reference"/>
    <w:basedOn w:val="a9"/>
    <w:semiHidden/>
    <w:rsid w:val="009E79B6"/>
    <w:pPr>
      <w:spacing w:after="120"/>
      <w:ind w:firstLine="0"/>
      <w:jc w:val="left"/>
    </w:pPr>
    <w:rPr>
      <w:rFonts w:eastAsia="Times New Roman"/>
      <w:sz w:val="22"/>
      <w:lang w:eastAsia="zh-CN"/>
    </w:rPr>
  </w:style>
  <w:style w:type="numbering" w:styleId="111111">
    <w:name w:val="Outline List 2"/>
    <w:basedOn w:val="ac"/>
    <w:rsid w:val="009E79B6"/>
    <w:pPr>
      <w:numPr>
        <w:numId w:val="21"/>
      </w:numPr>
    </w:pPr>
  </w:style>
  <w:style w:type="numbering" w:styleId="1ai">
    <w:name w:val="Outline List 1"/>
    <w:basedOn w:val="ac"/>
    <w:rsid w:val="009E79B6"/>
    <w:pPr>
      <w:numPr>
        <w:numId w:val="22"/>
      </w:numPr>
    </w:pPr>
  </w:style>
  <w:style w:type="paragraph" w:styleId="HTML2">
    <w:name w:val="HTML Address"/>
    <w:basedOn w:val="a9"/>
    <w:link w:val="HTML3"/>
    <w:rsid w:val="009E79B6"/>
    <w:rPr>
      <w:i/>
      <w:iCs/>
      <w:sz w:val="24"/>
    </w:rPr>
  </w:style>
  <w:style w:type="character" w:customStyle="1" w:styleId="HTML3">
    <w:name w:val="Адрес HTML Знак"/>
    <w:basedOn w:val="aa"/>
    <w:link w:val="HTML2"/>
    <w:rsid w:val="009E79B6"/>
    <w:rPr>
      <w:rFonts w:eastAsia="MS Mincho"/>
      <w:i/>
      <w:iCs/>
      <w:sz w:val="24"/>
    </w:rPr>
  </w:style>
  <w:style w:type="paragraph" w:styleId="affffe">
    <w:name w:val="envelope address"/>
    <w:basedOn w:val="a9"/>
    <w:rsid w:val="009E79B6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4">
    <w:name w:val="HTML Acronym"/>
    <w:rsid w:val="009E79B6"/>
  </w:style>
  <w:style w:type="paragraph" w:styleId="afffff">
    <w:name w:val="Date"/>
    <w:basedOn w:val="a9"/>
    <w:next w:val="a9"/>
    <w:link w:val="afffff0"/>
    <w:rsid w:val="009E79B6"/>
    <w:rPr>
      <w:sz w:val="24"/>
    </w:rPr>
  </w:style>
  <w:style w:type="character" w:customStyle="1" w:styleId="afffff0">
    <w:name w:val="Дата Знак"/>
    <w:basedOn w:val="aa"/>
    <w:link w:val="afffff"/>
    <w:uiPriority w:val="99"/>
    <w:rsid w:val="009E79B6"/>
    <w:rPr>
      <w:rFonts w:eastAsia="MS Mincho"/>
      <w:sz w:val="24"/>
    </w:rPr>
  </w:style>
  <w:style w:type="paragraph" w:styleId="afffff1">
    <w:name w:val="Note Heading"/>
    <w:basedOn w:val="a9"/>
    <w:next w:val="a9"/>
    <w:link w:val="afffff2"/>
    <w:rsid w:val="009E79B6"/>
    <w:rPr>
      <w:sz w:val="24"/>
    </w:rPr>
  </w:style>
  <w:style w:type="character" w:customStyle="1" w:styleId="afffff2">
    <w:name w:val="Заголовок записки Знак"/>
    <w:basedOn w:val="aa"/>
    <w:link w:val="afffff1"/>
    <w:uiPriority w:val="99"/>
    <w:rsid w:val="009E79B6"/>
    <w:rPr>
      <w:rFonts w:eastAsia="MS Mincho"/>
      <w:sz w:val="24"/>
    </w:rPr>
  </w:style>
  <w:style w:type="table" w:styleId="afffff3">
    <w:name w:val="Table Elegant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2">
    <w:name w:val="Table Subtle 1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Keyboard"/>
    <w:rsid w:val="009E79B6"/>
    <w:rPr>
      <w:rFonts w:ascii="Courier New" w:hAnsi="Courier New" w:cs="Courier New"/>
      <w:sz w:val="20"/>
      <w:szCs w:val="20"/>
    </w:rPr>
  </w:style>
  <w:style w:type="table" w:styleId="1f3">
    <w:name w:val="Table Classic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lassic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b"/>
    <w:rsid w:val="009E79B6"/>
    <w:pPr>
      <w:ind w:firstLine="510"/>
      <w:jc w:val="both"/>
    </w:pPr>
    <w:rPr>
      <w:rFonts w:ascii="Calibri" w:eastAsia="Calibri" w:hAnsi="Calibri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2f0">
    <w:name w:val="Body Text First Indent 2"/>
    <w:basedOn w:val="aff8"/>
    <w:link w:val="2f1"/>
    <w:rsid w:val="009E79B6"/>
    <w:pPr>
      <w:ind w:firstLine="210"/>
    </w:pPr>
    <w:rPr>
      <w:sz w:val="24"/>
      <w:szCs w:val="20"/>
    </w:rPr>
  </w:style>
  <w:style w:type="character" w:customStyle="1" w:styleId="2f1">
    <w:name w:val="Красная строка 2 Знак"/>
    <w:basedOn w:val="aff9"/>
    <w:link w:val="2f0"/>
    <w:uiPriority w:val="99"/>
    <w:rsid w:val="009E79B6"/>
    <w:rPr>
      <w:rFonts w:eastAsia="MS Mincho"/>
      <w:sz w:val="24"/>
      <w:szCs w:val="30"/>
    </w:rPr>
  </w:style>
  <w:style w:type="paragraph" w:styleId="2">
    <w:name w:val="List Bullet 2"/>
    <w:basedOn w:val="a9"/>
    <w:rsid w:val="009E79B6"/>
    <w:pPr>
      <w:numPr>
        <w:numId w:val="14"/>
      </w:numPr>
    </w:pPr>
    <w:rPr>
      <w:sz w:val="24"/>
    </w:rPr>
  </w:style>
  <w:style w:type="paragraph" w:styleId="30">
    <w:name w:val="List Bullet 3"/>
    <w:basedOn w:val="a9"/>
    <w:rsid w:val="009E79B6"/>
    <w:pPr>
      <w:numPr>
        <w:numId w:val="15"/>
      </w:numPr>
    </w:pPr>
    <w:rPr>
      <w:sz w:val="24"/>
    </w:rPr>
  </w:style>
  <w:style w:type="paragraph" w:styleId="40">
    <w:name w:val="List Bullet 4"/>
    <w:basedOn w:val="a9"/>
    <w:rsid w:val="009E79B6"/>
    <w:pPr>
      <w:numPr>
        <w:numId w:val="16"/>
      </w:numPr>
    </w:pPr>
    <w:rPr>
      <w:sz w:val="24"/>
    </w:rPr>
  </w:style>
  <w:style w:type="paragraph" w:styleId="50">
    <w:name w:val="List Bullet 5"/>
    <w:basedOn w:val="a9"/>
    <w:rsid w:val="009E79B6"/>
    <w:pPr>
      <w:numPr>
        <w:numId w:val="17"/>
      </w:numPr>
    </w:pPr>
    <w:rPr>
      <w:sz w:val="24"/>
    </w:rPr>
  </w:style>
  <w:style w:type="character" w:styleId="afffff4">
    <w:name w:val="line number"/>
    <w:rsid w:val="009E79B6"/>
  </w:style>
  <w:style w:type="paragraph" w:styleId="3">
    <w:name w:val="List Number 3"/>
    <w:basedOn w:val="a9"/>
    <w:rsid w:val="009E79B6"/>
    <w:pPr>
      <w:numPr>
        <w:numId w:val="18"/>
      </w:numPr>
    </w:pPr>
    <w:rPr>
      <w:sz w:val="24"/>
    </w:rPr>
  </w:style>
  <w:style w:type="paragraph" w:styleId="4">
    <w:name w:val="List Number 4"/>
    <w:basedOn w:val="a9"/>
    <w:rsid w:val="009E79B6"/>
    <w:pPr>
      <w:numPr>
        <w:numId w:val="19"/>
      </w:numPr>
    </w:pPr>
    <w:rPr>
      <w:sz w:val="24"/>
    </w:rPr>
  </w:style>
  <w:style w:type="paragraph" w:styleId="5">
    <w:name w:val="List Number 5"/>
    <w:basedOn w:val="a9"/>
    <w:rsid w:val="009E79B6"/>
    <w:pPr>
      <w:numPr>
        <w:numId w:val="20"/>
      </w:numPr>
    </w:pPr>
    <w:rPr>
      <w:sz w:val="24"/>
    </w:rPr>
  </w:style>
  <w:style w:type="character" w:styleId="HTML6">
    <w:name w:val="HTML Sample"/>
    <w:uiPriority w:val="99"/>
    <w:rsid w:val="009E79B6"/>
    <w:rPr>
      <w:rFonts w:ascii="Courier New" w:hAnsi="Courier New" w:cs="Courier New"/>
    </w:rPr>
  </w:style>
  <w:style w:type="paragraph" w:styleId="2f2">
    <w:name w:val="envelope return"/>
    <w:basedOn w:val="a9"/>
    <w:rsid w:val="009E79B6"/>
    <w:rPr>
      <w:rFonts w:ascii="Arial" w:hAnsi="Arial" w:cs="Arial"/>
      <w:sz w:val="20"/>
    </w:rPr>
  </w:style>
  <w:style w:type="table" w:styleId="1f4">
    <w:name w:val="Table 3D effects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5">
    <w:name w:val="Normal Indent"/>
    <w:basedOn w:val="a9"/>
    <w:rsid w:val="009E79B6"/>
    <w:pPr>
      <w:ind w:left="708"/>
    </w:pPr>
    <w:rPr>
      <w:sz w:val="24"/>
    </w:rPr>
  </w:style>
  <w:style w:type="character" w:styleId="HTML7">
    <w:name w:val="HTML Definition"/>
    <w:rsid w:val="009E79B6"/>
    <w:rPr>
      <w:i/>
      <w:iCs/>
    </w:rPr>
  </w:style>
  <w:style w:type="character" w:styleId="HTML8">
    <w:name w:val="HTML Variable"/>
    <w:uiPriority w:val="99"/>
    <w:rsid w:val="009E79B6"/>
    <w:rPr>
      <w:i/>
      <w:iCs/>
    </w:rPr>
  </w:style>
  <w:style w:type="character" w:styleId="HTML9">
    <w:name w:val="HTML Typewriter"/>
    <w:uiPriority w:val="99"/>
    <w:rsid w:val="009E79B6"/>
    <w:rPr>
      <w:rFonts w:ascii="Courier New" w:hAnsi="Courier New" w:cs="Courier New"/>
      <w:sz w:val="20"/>
      <w:szCs w:val="20"/>
    </w:rPr>
  </w:style>
  <w:style w:type="paragraph" w:styleId="afffff6">
    <w:name w:val="Signature"/>
    <w:basedOn w:val="a9"/>
    <w:link w:val="afffff7"/>
    <w:rsid w:val="009E79B6"/>
    <w:pPr>
      <w:ind w:left="4252"/>
    </w:pPr>
    <w:rPr>
      <w:sz w:val="24"/>
    </w:rPr>
  </w:style>
  <w:style w:type="character" w:customStyle="1" w:styleId="afffff7">
    <w:name w:val="Подпись Знак"/>
    <w:basedOn w:val="aa"/>
    <w:link w:val="afffff6"/>
    <w:uiPriority w:val="99"/>
    <w:rsid w:val="009E79B6"/>
    <w:rPr>
      <w:rFonts w:eastAsia="MS Mincho"/>
      <w:sz w:val="24"/>
    </w:rPr>
  </w:style>
  <w:style w:type="paragraph" w:styleId="afffff8">
    <w:name w:val="Salutation"/>
    <w:basedOn w:val="a9"/>
    <w:next w:val="a9"/>
    <w:link w:val="afffff9"/>
    <w:rsid w:val="009E79B6"/>
    <w:rPr>
      <w:sz w:val="24"/>
    </w:rPr>
  </w:style>
  <w:style w:type="character" w:customStyle="1" w:styleId="afffff9">
    <w:name w:val="Приветствие Знак"/>
    <w:basedOn w:val="aa"/>
    <w:link w:val="afffff8"/>
    <w:uiPriority w:val="99"/>
    <w:rsid w:val="009E79B6"/>
    <w:rPr>
      <w:rFonts w:eastAsia="MS Mincho"/>
      <w:sz w:val="24"/>
    </w:rPr>
  </w:style>
  <w:style w:type="paragraph" w:styleId="afffffa">
    <w:name w:val="List Continue"/>
    <w:basedOn w:val="a9"/>
    <w:rsid w:val="009E79B6"/>
    <w:pPr>
      <w:spacing w:after="120"/>
      <w:ind w:left="283"/>
    </w:pPr>
    <w:rPr>
      <w:sz w:val="24"/>
    </w:rPr>
  </w:style>
  <w:style w:type="paragraph" w:styleId="2f4">
    <w:name w:val="List Continue 2"/>
    <w:basedOn w:val="a9"/>
    <w:rsid w:val="009E79B6"/>
    <w:pPr>
      <w:spacing w:after="120"/>
      <w:ind w:left="566"/>
    </w:pPr>
    <w:rPr>
      <w:sz w:val="24"/>
    </w:rPr>
  </w:style>
  <w:style w:type="paragraph" w:styleId="3d">
    <w:name w:val="List Continue 3"/>
    <w:basedOn w:val="a9"/>
    <w:rsid w:val="009E79B6"/>
    <w:pPr>
      <w:spacing w:after="120"/>
      <w:ind w:left="849"/>
    </w:pPr>
    <w:rPr>
      <w:sz w:val="24"/>
    </w:rPr>
  </w:style>
  <w:style w:type="paragraph" w:styleId="47">
    <w:name w:val="List Continue 4"/>
    <w:basedOn w:val="a9"/>
    <w:rsid w:val="009E79B6"/>
    <w:pPr>
      <w:spacing w:after="120"/>
      <w:ind w:left="1132"/>
    </w:pPr>
    <w:rPr>
      <w:sz w:val="24"/>
    </w:rPr>
  </w:style>
  <w:style w:type="paragraph" w:styleId="56">
    <w:name w:val="List Continue 5"/>
    <w:basedOn w:val="a9"/>
    <w:rsid w:val="009E79B6"/>
    <w:pPr>
      <w:spacing w:after="120"/>
      <w:ind w:left="1415"/>
    </w:pPr>
    <w:rPr>
      <w:sz w:val="24"/>
    </w:rPr>
  </w:style>
  <w:style w:type="table" w:styleId="1f5">
    <w:name w:val="Table Simple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b">
    <w:name w:val="Closing"/>
    <w:basedOn w:val="a9"/>
    <w:link w:val="afffffc"/>
    <w:rsid w:val="009E79B6"/>
    <w:pPr>
      <w:ind w:left="4252"/>
    </w:pPr>
    <w:rPr>
      <w:sz w:val="24"/>
    </w:rPr>
  </w:style>
  <w:style w:type="character" w:customStyle="1" w:styleId="afffffc">
    <w:name w:val="Прощание Знак"/>
    <w:basedOn w:val="aa"/>
    <w:link w:val="afffffb"/>
    <w:uiPriority w:val="99"/>
    <w:rsid w:val="009E79B6"/>
    <w:rPr>
      <w:rFonts w:eastAsia="MS Mincho"/>
      <w:sz w:val="24"/>
    </w:rPr>
  </w:style>
  <w:style w:type="table" w:styleId="2f6">
    <w:name w:val="Table Grid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Contemporary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e">
    <w:name w:val="List"/>
    <w:basedOn w:val="a9"/>
    <w:rsid w:val="009E79B6"/>
    <w:pPr>
      <w:ind w:left="283" w:hanging="283"/>
    </w:pPr>
    <w:rPr>
      <w:sz w:val="24"/>
    </w:rPr>
  </w:style>
  <w:style w:type="paragraph" w:styleId="3f0">
    <w:name w:val="List 3"/>
    <w:basedOn w:val="a9"/>
    <w:rsid w:val="009E79B6"/>
    <w:pPr>
      <w:ind w:left="849" w:hanging="283"/>
    </w:pPr>
    <w:rPr>
      <w:sz w:val="24"/>
    </w:rPr>
  </w:style>
  <w:style w:type="paragraph" w:styleId="49">
    <w:name w:val="List 4"/>
    <w:basedOn w:val="a9"/>
    <w:rsid w:val="009E79B6"/>
    <w:pPr>
      <w:ind w:left="1132" w:hanging="283"/>
    </w:pPr>
    <w:rPr>
      <w:sz w:val="24"/>
    </w:rPr>
  </w:style>
  <w:style w:type="paragraph" w:styleId="58">
    <w:name w:val="List 5"/>
    <w:basedOn w:val="a9"/>
    <w:rsid w:val="009E79B6"/>
    <w:pPr>
      <w:ind w:left="1415" w:hanging="283"/>
    </w:pPr>
    <w:rPr>
      <w:sz w:val="24"/>
    </w:rPr>
  </w:style>
  <w:style w:type="table" w:styleId="affffff">
    <w:name w:val="Table Professional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c"/>
    <w:rsid w:val="009E79B6"/>
    <w:pPr>
      <w:numPr>
        <w:numId w:val="23"/>
      </w:numPr>
    </w:pPr>
  </w:style>
  <w:style w:type="table" w:styleId="1f6">
    <w:name w:val="Table Columns 1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Columns 2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b"/>
    <w:rsid w:val="009E79B6"/>
    <w:pPr>
      <w:ind w:firstLine="510"/>
      <w:jc w:val="both"/>
    </w:pPr>
    <w:rPr>
      <w:rFonts w:ascii="Calibri" w:eastAsia="Calibri" w:hAnsi="Calibri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b"/>
    <w:rsid w:val="009E79B6"/>
    <w:pPr>
      <w:ind w:firstLine="510"/>
      <w:jc w:val="both"/>
    </w:pPr>
    <w:rPr>
      <w:rFonts w:ascii="Calibri" w:eastAsia="Calibri" w:hAnsi="Calibri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2">
    <w:name w:val="Table List 1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2">
    <w:name w:val="Table List 2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0">
    <w:name w:val="Table Theme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7">
    <w:name w:val="Table Colorful 1"/>
    <w:basedOn w:val="ab"/>
    <w:rsid w:val="009E79B6"/>
    <w:pPr>
      <w:ind w:firstLine="510"/>
      <w:jc w:val="both"/>
    </w:pPr>
    <w:rPr>
      <w:rFonts w:ascii="Calibri" w:eastAsia="Calibri" w:hAnsi="Calibri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Colorful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Colorful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uiPriority w:val="99"/>
    <w:rsid w:val="009E79B6"/>
    <w:rPr>
      <w:i/>
      <w:iCs/>
    </w:rPr>
  </w:style>
  <w:style w:type="paragraph" w:styleId="affffff1">
    <w:name w:val="Message Header"/>
    <w:basedOn w:val="a9"/>
    <w:link w:val="affffff2"/>
    <w:rsid w:val="009E7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affffff2">
    <w:name w:val="Шапка Знак"/>
    <w:basedOn w:val="aa"/>
    <w:link w:val="affffff1"/>
    <w:uiPriority w:val="99"/>
    <w:rsid w:val="009E79B6"/>
    <w:rPr>
      <w:rFonts w:ascii="Arial" w:eastAsia="MS Mincho" w:hAnsi="Arial" w:cs="Arial"/>
      <w:sz w:val="24"/>
      <w:szCs w:val="24"/>
      <w:shd w:val="pct20" w:color="auto" w:fill="auto"/>
    </w:rPr>
  </w:style>
  <w:style w:type="paragraph" w:styleId="affffff3">
    <w:name w:val="E-mail Signature"/>
    <w:basedOn w:val="a9"/>
    <w:link w:val="affffff4"/>
    <w:rsid w:val="009E79B6"/>
    <w:rPr>
      <w:sz w:val="24"/>
    </w:rPr>
  </w:style>
  <w:style w:type="character" w:customStyle="1" w:styleId="affffff4">
    <w:name w:val="Электронная подпись Знак"/>
    <w:basedOn w:val="aa"/>
    <w:link w:val="affffff3"/>
    <w:uiPriority w:val="99"/>
    <w:rsid w:val="009E79B6"/>
    <w:rPr>
      <w:rFonts w:eastAsia="MS Mincho"/>
      <w:sz w:val="24"/>
    </w:rPr>
  </w:style>
  <w:style w:type="character" w:styleId="affffff5">
    <w:name w:val="Placeholder Text"/>
    <w:uiPriority w:val="99"/>
    <w:semiHidden/>
    <w:rsid w:val="009E79B6"/>
    <w:rPr>
      <w:color w:val="808080"/>
    </w:rPr>
  </w:style>
  <w:style w:type="paragraph" w:styleId="affffff6">
    <w:name w:val="Title"/>
    <w:basedOn w:val="a9"/>
    <w:link w:val="affffff7"/>
    <w:qFormat/>
    <w:rsid w:val="009E79B6"/>
    <w:pPr>
      <w:ind w:firstLine="0"/>
      <w:jc w:val="center"/>
    </w:pPr>
    <w:rPr>
      <w:rFonts w:eastAsia="Times New Roman"/>
      <w:b/>
      <w:bCs/>
      <w:sz w:val="28"/>
    </w:rPr>
  </w:style>
  <w:style w:type="character" w:customStyle="1" w:styleId="affffff7">
    <w:name w:val="Название Знак"/>
    <w:basedOn w:val="aa"/>
    <w:link w:val="affffff6"/>
    <w:uiPriority w:val="99"/>
    <w:rsid w:val="009E79B6"/>
    <w:rPr>
      <w:b/>
      <w:bCs/>
      <w:sz w:val="28"/>
    </w:rPr>
  </w:style>
  <w:style w:type="paragraph" w:customStyle="1" w:styleId="a7">
    <w:name w:val="Приложение_"/>
    <w:basedOn w:val="a9"/>
    <w:semiHidden/>
    <w:rsid w:val="009E79B6"/>
    <w:pPr>
      <w:pageBreakBefore/>
      <w:numPr>
        <w:numId w:val="24"/>
      </w:numPr>
      <w:spacing w:after="480"/>
      <w:jc w:val="left"/>
    </w:pPr>
    <w:rPr>
      <w:rFonts w:eastAsia="Times New Roman" w:cs="Courier New"/>
      <w:b/>
      <w:sz w:val="24"/>
      <w:szCs w:val="24"/>
    </w:rPr>
  </w:style>
  <w:style w:type="paragraph" w:customStyle="1" w:styleId="affffff8">
    <w:name w:val="Базовый заголовок"/>
    <w:basedOn w:val="a9"/>
    <w:next w:val="aff6"/>
    <w:semiHidden/>
    <w:rsid w:val="009E79B6"/>
    <w:pPr>
      <w:keepNext/>
      <w:keepLines/>
      <w:spacing w:before="240" w:after="120"/>
      <w:ind w:firstLine="0"/>
    </w:pPr>
    <w:rPr>
      <w:rFonts w:ascii="Arial" w:eastAsia="Times New Roman" w:hAnsi="Arial"/>
      <w:b/>
      <w:noProof/>
      <w:kern w:val="28"/>
      <w:sz w:val="24"/>
    </w:rPr>
  </w:style>
  <w:style w:type="paragraph" w:customStyle="1" w:styleId="212">
    <w:name w:val="Основной текст с отступом 21"/>
    <w:rsid w:val="009E79B6"/>
    <w:pPr>
      <w:widowControl w:val="0"/>
      <w:spacing w:line="360" w:lineRule="auto"/>
      <w:ind w:left="709" w:hanging="709"/>
      <w:jc w:val="both"/>
    </w:pPr>
    <w:rPr>
      <w:sz w:val="28"/>
      <w:lang w:val="en-US"/>
    </w:rPr>
  </w:style>
  <w:style w:type="paragraph" w:customStyle="1" w:styleId="affffff9">
    <w:name w:val="Стиль"/>
    <w:rsid w:val="009E79B6"/>
    <w:pPr>
      <w:widowControl w:val="0"/>
      <w:snapToGrid w:val="0"/>
    </w:pPr>
    <w:rPr>
      <w:spacing w:val="-1"/>
      <w:w w:val="600"/>
      <w:kern w:val="3276"/>
      <w:position w:val="-1"/>
      <w:sz w:val="24"/>
    </w:rPr>
  </w:style>
  <w:style w:type="character" w:customStyle="1" w:styleId="posttitle">
    <w:name w:val="post_title"/>
    <w:rsid w:val="009E79B6"/>
    <w:rPr>
      <w:i w:val="0"/>
      <w:iCs w:val="0"/>
      <w:sz w:val="24"/>
      <w:szCs w:val="24"/>
      <w:vertAlign w:val="baseline"/>
    </w:rPr>
  </w:style>
  <w:style w:type="character" w:customStyle="1" w:styleId="apple-converted-space">
    <w:name w:val="apple-converted-space"/>
    <w:rsid w:val="009E79B6"/>
  </w:style>
  <w:style w:type="paragraph" w:customStyle="1" w:styleId="fr2">
    <w:name w:val="fr2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weblink">
    <w:name w:val="weblink"/>
    <w:semiHidden/>
    <w:rsid w:val="009E79B6"/>
  </w:style>
  <w:style w:type="character" w:customStyle="1" w:styleId="affffffa">
    <w:name w:val="МаркированныйСписок Знак"/>
    <w:rsid w:val="009E79B6"/>
    <w:rPr>
      <w:sz w:val="24"/>
      <w:lang w:val="ru-RU" w:eastAsia="en-US" w:bidi="ar-SA"/>
    </w:rPr>
  </w:style>
  <w:style w:type="paragraph" w:customStyle="1" w:styleId="affffffb">
    <w:name w:val="Маркированный"/>
    <w:basedOn w:val="a9"/>
    <w:semiHidden/>
    <w:rsid w:val="009E79B6"/>
    <w:pPr>
      <w:tabs>
        <w:tab w:val="num" w:pos="700"/>
      </w:tabs>
      <w:ind w:firstLine="340"/>
    </w:pPr>
    <w:rPr>
      <w:rFonts w:eastAsia="Times New Roman"/>
      <w:color w:val="000000"/>
      <w:sz w:val="29"/>
      <w:lang w:eastAsia="en-US"/>
    </w:rPr>
  </w:style>
  <w:style w:type="character" w:customStyle="1" w:styleId="1f8">
    <w:name w:val="Знак Знак1"/>
    <w:semiHidden/>
    <w:rsid w:val="009E79B6"/>
    <w:rPr>
      <w:rFonts w:eastAsia="MS Mincho"/>
      <w:i/>
      <w:sz w:val="22"/>
      <w:szCs w:val="22"/>
      <w:lang w:val="ru-RU" w:eastAsia="ru-RU" w:bidi="ar-SA"/>
    </w:rPr>
  </w:style>
  <w:style w:type="paragraph" w:customStyle="1" w:styleId="pheading1">
    <w:name w:val="p_heading1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6textheaderf6">
    <w:name w:val="p_06textheaderf6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06textheaderf6">
    <w:name w:val="f_06textheaderf6"/>
    <w:rsid w:val="009E79B6"/>
  </w:style>
  <w:style w:type="character" w:customStyle="1" w:styleId="fmenucommandaltm">
    <w:name w:val="f_menucommandaltm"/>
    <w:semiHidden/>
    <w:rsid w:val="009E79B6"/>
  </w:style>
  <w:style w:type="character" w:customStyle="1" w:styleId="f07hangindentattab-1f7">
    <w:name w:val="f_07hangindentattab-1f7"/>
    <w:semiHidden/>
    <w:rsid w:val="009E79B6"/>
  </w:style>
  <w:style w:type="paragraph" w:customStyle="1" w:styleId="pnotes">
    <w:name w:val="p_note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notes">
    <w:name w:val="f_notes"/>
    <w:semiHidden/>
    <w:rsid w:val="009E79B6"/>
  </w:style>
  <w:style w:type="character" w:customStyle="1" w:styleId="fbuttontextaltb">
    <w:name w:val="f_buttontextaltb"/>
    <w:semiHidden/>
    <w:rsid w:val="009E79B6"/>
  </w:style>
  <w:style w:type="paragraph" w:customStyle="1" w:styleId="p05spacer5ptf5">
    <w:name w:val="p_05spacer5ptf5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05spacer5ptf5">
    <w:name w:val="f_05spacer5ptf5"/>
    <w:rsid w:val="009E79B6"/>
  </w:style>
  <w:style w:type="character" w:customStyle="1" w:styleId="fheading1">
    <w:name w:val="f_heading1"/>
    <w:rsid w:val="009E79B6"/>
  </w:style>
  <w:style w:type="paragraph" w:customStyle="1" w:styleId="pseealso">
    <w:name w:val="p_seealso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seealso">
    <w:name w:val="f_seealso"/>
    <w:semiHidden/>
    <w:rsid w:val="009E79B6"/>
  </w:style>
  <w:style w:type="paragraph" w:customStyle="1" w:styleId="pseealsolinks">
    <w:name w:val="p_seealsolink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seealsolinks">
    <w:name w:val="f_seealsolinks"/>
    <w:semiHidden/>
    <w:rsid w:val="009E79B6"/>
  </w:style>
  <w:style w:type="character" w:customStyle="1" w:styleId="fcodeexample">
    <w:name w:val="f_codeexample"/>
    <w:semiHidden/>
    <w:rsid w:val="009E79B6"/>
  </w:style>
  <w:style w:type="paragraph" w:customStyle="1" w:styleId="pmenucommandaltm">
    <w:name w:val="p_menucommandaltm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imagecaption">
    <w:name w:val="f_imagecaption"/>
    <w:semiHidden/>
    <w:rsid w:val="009E79B6"/>
  </w:style>
  <w:style w:type="paragraph" w:customStyle="1" w:styleId="pcodeboldctrlaltp">
    <w:name w:val="p_codeboldctrlaltp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codeboldctrlaltp">
    <w:name w:val="f_codeboldctrlaltp"/>
    <w:semiHidden/>
    <w:rsid w:val="009E79B6"/>
  </w:style>
  <w:style w:type="paragraph" w:customStyle="1" w:styleId="pcodeexample">
    <w:name w:val="p_codeexampl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8indentattab-2f8">
    <w:name w:val="p_08indentattab-2f8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7hangindentattab-1f7">
    <w:name w:val="p_07hangindentattab-1f7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4b">
    <w:name w:val="заголовок 4"/>
    <w:basedOn w:val="a9"/>
    <w:next w:val="a9"/>
    <w:semiHidden/>
    <w:rsid w:val="009E79B6"/>
    <w:pPr>
      <w:keepNext/>
      <w:ind w:firstLine="0"/>
      <w:jc w:val="center"/>
    </w:pPr>
    <w:rPr>
      <w:rFonts w:eastAsia="Times New Roman"/>
      <w:sz w:val="28"/>
    </w:rPr>
  </w:style>
  <w:style w:type="paragraph" w:customStyle="1" w:styleId="732">
    <w:name w:val="732 Текст отчета"/>
    <w:basedOn w:val="a9"/>
    <w:semiHidden/>
    <w:rsid w:val="009E79B6"/>
    <w:rPr>
      <w:rFonts w:eastAsia="Times New Roman"/>
      <w:sz w:val="29"/>
      <w:szCs w:val="28"/>
    </w:rPr>
  </w:style>
  <w:style w:type="paragraph" w:customStyle="1" w:styleId="affffffc">
    <w:name w:val="Текст абзаца"/>
    <w:basedOn w:val="a9"/>
    <w:semiHidden/>
    <w:rsid w:val="009E79B6"/>
    <w:pPr>
      <w:ind w:firstLine="720"/>
      <w:jc w:val="left"/>
    </w:pPr>
    <w:rPr>
      <w:rFonts w:eastAsia="Times New Roman"/>
      <w:sz w:val="28"/>
    </w:rPr>
  </w:style>
  <w:style w:type="paragraph" w:customStyle="1" w:styleId="affffffd">
    <w:name w:val="Абзац как надо"/>
    <w:semiHidden/>
    <w:rsid w:val="009E79B6"/>
    <w:pPr>
      <w:widowControl w:val="0"/>
      <w:spacing w:before="240" w:after="120" w:line="360" w:lineRule="auto"/>
      <w:ind w:left="709" w:firstLine="720"/>
      <w:jc w:val="both"/>
    </w:pPr>
    <w:rPr>
      <w:sz w:val="28"/>
    </w:rPr>
  </w:style>
  <w:style w:type="paragraph" w:customStyle="1" w:styleId="affffffe">
    <w:name w:val="Б Список с черточкой"/>
    <w:basedOn w:val="a9"/>
    <w:autoRedefine/>
    <w:semiHidden/>
    <w:rsid w:val="009E79B6"/>
    <w:pPr>
      <w:tabs>
        <w:tab w:val="left" w:pos="567"/>
        <w:tab w:val="left" w:pos="1134"/>
        <w:tab w:val="num" w:pos="1211"/>
      </w:tabs>
    </w:pPr>
    <w:rPr>
      <w:rFonts w:eastAsia="Times New Roman"/>
      <w:sz w:val="29"/>
    </w:rPr>
  </w:style>
  <w:style w:type="paragraph" w:customStyle="1" w:styleId="220">
    <w:name w:val="Основной текст 22"/>
    <w:basedOn w:val="a9"/>
    <w:semiHidden/>
    <w:rsid w:val="009E79B6"/>
    <w:pPr>
      <w:tabs>
        <w:tab w:val="num" w:pos="1080"/>
      </w:tabs>
      <w:ind w:right="-341" w:firstLine="709"/>
      <w:jc w:val="left"/>
    </w:pPr>
    <w:rPr>
      <w:rFonts w:eastAsia="Times New Roman"/>
      <w:sz w:val="28"/>
    </w:rPr>
  </w:style>
  <w:style w:type="paragraph" w:customStyle="1" w:styleId="afffffff">
    <w:name w:val="А Основной с отступом"/>
    <w:basedOn w:val="a9"/>
    <w:semiHidden/>
    <w:rsid w:val="009E79B6"/>
    <w:pPr>
      <w:ind w:firstLine="720"/>
    </w:pPr>
    <w:rPr>
      <w:rFonts w:eastAsia="Times New Roman"/>
      <w:sz w:val="29"/>
    </w:rPr>
  </w:style>
  <w:style w:type="paragraph" w:customStyle="1" w:styleId="afffffff0">
    <w:name w:val="заголовок"/>
    <w:basedOn w:val="a9"/>
    <w:semiHidden/>
    <w:rsid w:val="009E79B6"/>
    <w:pPr>
      <w:spacing w:before="360" w:after="240" w:line="360" w:lineRule="atLeast"/>
      <w:ind w:firstLine="0"/>
      <w:jc w:val="center"/>
    </w:pPr>
    <w:rPr>
      <w:rFonts w:eastAsia="Times New Roman"/>
      <w:b/>
      <w:sz w:val="29"/>
    </w:rPr>
  </w:style>
  <w:style w:type="paragraph" w:customStyle="1" w:styleId="4c">
    <w:name w:val="Обычный4"/>
    <w:semiHidden/>
    <w:rsid w:val="009E79B6"/>
    <w:pPr>
      <w:widowControl w:val="0"/>
      <w:spacing w:before="240" w:after="120" w:line="360" w:lineRule="auto"/>
      <w:ind w:left="40" w:firstLine="500"/>
      <w:jc w:val="both"/>
    </w:pPr>
    <w:rPr>
      <w:snapToGrid w:val="0"/>
      <w:sz w:val="22"/>
    </w:rPr>
  </w:style>
  <w:style w:type="paragraph" w:customStyle="1" w:styleId="afffffff1">
    <w:name w:val="Начапьный абзац"/>
    <w:basedOn w:val="aff6"/>
    <w:next w:val="aff6"/>
    <w:semiHidden/>
    <w:rsid w:val="009E79B6"/>
    <w:pPr>
      <w:autoSpaceDE w:val="0"/>
      <w:autoSpaceDN w:val="0"/>
      <w:spacing w:before="480" w:after="0" w:line="480" w:lineRule="atLeast"/>
      <w:ind w:firstLine="851"/>
      <w:jc w:val="left"/>
    </w:pPr>
    <w:rPr>
      <w:sz w:val="20"/>
      <w:szCs w:val="20"/>
    </w:rPr>
  </w:style>
  <w:style w:type="paragraph" w:customStyle="1" w:styleId="afffffff2">
    <w:name w:val="Концевой абзац"/>
    <w:basedOn w:val="aff6"/>
    <w:next w:val="12"/>
    <w:semiHidden/>
    <w:rsid w:val="009E79B6"/>
    <w:pPr>
      <w:autoSpaceDE w:val="0"/>
      <w:autoSpaceDN w:val="0"/>
      <w:spacing w:after="480" w:line="480" w:lineRule="atLeast"/>
      <w:ind w:firstLine="851"/>
      <w:jc w:val="left"/>
    </w:pPr>
    <w:rPr>
      <w:sz w:val="20"/>
      <w:szCs w:val="20"/>
    </w:rPr>
  </w:style>
  <w:style w:type="paragraph" w:customStyle="1" w:styleId="NoeeuAie35">
    <w:name w:val="NoeeuAie35"/>
    <w:basedOn w:val="a9"/>
    <w:semiHidden/>
    <w:rsid w:val="009E79B6"/>
    <w:pPr>
      <w:autoSpaceDE w:val="0"/>
      <w:autoSpaceDN w:val="0"/>
      <w:ind w:firstLine="709"/>
    </w:pPr>
    <w:rPr>
      <w:rFonts w:eastAsia="Times New Roman"/>
      <w:sz w:val="28"/>
      <w:szCs w:val="28"/>
      <w:lang w:val="en-US"/>
    </w:rPr>
  </w:style>
  <w:style w:type="paragraph" w:customStyle="1" w:styleId="Nienie1">
    <w:name w:val="Nienie1"/>
    <w:basedOn w:val="a9"/>
    <w:semiHidden/>
    <w:rsid w:val="009E79B6"/>
    <w:pPr>
      <w:tabs>
        <w:tab w:val="left" w:pos="360"/>
      </w:tabs>
      <w:autoSpaceDE w:val="0"/>
      <w:autoSpaceDN w:val="0"/>
      <w:spacing w:before="60"/>
      <w:ind w:left="360" w:hanging="360"/>
    </w:pPr>
    <w:rPr>
      <w:rFonts w:eastAsia="Times New Roman"/>
      <w:sz w:val="28"/>
      <w:szCs w:val="28"/>
    </w:rPr>
  </w:style>
  <w:style w:type="paragraph" w:customStyle="1" w:styleId="Nienie2">
    <w:name w:val="Nienie2"/>
    <w:basedOn w:val="a9"/>
    <w:semiHidden/>
    <w:rsid w:val="009E79B6"/>
    <w:pPr>
      <w:tabs>
        <w:tab w:val="left" w:pos="1440"/>
      </w:tabs>
      <w:autoSpaceDE w:val="0"/>
      <w:autoSpaceDN w:val="0"/>
      <w:spacing w:before="60"/>
      <w:ind w:left="1440" w:hanging="360"/>
    </w:pPr>
    <w:rPr>
      <w:rFonts w:eastAsia="Times New Roman"/>
      <w:sz w:val="28"/>
      <w:szCs w:val="28"/>
    </w:rPr>
  </w:style>
  <w:style w:type="paragraph" w:customStyle="1" w:styleId="310">
    <w:name w:val="Основной текст 31"/>
    <w:basedOn w:val="a9"/>
    <w:semiHidden/>
    <w:rsid w:val="009E79B6"/>
    <w:pPr>
      <w:ind w:firstLine="0"/>
      <w:jc w:val="center"/>
    </w:pPr>
    <w:rPr>
      <w:rFonts w:eastAsia="Times New Roman"/>
      <w:b/>
      <w:sz w:val="28"/>
    </w:rPr>
  </w:style>
  <w:style w:type="paragraph" w:customStyle="1" w:styleId="afffffff3">
    <w:name w:val="Основной обычный"/>
    <w:basedOn w:val="aff6"/>
    <w:autoRedefine/>
    <w:semiHidden/>
    <w:rsid w:val="009E79B6"/>
    <w:pPr>
      <w:spacing w:after="0"/>
      <w:ind w:firstLine="0"/>
    </w:pPr>
    <w:rPr>
      <w:sz w:val="28"/>
      <w:szCs w:val="20"/>
    </w:rPr>
  </w:style>
  <w:style w:type="paragraph" w:customStyle="1" w:styleId="afffffff4">
    <w:name w:val="Текст таблицы"/>
    <w:basedOn w:val="aff6"/>
    <w:semiHidden/>
    <w:rsid w:val="009E79B6"/>
    <w:pPr>
      <w:keepLines/>
      <w:spacing w:before="20" w:after="20" w:line="280" w:lineRule="atLeast"/>
      <w:ind w:firstLine="0"/>
    </w:pPr>
    <w:rPr>
      <w:rFonts w:ascii="Arial" w:hAnsi="Arial"/>
      <w:sz w:val="20"/>
      <w:szCs w:val="20"/>
    </w:rPr>
  </w:style>
  <w:style w:type="paragraph" w:customStyle="1" w:styleId="afffffff5">
    <w:name w:val="Автор"/>
    <w:basedOn w:val="aff6"/>
    <w:semiHidden/>
    <w:rsid w:val="009E79B6"/>
    <w:pPr>
      <w:spacing w:after="240" w:line="280" w:lineRule="atLeast"/>
      <w:ind w:firstLine="720"/>
      <w:jc w:val="center"/>
    </w:pPr>
    <w:rPr>
      <w:rFonts w:ascii="Arial" w:hAnsi="Arial"/>
      <w:b/>
      <w:sz w:val="28"/>
      <w:szCs w:val="20"/>
    </w:rPr>
  </w:style>
  <w:style w:type="paragraph" w:customStyle="1" w:styleId="afffffff6">
    <w:name w:val="ОБ"/>
    <w:basedOn w:val="21"/>
    <w:semiHidden/>
    <w:rsid w:val="009E79B6"/>
    <w:pPr>
      <w:keepLines/>
      <w:numPr>
        <w:ilvl w:val="0"/>
        <w:numId w:val="0"/>
      </w:numPr>
      <w:tabs>
        <w:tab w:val="left" w:pos="1134"/>
      </w:tabs>
      <w:suppressAutoHyphens w:val="0"/>
      <w:spacing w:before="160"/>
    </w:pPr>
    <w:rPr>
      <w:rFonts w:ascii="Arial" w:eastAsia="Times New Roman" w:hAnsi="Arial" w:cs="Courier New"/>
      <w:b w:val="0"/>
      <w:i/>
      <w:smallCaps/>
      <w:noProof/>
      <w:kern w:val="28"/>
      <w:sz w:val="29"/>
      <w:szCs w:val="20"/>
    </w:rPr>
  </w:style>
  <w:style w:type="paragraph" w:customStyle="1" w:styleId="Afffffff7">
    <w:name w:val="AОбычный"/>
    <w:basedOn w:val="a9"/>
    <w:semiHidden/>
    <w:rsid w:val="009E79B6"/>
    <w:pPr>
      <w:ind w:firstLine="720"/>
    </w:pPr>
    <w:rPr>
      <w:rFonts w:eastAsia="Times New Roman"/>
      <w:sz w:val="28"/>
    </w:rPr>
  </w:style>
  <w:style w:type="paragraph" w:customStyle="1" w:styleId="afffffff8">
    <w:name w:val="Основной первый"/>
    <w:basedOn w:val="a9"/>
    <w:next w:val="afffffff3"/>
    <w:semiHidden/>
    <w:rsid w:val="009E79B6"/>
    <w:pPr>
      <w:spacing w:before="240" w:line="280" w:lineRule="atLeast"/>
      <w:ind w:firstLine="720"/>
    </w:pPr>
    <w:rPr>
      <w:rFonts w:ascii="Arial" w:eastAsia="Times New Roman" w:hAnsi="Arial"/>
      <w:sz w:val="29"/>
    </w:rPr>
  </w:style>
  <w:style w:type="paragraph" w:customStyle="1" w:styleId="afffffff9">
    <w:name w:val="Аннот_Содерж"/>
    <w:basedOn w:val="a9"/>
    <w:semiHidden/>
    <w:rsid w:val="009E79B6"/>
    <w:pPr>
      <w:pageBreakBefore/>
      <w:spacing w:after="360"/>
      <w:ind w:firstLine="0"/>
      <w:jc w:val="center"/>
    </w:pPr>
    <w:rPr>
      <w:rFonts w:eastAsia="Times New Roman"/>
      <w:b/>
      <w:bCs/>
      <w:sz w:val="28"/>
      <w:szCs w:val="24"/>
    </w:rPr>
  </w:style>
  <w:style w:type="paragraph" w:customStyle="1" w:styleId="fb2">
    <w:name w:val="МаркированнЯfbй список 2"/>
    <w:basedOn w:val="18"/>
    <w:semiHidden/>
    <w:rsid w:val="009E79B6"/>
    <w:pPr>
      <w:widowControl w:val="0"/>
      <w:spacing w:line="360" w:lineRule="auto"/>
      <w:ind w:left="566" w:right="142" w:hanging="283"/>
    </w:pPr>
    <w:rPr>
      <w:rFonts w:ascii="Times New Roman" w:hAnsi="Times New Roman"/>
      <w:sz w:val="20"/>
    </w:rPr>
  </w:style>
  <w:style w:type="character" w:customStyle="1" w:styleId="1f0">
    <w:name w:val="Стиль1 Знак"/>
    <w:link w:val="1f"/>
    <w:rsid w:val="009E79B6"/>
    <w:rPr>
      <w:sz w:val="28"/>
    </w:rPr>
  </w:style>
  <w:style w:type="paragraph" w:customStyle="1" w:styleId="afffffffa">
    <w:name w:val="АриалЖирный"/>
    <w:basedOn w:val="a9"/>
    <w:semiHidden/>
    <w:rsid w:val="009E79B6"/>
    <w:rPr>
      <w:rFonts w:ascii="Arial" w:eastAsia="Times New Roman" w:hAnsi="Arial" w:cs="Arial"/>
      <w:b/>
      <w:sz w:val="20"/>
    </w:rPr>
  </w:style>
  <w:style w:type="paragraph" w:customStyle="1" w:styleId="1f9">
    <w:name w:val="Абзац списка1"/>
    <w:basedOn w:val="a9"/>
    <w:semiHidden/>
    <w:rsid w:val="009E79B6"/>
    <w:pPr>
      <w:spacing w:after="200" w:line="276" w:lineRule="auto"/>
      <w:ind w:left="720" w:firstLine="0"/>
      <w:jc w:val="left"/>
    </w:pPr>
    <w:rPr>
      <w:rFonts w:ascii="Calibri" w:eastAsia="Times New Roman" w:hAnsi="Calibri" w:cs="Courier New"/>
      <w:sz w:val="22"/>
      <w:szCs w:val="22"/>
      <w:lang w:eastAsia="en-US"/>
    </w:rPr>
  </w:style>
  <w:style w:type="character" w:customStyle="1" w:styleId="ficondisplayhangingf9">
    <w:name w:val="f_icondisplayhangingf9"/>
    <w:semiHidden/>
    <w:rsid w:val="009E79B6"/>
  </w:style>
  <w:style w:type="character" w:customStyle="1" w:styleId="unknownword">
    <w:name w:val="unknown_word"/>
    <w:rsid w:val="009E79B6"/>
  </w:style>
  <w:style w:type="character" w:customStyle="1" w:styleId="1fa">
    <w:name w:val="(приложение) Знак Знак1"/>
    <w:semiHidden/>
    <w:rsid w:val="009E79B6"/>
    <w:rPr>
      <w:rFonts w:eastAsia="MS Mincho"/>
      <w:i/>
      <w:sz w:val="22"/>
      <w:szCs w:val="22"/>
      <w:lang w:val="ru-RU" w:eastAsia="ru-RU" w:bidi="ar-SA"/>
    </w:rPr>
  </w:style>
  <w:style w:type="character" w:customStyle="1" w:styleId="afffffffb">
    <w:name w:val="Маркированный список Знак Знак"/>
    <w:semiHidden/>
    <w:rsid w:val="009E79B6"/>
    <w:rPr>
      <w:sz w:val="24"/>
      <w:szCs w:val="24"/>
      <w:lang w:val="ru-RU" w:eastAsia="ru-RU" w:bidi="ar-SA"/>
    </w:rPr>
  </w:style>
  <w:style w:type="paragraph" w:customStyle="1" w:styleId="byline">
    <w:name w:val="bylin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15"/>
      <w:szCs w:val="15"/>
    </w:rPr>
  </w:style>
  <w:style w:type="character" w:customStyle="1" w:styleId="ffunction">
    <w:name w:val="f_function"/>
    <w:semiHidden/>
    <w:rsid w:val="009E79B6"/>
  </w:style>
  <w:style w:type="paragraph" w:customStyle="1" w:styleId="afffffffc">
    <w:name w:val="Название таблицы"/>
    <w:basedOn w:val="a9"/>
    <w:semiHidden/>
    <w:rsid w:val="009E79B6"/>
    <w:pPr>
      <w:spacing w:before="240"/>
      <w:ind w:firstLine="0"/>
      <w:outlineLvl w:val="2"/>
    </w:pPr>
    <w:rPr>
      <w:rFonts w:eastAsia="Times New Roman" w:cs="Courier New"/>
      <w:i/>
      <w:sz w:val="22"/>
      <w:szCs w:val="22"/>
      <w:lang w:eastAsia="en-US"/>
    </w:rPr>
  </w:style>
  <w:style w:type="paragraph" w:customStyle="1" w:styleId="pcomment">
    <w:name w:val="p_commen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5a">
    <w:name w:val="Заголовок 5_ Знак Знак"/>
    <w:semiHidden/>
    <w:rsid w:val="009E79B6"/>
    <w:rPr>
      <w:rFonts w:eastAsia="MS Mincho"/>
      <w:i/>
      <w:sz w:val="22"/>
      <w:szCs w:val="24"/>
      <w:lang w:val="ru-RU" w:eastAsia="ru-RU" w:bidi="ar-SA"/>
    </w:rPr>
  </w:style>
  <w:style w:type="paragraph" w:customStyle="1" w:styleId="strongpara">
    <w:name w:val="strongpara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justified">
    <w:name w:val="justified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small">
    <w:name w:val="smal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ill">
    <w:name w:val="il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customStyle="1" w:styleId="af6">
    <w:name w:val="Нумерованный список Знак"/>
    <w:link w:val="a0"/>
    <w:rsid w:val="009E79B6"/>
    <w:rPr>
      <w:rFonts w:eastAsia="MS Mincho"/>
      <w:sz w:val="31"/>
    </w:rPr>
  </w:style>
  <w:style w:type="character" w:customStyle="1" w:styleId="3f3">
    <w:name w:val="Знак Знак3"/>
    <w:semiHidden/>
    <w:rsid w:val="009E79B6"/>
    <w:rPr>
      <w:rFonts w:eastAsia="MS Mincho"/>
      <w:i/>
      <w:sz w:val="24"/>
      <w:szCs w:val="24"/>
      <w:lang w:val="ru-RU" w:eastAsia="ru-RU" w:bidi="ar-SA"/>
    </w:rPr>
  </w:style>
  <w:style w:type="paragraph" w:customStyle="1" w:styleId="a">
    <w:name w:val="Приложения"/>
    <w:basedOn w:val="ae"/>
    <w:semiHidden/>
    <w:rsid w:val="009E79B6"/>
    <w:pPr>
      <w:numPr>
        <w:numId w:val="25"/>
      </w:numPr>
      <w:spacing w:before="600" w:after="240"/>
    </w:pPr>
    <w:rPr>
      <w:sz w:val="28"/>
      <w:szCs w:val="24"/>
    </w:rPr>
  </w:style>
  <w:style w:type="character" w:customStyle="1" w:styleId="keyworddef">
    <w:name w:val="keyword_def"/>
    <w:semiHidden/>
    <w:rsid w:val="009E79B6"/>
  </w:style>
  <w:style w:type="character" w:customStyle="1" w:styleId="texample">
    <w:name w:val="texample"/>
    <w:rsid w:val="009E79B6"/>
  </w:style>
  <w:style w:type="paragraph" w:customStyle="1" w:styleId="imgtitle">
    <w:name w:val="imgtitl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tabletitle">
    <w:name w:val="tabletitl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customStyle="1" w:styleId="110">
    <w:name w:val="Знак Знак11"/>
    <w:semiHidden/>
    <w:rsid w:val="009E79B6"/>
    <w:rPr>
      <w:rFonts w:eastAsia="MS Mincho"/>
      <w:i/>
      <w:sz w:val="24"/>
      <w:szCs w:val="24"/>
      <w:lang w:val="ru-RU" w:eastAsia="ru-RU" w:bidi="ar-SA"/>
    </w:rPr>
  </w:style>
  <w:style w:type="paragraph" w:customStyle="1" w:styleId="100">
    <w:name w:val="10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1fb">
    <w:name w:val="index 1"/>
    <w:basedOn w:val="a9"/>
    <w:next w:val="a9"/>
    <w:autoRedefine/>
    <w:uiPriority w:val="99"/>
    <w:rsid w:val="009E79B6"/>
    <w:pPr>
      <w:tabs>
        <w:tab w:val="right" w:leader="dot" w:pos="4165"/>
      </w:tabs>
      <w:ind w:firstLine="0"/>
      <w:jc w:val="left"/>
    </w:pPr>
    <w:rPr>
      <w:rFonts w:ascii="Calibri" w:hAnsi="Calibri"/>
      <w:sz w:val="18"/>
      <w:szCs w:val="18"/>
    </w:rPr>
  </w:style>
  <w:style w:type="paragraph" w:styleId="2f9">
    <w:name w:val="index 2"/>
    <w:basedOn w:val="a9"/>
    <w:next w:val="a9"/>
    <w:autoRedefine/>
    <w:rsid w:val="009E79B6"/>
    <w:pPr>
      <w:ind w:left="600" w:hanging="300"/>
      <w:jc w:val="left"/>
    </w:pPr>
    <w:rPr>
      <w:rFonts w:ascii="Calibri" w:hAnsi="Calibri"/>
      <w:sz w:val="18"/>
      <w:szCs w:val="18"/>
    </w:rPr>
  </w:style>
  <w:style w:type="paragraph" w:styleId="3f4">
    <w:name w:val="index 3"/>
    <w:basedOn w:val="a9"/>
    <w:next w:val="a9"/>
    <w:autoRedefine/>
    <w:rsid w:val="009E79B6"/>
    <w:pPr>
      <w:ind w:left="900" w:hanging="300"/>
      <w:jc w:val="left"/>
    </w:pPr>
    <w:rPr>
      <w:rFonts w:ascii="Calibri" w:hAnsi="Calibri"/>
      <w:sz w:val="18"/>
      <w:szCs w:val="18"/>
    </w:rPr>
  </w:style>
  <w:style w:type="paragraph" w:styleId="4d">
    <w:name w:val="index 4"/>
    <w:basedOn w:val="a9"/>
    <w:next w:val="a9"/>
    <w:autoRedefine/>
    <w:rsid w:val="009E79B6"/>
    <w:pPr>
      <w:ind w:left="1200" w:hanging="300"/>
      <w:jc w:val="left"/>
    </w:pPr>
    <w:rPr>
      <w:rFonts w:ascii="Calibri" w:hAnsi="Calibri"/>
      <w:sz w:val="18"/>
      <w:szCs w:val="18"/>
    </w:rPr>
  </w:style>
  <w:style w:type="paragraph" w:styleId="5b">
    <w:name w:val="index 5"/>
    <w:basedOn w:val="a9"/>
    <w:next w:val="a9"/>
    <w:autoRedefine/>
    <w:rsid w:val="009E79B6"/>
    <w:pPr>
      <w:ind w:left="1500" w:hanging="300"/>
      <w:jc w:val="left"/>
    </w:pPr>
    <w:rPr>
      <w:rFonts w:ascii="Calibri" w:hAnsi="Calibri"/>
      <w:sz w:val="18"/>
      <w:szCs w:val="18"/>
    </w:rPr>
  </w:style>
  <w:style w:type="paragraph" w:styleId="63">
    <w:name w:val="index 6"/>
    <w:basedOn w:val="a9"/>
    <w:next w:val="a9"/>
    <w:autoRedefine/>
    <w:rsid w:val="009E79B6"/>
    <w:pPr>
      <w:ind w:left="1800" w:hanging="300"/>
      <w:jc w:val="left"/>
    </w:pPr>
    <w:rPr>
      <w:rFonts w:ascii="Calibri" w:hAnsi="Calibri"/>
      <w:sz w:val="18"/>
      <w:szCs w:val="18"/>
    </w:rPr>
  </w:style>
  <w:style w:type="paragraph" w:styleId="73">
    <w:name w:val="index 7"/>
    <w:basedOn w:val="a9"/>
    <w:next w:val="a9"/>
    <w:autoRedefine/>
    <w:rsid w:val="009E79B6"/>
    <w:pPr>
      <w:ind w:left="2100" w:hanging="300"/>
      <w:jc w:val="left"/>
    </w:pPr>
    <w:rPr>
      <w:rFonts w:ascii="Calibri" w:hAnsi="Calibri"/>
      <w:sz w:val="18"/>
      <w:szCs w:val="18"/>
    </w:rPr>
  </w:style>
  <w:style w:type="paragraph" w:styleId="83">
    <w:name w:val="index 8"/>
    <w:basedOn w:val="a9"/>
    <w:next w:val="a9"/>
    <w:autoRedefine/>
    <w:rsid w:val="009E79B6"/>
    <w:pPr>
      <w:ind w:left="2400" w:hanging="300"/>
      <w:jc w:val="left"/>
    </w:pPr>
    <w:rPr>
      <w:rFonts w:ascii="Calibri" w:hAnsi="Calibri"/>
      <w:sz w:val="18"/>
      <w:szCs w:val="18"/>
    </w:rPr>
  </w:style>
  <w:style w:type="paragraph" w:styleId="92">
    <w:name w:val="index 9"/>
    <w:basedOn w:val="a9"/>
    <w:next w:val="a9"/>
    <w:autoRedefine/>
    <w:rsid w:val="009E79B6"/>
    <w:pPr>
      <w:ind w:left="2700" w:hanging="300"/>
      <w:jc w:val="left"/>
    </w:pPr>
    <w:rPr>
      <w:rFonts w:ascii="Calibri" w:hAnsi="Calibri"/>
      <w:sz w:val="18"/>
      <w:szCs w:val="18"/>
    </w:rPr>
  </w:style>
  <w:style w:type="paragraph" w:styleId="afffffffd">
    <w:name w:val="index heading"/>
    <w:basedOn w:val="a9"/>
    <w:next w:val="1fb"/>
    <w:uiPriority w:val="99"/>
    <w:rsid w:val="009E79B6"/>
    <w:pPr>
      <w:spacing w:before="240" w:after="120"/>
      <w:jc w:val="center"/>
    </w:pPr>
    <w:rPr>
      <w:rFonts w:ascii="Calibri" w:hAnsi="Calibri"/>
      <w:b/>
      <w:bCs/>
      <w:sz w:val="26"/>
      <w:szCs w:val="26"/>
    </w:rPr>
  </w:style>
  <w:style w:type="paragraph" w:customStyle="1" w:styleId="style1">
    <w:name w:val="style1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style2">
    <w:name w:val="style2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1fc">
    <w:name w:val="Титульный лист1"/>
    <w:basedOn w:val="a9"/>
    <w:link w:val="1fd"/>
    <w:qFormat/>
    <w:rsid w:val="009E79B6"/>
    <w:pPr>
      <w:autoSpaceDE w:val="0"/>
      <w:autoSpaceDN w:val="0"/>
      <w:adjustRightInd w:val="0"/>
      <w:spacing w:line="288" w:lineRule="auto"/>
      <w:ind w:firstLine="0"/>
      <w:jc w:val="center"/>
    </w:pPr>
    <w:rPr>
      <w:rFonts w:ascii="Arial" w:eastAsia="Times New Roman" w:hAnsi="Arial" w:cs="Arial"/>
      <w:b/>
      <w:szCs w:val="24"/>
    </w:rPr>
  </w:style>
  <w:style w:type="paragraph" w:customStyle="1" w:styleId="2fa">
    <w:name w:val="Титульный лист2"/>
    <w:basedOn w:val="1fc"/>
    <w:link w:val="2fb"/>
    <w:qFormat/>
    <w:rsid w:val="009E79B6"/>
  </w:style>
  <w:style w:type="character" w:customStyle="1" w:styleId="1fd">
    <w:name w:val="Титульный лист1 Знак"/>
    <w:link w:val="1fc"/>
    <w:rsid w:val="009E79B6"/>
    <w:rPr>
      <w:rFonts w:ascii="Arial" w:hAnsi="Arial" w:cs="Arial"/>
      <w:b/>
      <w:sz w:val="30"/>
      <w:szCs w:val="24"/>
    </w:rPr>
  </w:style>
  <w:style w:type="paragraph" w:customStyle="1" w:styleId="3f5">
    <w:name w:val="Титульный лист3"/>
    <w:basedOn w:val="1fc"/>
    <w:link w:val="3f6"/>
    <w:qFormat/>
    <w:rsid w:val="009E79B6"/>
    <w:pPr>
      <w:ind w:left="284" w:right="283"/>
    </w:pPr>
    <w:rPr>
      <w:b w:val="0"/>
      <w:sz w:val="28"/>
      <w:szCs w:val="28"/>
    </w:rPr>
  </w:style>
  <w:style w:type="character" w:customStyle="1" w:styleId="2fb">
    <w:name w:val="Титульный лист2 Знак"/>
    <w:link w:val="2fa"/>
    <w:rsid w:val="009E79B6"/>
    <w:rPr>
      <w:rFonts w:ascii="Arial" w:hAnsi="Arial" w:cs="Arial"/>
      <w:b/>
      <w:sz w:val="30"/>
      <w:szCs w:val="24"/>
    </w:rPr>
  </w:style>
  <w:style w:type="paragraph" w:customStyle="1" w:styleId="4e">
    <w:name w:val="Титульный лист4"/>
    <w:basedOn w:val="a9"/>
    <w:link w:val="4f"/>
    <w:qFormat/>
    <w:rsid w:val="009E79B6"/>
    <w:pPr>
      <w:autoSpaceDE w:val="0"/>
      <w:autoSpaceDN w:val="0"/>
      <w:adjustRightInd w:val="0"/>
      <w:spacing w:line="288" w:lineRule="auto"/>
      <w:ind w:firstLine="0"/>
      <w:jc w:val="center"/>
    </w:pPr>
    <w:rPr>
      <w:rFonts w:ascii="Arial" w:eastAsia="Times New Roman" w:hAnsi="Arial" w:cs="Arial"/>
      <w:b/>
      <w:bCs/>
      <w:sz w:val="32"/>
      <w:szCs w:val="32"/>
    </w:rPr>
  </w:style>
  <w:style w:type="character" w:customStyle="1" w:styleId="3f6">
    <w:name w:val="Титульный лист3 Знак"/>
    <w:link w:val="3f5"/>
    <w:rsid w:val="009E79B6"/>
    <w:rPr>
      <w:rFonts w:ascii="Arial" w:hAnsi="Arial" w:cs="Arial"/>
      <w:sz w:val="28"/>
      <w:szCs w:val="28"/>
    </w:rPr>
  </w:style>
  <w:style w:type="paragraph" w:customStyle="1" w:styleId="5c">
    <w:name w:val="Титульный лист5"/>
    <w:basedOn w:val="a9"/>
    <w:link w:val="5d"/>
    <w:qFormat/>
    <w:rsid w:val="009E79B6"/>
    <w:pPr>
      <w:ind w:firstLine="0"/>
      <w:jc w:val="center"/>
    </w:pPr>
    <w:rPr>
      <w:rFonts w:ascii="Arial" w:eastAsia="Times New Roman" w:hAnsi="Arial" w:cs="Arial"/>
      <w:b/>
      <w:bCs/>
      <w:sz w:val="44"/>
      <w:szCs w:val="44"/>
    </w:rPr>
  </w:style>
  <w:style w:type="character" w:customStyle="1" w:styleId="4f">
    <w:name w:val="Титульный лист4 Знак"/>
    <w:link w:val="4e"/>
    <w:rsid w:val="009E79B6"/>
    <w:rPr>
      <w:rFonts w:ascii="Arial" w:hAnsi="Arial" w:cs="Arial"/>
      <w:b/>
      <w:bCs/>
      <w:sz w:val="32"/>
      <w:szCs w:val="32"/>
    </w:rPr>
  </w:style>
  <w:style w:type="character" w:customStyle="1" w:styleId="5d">
    <w:name w:val="Титульный лист5 Знак"/>
    <w:link w:val="5c"/>
    <w:rsid w:val="009E79B6"/>
    <w:rPr>
      <w:rFonts w:ascii="Arial" w:hAnsi="Arial" w:cs="Arial"/>
      <w:b/>
      <w:bCs/>
      <w:sz w:val="44"/>
      <w:szCs w:val="44"/>
    </w:rPr>
  </w:style>
  <w:style w:type="paragraph" w:customStyle="1" w:styleId="bodytext">
    <w:name w:val="bodytext"/>
    <w:basedOn w:val="a9"/>
    <w:rsid w:val="00357693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note">
    <w:name w:val="note"/>
    <w:basedOn w:val="a9"/>
    <w:rsid w:val="00357693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F0F0F"/>
      <w:sz w:val="24"/>
      <w:szCs w:val="24"/>
    </w:rPr>
  </w:style>
  <w:style w:type="character" w:customStyle="1" w:styleId="highlight">
    <w:name w:val="highlight"/>
    <w:basedOn w:val="aa"/>
    <w:rsid w:val="00CA4A9C"/>
    <w:rPr>
      <w:shd w:val="clear" w:color="auto" w:fill="DDDDDD"/>
    </w:rPr>
  </w:style>
  <w:style w:type="paragraph" w:customStyle="1" w:styleId="normaltermcontinued">
    <w:name w:val="normaltermcontinued"/>
    <w:basedOn w:val="a9"/>
    <w:rsid w:val="00AC246A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normaltermcontinued2">
    <w:name w:val="normaltermcontinued2"/>
    <w:basedOn w:val="a9"/>
    <w:rsid w:val="00AC246A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proceduresubheading">
    <w:name w:val="proceduresubheading"/>
    <w:basedOn w:val="a9"/>
    <w:rsid w:val="00E87E90"/>
    <w:pPr>
      <w:spacing w:before="120" w:after="60" w:line="312" w:lineRule="auto"/>
      <w:ind w:firstLine="0"/>
      <w:jc w:val="left"/>
      <w:textAlignment w:val="baseline"/>
    </w:pPr>
    <w:rPr>
      <w:rFonts w:ascii="Calibri" w:eastAsia="Times New Roman" w:hAnsi="Calibri" w:cs="Arial"/>
      <w:b/>
      <w:bCs/>
      <w:color w:val="000000"/>
      <w:sz w:val="24"/>
      <w:szCs w:val="24"/>
    </w:rPr>
  </w:style>
  <w:style w:type="paragraph" w:customStyle="1" w:styleId="listcontinue">
    <w:name w:val="listcontinue"/>
    <w:basedOn w:val="a9"/>
    <w:rsid w:val="00E87E90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listnote">
    <w:name w:val="listnote"/>
    <w:basedOn w:val="a9"/>
    <w:rsid w:val="00E87E90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table" w:customStyle="1" w:styleId="-210">
    <w:name w:val="Веб-таблица 21"/>
    <w:basedOn w:val="-2"/>
    <w:rsid w:val="00FD5744"/>
    <w:pPr>
      <w:widowControl/>
    </w:pPr>
    <w:rPr>
      <w:rFonts w:ascii="Calibri" w:eastAsia="Calibri" w:hAnsi="Calibri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FFFE1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keyword1">
    <w:name w:val="keyword1"/>
    <w:rsid w:val="00FD5744"/>
    <w:rPr>
      <w:i/>
      <w:iCs/>
    </w:rPr>
  </w:style>
  <w:style w:type="character" w:customStyle="1" w:styleId="texample1">
    <w:name w:val="texample1"/>
    <w:rsid w:val="00FD5744"/>
    <w:rPr>
      <w:rFonts w:ascii="Courier New" w:hAnsi="Courier New" w:cs="Courier New" w:hint="default"/>
      <w:color w:val="8B0000"/>
    </w:rPr>
  </w:style>
  <w:style w:type="character" w:customStyle="1" w:styleId="objectname1">
    <w:name w:val="objectname1"/>
    <w:rsid w:val="00FD5744"/>
    <w:rPr>
      <w:b/>
      <w:bCs/>
      <w:color w:val="330066"/>
      <w:sz w:val="16"/>
      <w:szCs w:val="16"/>
    </w:rPr>
  </w:style>
  <w:style w:type="paragraph" w:customStyle="1" w:styleId="a3">
    <w:name w:val="ПРИЛОЖЕНИЕ_А"/>
    <w:basedOn w:val="a9"/>
    <w:semiHidden/>
    <w:rsid w:val="00FD5744"/>
    <w:pPr>
      <w:widowControl w:val="0"/>
      <w:numPr>
        <w:ilvl w:val="1"/>
        <w:numId w:val="27"/>
      </w:numPr>
      <w:autoSpaceDE w:val="0"/>
      <w:autoSpaceDN w:val="0"/>
      <w:adjustRightInd w:val="0"/>
      <w:jc w:val="left"/>
    </w:pPr>
    <w:rPr>
      <w:rFonts w:eastAsia="Times New Roman"/>
      <w:sz w:val="20"/>
    </w:rPr>
  </w:style>
  <w:style w:type="paragraph" w:customStyle="1" w:styleId="11">
    <w:name w:val="Приложение_А1"/>
    <w:basedOn w:val="a9"/>
    <w:semiHidden/>
    <w:rsid w:val="00FD5744"/>
    <w:pPr>
      <w:widowControl w:val="0"/>
      <w:numPr>
        <w:ilvl w:val="2"/>
        <w:numId w:val="27"/>
      </w:numPr>
      <w:autoSpaceDE w:val="0"/>
      <w:autoSpaceDN w:val="0"/>
      <w:adjustRightInd w:val="0"/>
      <w:jc w:val="left"/>
    </w:pPr>
    <w:rPr>
      <w:rFonts w:eastAsia="Times New Roman"/>
      <w:sz w:val="20"/>
    </w:rPr>
  </w:style>
  <w:style w:type="paragraph" w:customStyle="1" w:styleId="topic1">
    <w:name w:val="topic1"/>
    <w:basedOn w:val="a9"/>
    <w:rsid w:val="00FD5744"/>
    <w:pPr>
      <w:spacing w:before="100" w:beforeAutospacing="1" w:after="100" w:afterAutospacing="1"/>
      <w:ind w:firstLine="0"/>
      <w:jc w:val="left"/>
    </w:pPr>
    <w:rPr>
      <w:rFonts w:ascii="Arial" w:eastAsia="Times New Roman" w:hAnsi="Arial" w:cs="Arial"/>
      <w:b/>
      <w:bCs/>
      <w:color w:val="000000"/>
      <w:sz w:val="24"/>
      <w:szCs w:val="24"/>
    </w:rPr>
  </w:style>
  <w:style w:type="paragraph" w:customStyle="1" w:styleId="1fe">
    <w:name w:val="Верхний колонтитул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b/>
      <w:bCs/>
      <w:color w:val="000000"/>
      <w:sz w:val="24"/>
      <w:szCs w:val="24"/>
    </w:rPr>
  </w:style>
  <w:style w:type="paragraph" w:customStyle="1" w:styleId="go-line">
    <w:name w:val="go-line"/>
    <w:basedOn w:val="a9"/>
    <w:rsid w:val="00FD5744"/>
    <w:pPr>
      <w:spacing w:before="100" w:beforeAutospacing="1" w:after="100" w:afterAutospacing="1"/>
      <w:ind w:firstLine="0"/>
      <w:jc w:val="center"/>
    </w:pPr>
    <w:rPr>
      <w:rFonts w:eastAsia="Times New Roman"/>
      <w:b/>
      <w:bCs/>
      <w:color w:val="00008B"/>
      <w:sz w:val="24"/>
      <w:szCs w:val="24"/>
    </w:rPr>
  </w:style>
  <w:style w:type="paragraph" w:customStyle="1" w:styleId="document">
    <w:name w:val="document"/>
    <w:basedOn w:val="a9"/>
    <w:rsid w:val="00FD5744"/>
    <w:pPr>
      <w:spacing w:before="100" w:beforeAutospacing="1" w:after="100" w:afterAutospacing="1"/>
      <w:ind w:firstLine="0"/>
    </w:pPr>
    <w:rPr>
      <w:rFonts w:eastAsia="Times New Roman"/>
      <w:color w:val="000000"/>
      <w:sz w:val="24"/>
      <w:szCs w:val="24"/>
    </w:rPr>
  </w:style>
  <w:style w:type="paragraph" w:customStyle="1" w:styleId="topic">
    <w:name w:val="topic"/>
    <w:basedOn w:val="a9"/>
    <w:rsid w:val="00FD5744"/>
    <w:pPr>
      <w:spacing w:before="100" w:beforeAutospacing="1" w:after="100" w:afterAutospacing="1"/>
      <w:ind w:firstLine="0"/>
      <w:jc w:val="left"/>
    </w:pPr>
    <w:rPr>
      <w:rFonts w:ascii="Arial" w:eastAsia="Times New Roman" w:hAnsi="Arial" w:cs="Arial"/>
      <w:b/>
      <w:bCs/>
      <w:color w:val="005050"/>
      <w:sz w:val="18"/>
      <w:szCs w:val="18"/>
    </w:rPr>
  </w:style>
  <w:style w:type="paragraph" w:customStyle="1" w:styleId="earlink">
    <w:name w:val="earlink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0"/>
    </w:rPr>
  </w:style>
  <w:style w:type="paragraph" w:customStyle="1" w:styleId="comment">
    <w:name w:val="comment"/>
    <w:basedOn w:val="a9"/>
    <w:rsid w:val="00FD5744"/>
    <w:pPr>
      <w:spacing w:before="360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commentsmenu">
    <w:name w:val="comments_menu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1"/>
      <w:szCs w:val="21"/>
    </w:rPr>
  </w:style>
  <w:style w:type="paragraph" w:customStyle="1" w:styleId="commentsmenudate">
    <w:name w:val="comments_menu_date"/>
    <w:basedOn w:val="a9"/>
    <w:rsid w:val="00FD5744"/>
    <w:pPr>
      <w:spacing w:before="100" w:beforeAutospacing="1" w:after="100" w:afterAutospacing="1"/>
      <w:ind w:firstLine="0"/>
      <w:jc w:val="right"/>
    </w:pPr>
    <w:rPr>
      <w:rFonts w:eastAsia="Times New Roman"/>
      <w:color w:val="000000"/>
      <w:sz w:val="24"/>
      <w:szCs w:val="24"/>
    </w:rPr>
  </w:style>
  <w:style w:type="paragraph" w:customStyle="1" w:styleId="gsfea">
    <w:name w:val="gsfe_a"/>
    <w:basedOn w:val="a9"/>
    <w:rsid w:val="00FD5744"/>
    <w:pPr>
      <w:pBdr>
        <w:top w:val="single" w:sz="6" w:space="0" w:color="A0A0A0"/>
        <w:left w:val="single" w:sz="6" w:space="0" w:color="B9B9B9"/>
        <w:bottom w:val="single" w:sz="6" w:space="0" w:color="B9B9B9"/>
        <w:right w:val="single" w:sz="6" w:space="0" w:color="B9B9B9"/>
      </w:pBd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feb">
    <w:name w:val="gsfe_b"/>
    <w:basedOn w:val="a9"/>
    <w:rsid w:val="00FD5744"/>
    <w:pPr>
      <w:pBdr>
        <w:top w:val="single" w:sz="6" w:space="0" w:color="4D90FE"/>
        <w:left w:val="single" w:sz="6" w:space="0" w:color="4D90FE"/>
        <w:bottom w:val="single" w:sz="6" w:space="0" w:color="4D90FE"/>
        <w:right w:val="single" w:sz="6" w:space="0" w:color="4D90FE"/>
      </w:pBd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sepa">
    <w:name w:val="gscsep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vanish/>
      <w:color w:val="000000"/>
      <w:sz w:val="24"/>
      <w:szCs w:val="24"/>
    </w:rPr>
  </w:style>
  <w:style w:type="paragraph" w:customStyle="1" w:styleId="gsqa">
    <w:name w:val="gsq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c">
    <w:name w:val="gssb_c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e">
    <w:name w:val="gssb_e"/>
    <w:basedOn w:val="a9"/>
    <w:rsid w:val="00FD5744"/>
    <w:pPr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f">
    <w:name w:val="gssb_f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k">
    <w:name w:val="gssb_k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dda">
    <w:name w:val="gsdd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iba">
    <w:name w:val="gsib_a"/>
    <w:basedOn w:val="a9"/>
    <w:rsid w:val="00FD5744"/>
    <w:pPr>
      <w:spacing w:before="100" w:beforeAutospacing="1" w:after="100" w:afterAutospacing="1"/>
      <w:ind w:firstLine="0"/>
      <w:jc w:val="left"/>
      <w:textAlignment w:val="top"/>
    </w:pPr>
    <w:rPr>
      <w:rFonts w:eastAsia="Times New Roman"/>
      <w:color w:val="000000"/>
      <w:sz w:val="24"/>
      <w:szCs w:val="24"/>
    </w:rPr>
  </w:style>
  <w:style w:type="paragraph" w:customStyle="1" w:styleId="gsibb">
    <w:name w:val="gsib_b"/>
    <w:basedOn w:val="a9"/>
    <w:rsid w:val="00FD5744"/>
    <w:pPr>
      <w:spacing w:before="100" w:beforeAutospacing="1" w:after="100" w:afterAutospacing="1"/>
      <w:ind w:firstLine="0"/>
      <w:jc w:val="left"/>
      <w:textAlignment w:val="top"/>
    </w:pPr>
    <w:rPr>
      <w:rFonts w:eastAsia="Times New Roman"/>
      <w:color w:val="000000"/>
      <w:sz w:val="24"/>
      <w:szCs w:val="24"/>
    </w:rPr>
  </w:style>
  <w:style w:type="paragraph" w:customStyle="1" w:styleId="gssba">
    <w:name w:val="gssb_a"/>
    <w:basedOn w:val="a9"/>
    <w:rsid w:val="00FD5744"/>
    <w:pPr>
      <w:spacing w:before="100" w:beforeAutospacing="1" w:after="100" w:afterAutospacing="1" w:line="330" w:lineRule="atLeast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g">
    <w:name w:val="gssb_g"/>
    <w:basedOn w:val="a9"/>
    <w:rsid w:val="00FD5744"/>
    <w:pPr>
      <w:spacing w:before="100" w:beforeAutospacing="1" w:after="100" w:afterAutospacing="1"/>
      <w:ind w:firstLine="0"/>
      <w:jc w:val="center"/>
    </w:pPr>
    <w:rPr>
      <w:rFonts w:eastAsia="Times New Roman"/>
      <w:color w:val="000000"/>
      <w:sz w:val="24"/>
      <w:szCs w:val="24"/>
    </w:rPr>
  </w:style>
  <w:style w:type="paragraph" w:customStyle="1" w:styleId="gssbh">
    <w:name w:val="gssb_h"/>
    <w:basedOn w:val="a9"/>
    <w:rsid w:val="00FD5744"/>
    <w:pPr>
      <w:spacing w:before="48" w:after="48"/>
      <w:ind w:left="48" w:right="48" w:firstLine="0"/>
      <w:jc w:val="left"/>
    </w:pPr>
    <w:rPr>
      <w:rFonts w:eastAsia="Times New Roman"/>
      <w:color w:val="000000"/>
      <w:sz w:val="23"/>
      <w:szCs w:val="23"/>
    </w:rPr>
  </w:style>
  <w:style w:type="paragraph" w:customStyle="1" w:styleId="gssbi">
    <w:name w:val="gssb_i"/>
    <w:basedOn w:val="a9"/>
    <w:rsid w:val="00FD5744"/>
    <w:pPr>
      <w:shd w:val="clear" w:color="auto" w:fill="EEEEEE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ifl">
    <w:name w:val="gss_ifl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l">
    <w:name w:val="gssb_l"/>
    <w:basedOn w:val="a9"/>
    <w:rsid w:val="00FD5744"/>
    <w:pPr>
      <w:shd w:val="clear" w:color="auto" w:fill="E5E5E5"/>
      <w:spacing w:before="75" w:after="75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m">
    <w:name w:val="gssb_m"/>
    <w:basedOn w:val="a9"/>
    <w:rsid w:val="00FD5744"/>
    <w:pPr>
      <w:shd w:val="clear" w:color="auto" w:fill="FFFFFF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ba">
    <w:name w:val="gscb_a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000000"/>
      <w:sz w:val="41"/>
      <w:szCs w:val="41"/>
    </w:rPr>
  </w:style>
  <w:style w:type="paragraph" w:customStyle="1" w:styleId="gssta">
    <w:name w:val="gsst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b">
    <w:name w:val="gsst_b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f">
    <w:name w:val="gsst_f"/>
    <w:basedOn w:val="a9"/>
    <w:rsid w:val="00FD5744"/>
    <w:pPr>
      <w:shd w:val="clear" w:color="auto" w:fill="FFFFFF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g">
    <w:name w:val="gsst_g"/>
    <w:basedOn w:val="a9"/>
    <w:rsid w:val="00FD5744"/>
    <w:pPr>
      <w:pBdr>
        <w:top w:val="single" w:sz="6" w:space="0" w:color="D9D9D9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ind w:left="-45" w:right="-45"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h">
    <w:name w:val="gsst_h"/>
    <w:basedOn w:val="a9"/>
    <w:rsid w:val="00FD5744"/>
    <w:pPr>
      <w:shd w:val="clear" w:color="auto" w:fill="FFFFFF"/>
      <w:spacing w:before="100" w:before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d">
    <w:name w:val="gssb_d"/>
    <w:basedOn w:val="a9"/>
    <w:rsid w:val="00FD5744"/>
    <w:pPr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ba1">
    <w:name w:val="gscb_a1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A1B9ED"/>
      <w:sz w:val="41"/>
      <w:szCs w:val="41"/>
    </w:rPr>
  </w:style>
  <w:style w:type="paragraph" w:customStyle="1" w:styleId="gscba2">
    <w:name w:val="gscb_a2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3366CC"/>
      <w:sz w:val="41"/>
      <w:szCs w:val="41"/>
    </w:rPr>
  </w:style>
  <w:style w:type="character" w:customStyle="1" w:styleId="url">
    <w:name w:val="url"/>
    <w:rsid w:val="00FD5744"/>
  </w:style>
  <w:style w:type="paragraph" w:customStyle="1" w:styleId="mtx1">
    <w:name w:val="mtx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mtx5">
    <w:name w:val="mtx5"/>
    <w:rsid w:val="00FD5744"/>
  </w:style>
  <w:style w:type="paragraph" w:customStyle="1" w:styleId="mtx3">
    <w:name w:val="mtx3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txt">
    <w:name w:val="txt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red">
    <w:name w:val="red"/>
    <w:rsid w:val="00FD5744"/>
  </w:style>
  <w:style w:type="character" w:customStyle="1" w:styleId="block">
    <w:name w:val="block"/>
    <w:rsid w:val="00FD5744"/>
  </w:style>
  <w:style w:type="character" w:customStyle="1" w:styleId="format">
    <w:name w:val="format"/>
    <w:rsid w:val="00FD5744"/>
  </w:style>
  <w:style w:type="character" w:customStyle="1" w:styleId="code0">
    <w:name w:val="code"/>
    <w:rsid w:val="00FD5744"/>
  </w:style>
  <w:style w:type="paragraph" w:customStyle="1" w:styleId="notetitle">
    <w:name w:val="notetitle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script">
    <w:name w:val="script"/>
    <w:rsid w:val="00FD5744"/>
  </w:style>
  <w:style w:type="paragraph" w:customStyle="1" w:styleId="note1">
    <w:name w:val="note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note2">
    <w:name w:val="note2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tbl">
    <w:name w:val="tbl"/>
    <w:rsid w:val="00FD5744"/>
  </w:style>
  <w:style w:type="paragraph" w:customStyle="1" w:styleId="note3">
    <w:name w:val="note3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block1">
    <w:name w:val="block1"/>
    <w:rsid w:val="00FD5744"/>
  </w:style>
  <w:style w:type="character" w:customStyle="1" w:styleId="form">
    <w:name w:val="form"/>
    <w:rsid w:val="00FD5744"/>
  </w:style>
  <w:style w:type="character" w:customStyle="1" w:styleId="atitle">
    <w:name w:val="atitle"/>
    <w:rsid w:val="00FD5744"/>
  </w:style>
  <w:style w:type="character" w:customStyle="1" w:styleId="smalltitle">
    <w:name w:val="smalltitle"/>
    <w:semiHidden/>
    <w:rsid w:val="00FD5744"/>
  </w:style>
  <w:style w:type="character" w:customStyle="1" w:styleId="5e">
    <w:name w:val="Заголовок 5_"/>
    <w:semiHidden/>
    <w:rsid w:val="00FD5744"/>
    <w:rPr>
      <w:rFonts w:eastAsia="MS Mincho"/>
      <w:i/>
      <w:sz w:val="22"/>
      <w:szCs w:val="22"/>
      <w:lang w:val="ru-RU" w:eastAsia="ru-RU" w:bidi="ar-SA"/>
    </w:rPr>
  </w:style>
  <w:style w:type="character" w:customStyle="1" w:styleId="afffffffe">
    <w:name w:val="Знак Знак"/>
    <w:semiHidden/>
    <w:rsid w:val="00FD5744"/>
    <w:rPr>
      <w:rFonts w:eastAsia="MS Mincho"/>
      <w:i/>
      <w:sz w:val="22"/>
      <w:szCs w:val="22"/>
      <w:lang w:val="ru-RU" w:eastAsia="ru-RU" w:bidi="ar-SA"/>
    </w:rPr>
  </w:style>
  <w:style w:type="character" w:customStyle="1" w:styleId="511">
    <w:name w:val="Заголовок 5 Знак Знак1"/>
    <w:aliases w:val="Знак Знак Знак Знак"/>
    <w:semiHidden/>
    <w:rsid w:val="00FD5744"/>
    <w:rPr>
      <w:rFonts w:eastAsia="MS Mincho"/>
      <w:b/>
      <w:i/>
      <w:caps/>
      <w:noProof/>
      <w:color w:val="800080"/>
      <w:kern w:val="28"/>
      <w:sz w:val="22"/>
      <w:szCs w:val="22"/>
      <w:lang w:val="ru-RU" w:eastAsia="ru-RU" w:bidi="ar-SA"/>
    </w:rPr>
  </w:style>
  <w:style w:type="character" w:customStyle="1" w:styleId="plaintextchar">
    <w:name w:val="plaintextchar"/>
    <w:basedOn w:val="aa"/>
    <w:rsid w:val="00FD5744"/>
  </w:style>
  <w:style w:type="character" w:customStyle="1" w:styleId="gui">
    <w:name w:val="gui"/>
    <w:basedOn w:val="aa"/>
    <w:rsid w:val="00FD5744"/>
  </w:style>
  <w:style w:type="character" w:customStyle="1" w:styleId="111">
    <w:name w:val="Заголовок 1 Знак1"/>
    <w:aliases w:val="(раздел) Знак1"/>
    <w:basedOn w:val="aa"/>
    <w:rsid w:val="00FD5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3">
    <w:name w:val="Заголовок 2 Знак1"/>
    <w:aliases w:val="(подраздел) Знак1"/>
    <w:basedOn w:val="aa"/>
    <w:semiHidden/>
    <w:rsid w:val="00FD5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1">
    <w:name w:val="Заголовок 3 Знак1"/>
    <w:aliases w:val="(пункт) Знак1"/>
    <w:basedOn w:val="aa"/>
    <w:semiHidden/>
    <w:rsid w:val="00FD5744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10">
    <w:name w:val="Заголовок 4 Знак1"/>
    <w:aliases w:val="(подпункт) Знак1"/>
    <w:basedOn w:val="aa"/>
    <w:semiHidden/>
    <w:rsid w:val="00FD574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512">
    <w:name w:val="Заголовок 5 Знак1"/>
    <w:aliases w:val="(приложение) Знак1"/>
    <w:basedOn w:val="aa"/>
    <w:semiHidden/>
    <w:rsid w:val="00FD5744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table" w:customStyle="1" w:styleId="64">
    <w:name w:val="Стиль6"/>
    <w:basedOn w:val="-1"/>
    <w:uiPriority w:val="99"/>
    <w:rsid w:val="00FE4659"/>
    <w:pPr>
      <w:numPr>
        <w:numId w:val="0"/>
      </w:numPr>
      <w:tabs>
        <w:tab w:val="num" w:pos="926"/>
      </w:tabs>
      <w:spacing w:line="360" w:lineRule="auto"/>
      <w:ind w:firstLine="709"/>
    </w:pPr>
    <w:tblPr>
      <w:tblCellSpacing w:w="20" w:type="dxa"/>
      <w:tblInd w:w="0" w:type="dxa"/>
      <w:tblBorders>
        <w:top w:val="outset" w:sz="2" w:space="0" w:color="auto"/>
        <w:left w:val="outset" w:sz="2" w:space="0" w:color="auto"/>
        <w:bottom w:val="outset" w:sz="2" w:space="0" w:color="auto"/>
        <w:right w:val="outset" w:sz="2" w:space="0" w:color="auto"/>
        <w:insideH w:val="outset" w:sz="2" w:space="0" w:color="auto"/>
        <w:insideV w:val="outset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2F8FC"/>
    </w:tcPr>
    <w:tblStylePr w:type="firstRow">
      <w:rPr>
        <w:rFonts w:ascii="Times New Roman" w:hAnsi="Times New Roman"/>
        <w:color w:val="auto"/>
        <w:sz w:val="22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FFCC99"/>
      </w:tcPr>
    </w:tblStylePr>
  </w:style>
  <w:style w:type="table" w:customStyle="1" w:styleId="4f0">
    <w:name w:val="Стиль4"/>
    <w:basedOn w:val="1d"/>
    <w:uiPriority w:val="99"/>
    <w:rsid w:val="00DA5E4D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5f">
    <w:name w:val="Стиль5"/>
    <w:basedOn w:val="1d"/>
    <w:uiPriority w:val="99"/>
    <w:rsid w:val="00DA5E4D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74">
    <w:name w:val="Стиль7"/>
    <w:basedOn w:val="57"/>
    <w:uiPriority w:val="99"/>
    <w:rsid w:val="00DA5E4D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84">
    <w:name w:val="Стиль8"/>
    <w:basedOn w:val="1d"/>
    <w:uiPriority w:val="99"/>
    <w:rsid w:val="005670C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93">
    <w:name w:val="Стиль9"/>
    <w:basedOn w:val="1d"/>
    <w:uiPriority w:val="99"/>
    <w:rsid w:val="005670C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note2">
    <w:name w:val="listnote2"/>
    <w:basedOn w:val="a9"/>
    <w:rsid w:val="00864526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list2">
    <w:name w:val="list2"/>
    <w:basedOn w:val="a9"/>
    <w:rsid w:val="00864526"/>
    <w:pPr>
      <w:spacing w:before="120" w:after="120" w:line="312" w:lineRule="auto"/>
      <w:ind w:left="150" w:firstLine="0"/>
      <w:jc w:val="left"/>
      <w:textAlignment w:val="baseline"/>
    </w:pPr>
    <w:rPr>
      <w:rFonts w:ascii="Calibri" w:eastAsia="Times New Roman" w:hAnsi="Calibri" w:cs="Arial"/>
      <w:color w:val="000000"/>
      <w:sz w:val="24"/>
      <w:szCs w:val="24"/>
    </w:rPr>
  </w:style>
  <w:style w:type="character" w:customStyle="1" w:styleId="uielement1">
    <w:name w:val="uielement1"/>
    <w:basedOn w:val="aa"/>
    <w:rsid w:val="00864526"/>
    <w:rPr>
      <w:vanish w:val="0"/>
      <w:webHidden w:val="0"/>
      <w:color w:val="0F0F0F"/>
      <w:vertAlign w:val="baseline"/>
      <w:specVanish w:val="0"/>
    </w:rPr>
  </w:style>
  <w:style w:type="paragraph" w:customStyle="1" w:styleId="textebrut1">
    <w:name w:val="textebrut1"/>
    <w:basedOn w:val="a9"/>
    <w:rsid w:val="0081443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none">
    <w:name w:val="none"/>
    <w:basedOn w:val="aa"/>
    <w:rsid w:val="0081443C"/>
  </w:style>
  <w:style w:type="paragraph" w:customStyle="1" w:styleId="sous-titre1">
    <w:name w:val="sous-titre1"/>
    <w:basedOn w:val="a9"/>
    <w:rsid w:val="0081443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index heading" w:uiPriority="99"/>
    <w:lsdException w:name="caption" w:semiHidden="1" w:unhideWhenUsed="1" w:qFormat="1"/>
    <w:lsdException w:name="List Bullet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HTML Top of Form" w:uiPriority="99"/>
    <w:lsdException w:name="HTML Bottom of Form" w:uiPriority="99"/>
    <w:lsdException w:name="Normal (Web)" w:uiPriority="99"/>
    <w:lsdException w:name="HTML Cite" w:uiPriority="99"/>
    <w:lsdException w:name="HTML Code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3E7F23"/>
    <w:pPr>
      <w:spacing w:line="264" w:lineRule="auto"/>
      <w:ind w:firstLine="510"/>
      <w:jc w:val="both"/>
    </w:pPr>
    <w:rPr>
      <w:rFonts w:eastAsia="MS Mincho"/>
      <w:sz w:val="31"/>
    </w:rPr>
  </w:style>
  <w:style w:type="paragraph" w:styleId="12">
    <w:name w:val="heading 1"/>
    <w:aliases w:val="(раздел)"/>
    <w:next w:val="a9"/>
    <w:link w:val="13"/>
    <w:uiPriority w:val="9"/>
    <w:qFormat/>
    <w:rsid w:val="008A7AEA"/>
    <w:pPr>
      <w:pageBreakBefore/>
      <w:numPr>
        <w:numId w:val="26"/>
      </w:numPr>
      <w:spacing w:before="1200" w:after="480"/>
      <w:outlineLvl w:val="0"/>
    </w:pPr>
    <w:rPr>
      <w:rFonts w:eastAsia="MS Mincho"/>
      <w:b/>
      <w:caps/>
      <w:noProof/>
      <w:kern w:val="28"/>
      <w:sz w:val="32"/>
      <w:szCs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  <w14:textFill>
        <w14:gradFill>
          <w14:gsLst>
            <w14:gs w14:pos="0">
              <w14:schemeClr w14:val="accent4">
                <w14:shade w14:val="20000"/>
                <w14:satMod w14:val="245000"/>
              </w14:schemeClr>
            </w14:gs>
            <w14:gs w14:pos="43000">
              <w14:schemeClr w14:val="accent4">
                <w14:satMod w14:val="255000"/>
              </w14:schemeClr>
            </w14:gs>
            <w14:gs w14:pos="48000">
              <w14:schemeClr w14:val="accent4">
                <w14:shade w14:val="85000"/>
                <w14:satMod w14:val="255000"/>
              </w14:schemeClr>
            </w14:gs>
            <w14:gs w14:pos="100000">
              <w14:schemeClr w14:val="accent4">
                <w14:shade w14:val="20000"/>
                <w14:satMod w14:val="245000"/>
              </w14:schemeClr>
            </w14:gs>
          </w14:gsLst>
          <w14:lin w14:ang="5400000" w14:scaled="0"/>
        </w14:gradFill>
      </w14:textFill>
    </w:rPr>
  </w:style>
  <w:style w:type="paragraph" w:styleId="21">
    <w:name w:val="heading 2"/>
    <w:aliases w:val="(подраздел)"/>
    <w:basedOn w:val="a9"/>
    <w:next w:val="a9"/>
    <w:link w:val="22"/>
    <w:uiPriority w:val="9"/>
    <w:qFormat/>
    <w:rsid w:val="007B293C"/>
    <w:pPr>
      <w:keepNext/>
      <w:numPr>
        <w:ilvl w:val="1"/>
        <w:numId w:val="26"/>
      </w:numPr>
      <w:tabs>
        <w:tab w:val="left" w:pos="992"/>
      </w:tabs>
      <w:suppressAutoHyphens/>
      <w:spacing w:before="240" w:after="120"/>
      <w:jc w:val="left"/>
      <w:outlineLvl w:val="1"/>
    </w:pPr>
    <w:rPr>
      <w:b/>
      <w:caps/>
      <w:szCs w:val="30"/>
    </w:rPr>
  </w:style>
  <w:style w:type="paragraph" w:styleId="31">
    <w:name w:val="heading 3"/>
    <w:aliases w:val="(пункт)"/>
    <w:next w:val="a9"/>
    <w:link w:val="32"/>
    <w:uiPriority w:val="9"/>
    <w:qFormat/>
    <w:rsid w:val="00CB7E40"/>
    <w:pPr>
      <w:keepNext/>
      <w:numPr>
        <w:ilvl w:val="2"/>
        <w:numId w:val="26"/>
      </w:numPr>
      <w:tabs>
        <w:tab w:val="clear" w:pos="1133"/>
        <w:tab w:val="left" w:pos="1276"/>
      </w:tabs>
      <w:suppressAutoHyphens/>
      <w:spacing w:before="240" w:after="120"/>
      <w:ind w:left="510"/>
      <w:outlineLvl w:val="2"/>
    </w:pPr>
    <w:rPr>
      <w:rFonts w:eastAsia="MS Mincho"/>
      <w:caps/>
      <w:noProof/>
      <w:sz w:val="31"/>
      <w:szCs w:val="31"/>
    </w:rPr>
  </w:style>
  <w:style w:type="paragraph" w:styleId="43">
    <w:name w:val="heading 4"/>
    <w:aliases w:val="(подпункт)"/>
    <w:basedOn w:val="a9"/>
    <w:next w:val="a9"/>
    <w:link w:val="44"/>
    <w:qFormat/>
    <w:rsid w:val="009E78F2"/>
    <w:pPr>
      <w:keepNext/>
      <w:numPr>
        <w:ilvl w:val="3"/>
        <w:numId w:val="26"/>
      </w:numPr>
      <w:tabs>
        <w:tab w:val="clear" w:pos="1189"/>
        <w:tab w:val="left" w:pos="1559"/>
      </w:tabs>
      <w:suppressAutoHyphens/>
      <w:spacing w:before="240" w:after="120"/>
      <w:ind w:left="510"/>
      <w:jc w:val="left"/>
      <w:outlineLvl w:val="3"/>
    </w:pPr>
    <w:rPr>
      <w:spacing w:val="40"/>
      <w:szCs w:val="30"/>
    </w:rPr>
  </w:style>
  <w:style w:type="paragraph" w:styleId="51">
    <w:name w:val="heading 5"/>
    <w:aliases w:val="(приложение)"/>
    <w:next w:val="a9"/>
    <w:link w:val="52"/>
    <w:qFormat/>
    <w:rsid w:val="00C7489D"/>
    <w:pPr>
      <w:keepLines/>
      <w:widowControl w:val="0"/>
      <w:numPr>
        <w:ilvl w:val="4"/>
        <w:numId w:val="26"/>
      </w:numPr>
      <w:tabs>
        <w:tab w:val="clear" w:pos="1334"/>
        <w:tab w:val="left" w:pos="1559"/>
      </w:tabs>
      <w:suppressAutoHyphens/>
      <w:spacing w:before="120" w:after="360"/>
      <w:ind w:left="510"/>
      <w:outlineLvl w:val="4"/>
    </w:pPr>
    <w:rPr>
      <w:rFonts w:eastAsia="MS Mincho"/>
      <w:i/>
      <w:sz w:val="31"/>
      <w:szCs w:val="30"/>
      <w:lang w:val="en-US"/>
    </w:rPr>
  </w:style>
  <w:style w:type="paragraph" w:styleId="6">
    <w:name w:val="heading 6"/>
    <w:basedOn w:val="a9"/>
    <w:next w:val="a9"/>
    <w:link w:val="60"/>
    <w:qFormat/>
    <w:rsid w:val="00A7613D"/>
    <w:pPr>
      <w:keepNext/>
      <w:keepLines/>
      <w:numPr>
        <w:ilvl w:val="5"/>
        <w:numId w:val="26"/>
      </w:numPr>
      <w:spacing w:before="120"/>
      <w:outlineLvl w:val="5"/>
    </w:pPr>
    <w:rPr>
      <w:i/>
      <w:color w:val="000080"/>
    </w:rPr>
  </w:style>
  <w:style w:type="paragraph" w:styleId="7">
    <w:name w:val="heading 7"/>
    <w:next w:val="a9"/>
    <w:link w:val="70"/>
    <w:qFormat/>
    <w:rsid w:val="00EF0FEC"/>
    <w:pPr>
      <w:numPr>
        <w:ilvl w:val="6"/>
        <w:numId w:val="26"/>
      </w:numPr>
      <w:suppressAutoHyphens/>
      <w:spacing w:before="240" w:after="120"/>
      <w:outlineLvl w:val="6"/>
    </w:pPr>
    <w:rPr>
      <w:rFonts w:eastAsia="MS Mincho"/>
      <w:sz w:val="24"/>
      <w:szCs w:val="24"/>
    </w:rPr>
  </w:style>
  <w:style w:type="paragraph" w:styleId="8">
    <w:name w:val="heading 8"/>
    <w:next w:val="a9"/>
    <w:link w:val="80"/>
    <w:qFormat/>
    <w:rsid w:val="00A7613D"/>
    <w:pPr>
      <w:keepNext/>
      <w:numPr>
        <w:numId w:val="1"/>
      </w:numPr>
      <w:tabs>
        <w:tab w:val="clear" w:pos="1701"/>
        <w:tab w:val="num" w:pos="720"/>
      </w:tabs>
      <w:ind w:left="720" w:hanging="380"/>
      <w:outlineLvl w:val="7"/>
    </w:pPr>
    <w:rPr>
      <w:rFonts w:eastAsia="MS Mincho"/>
      <w:b/>
      <w:noProof/>
      <w:color w:val="800080"/>
      <w:sz w:val="32"/>
    </w:rPr>
  </w:style>
  <w:style w:type="paragraph" w:styleId="9">
    <w:name w:val="heading 9"/>
    <w:basedOn w:val="a9"/>
    <w:next w:val="a9"/>
    <w:link w:val="90"/>
    <w:qFormat/>
    <w:rsid w:val="00F102CC"/>
    <w:pPr>
      <w:keepNext/>
      <w:numPr>
        <w:ilvl w:val="8"/>
        <w:numId w:val="2"/>
      </w:numPr>
      <w:tabs>
        <w:tab w:val="clear" w:pos="-349"/>
        <w:tab w:val="num" w:pos="5780"/>
      </w:tabs>
      <w:spacing w:after="60"/>
      <w:ind w:left="0"/>
      <w:outlineLvl w:val="8"/>
    </w:pPr>
    <w:rPr>
      <w:color w:val="000080"/>
      <w:kern w:val="28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14">
    <w:name w:val="Введение_1"/>
    <w:next w:val="a9"/>
    <w:semiHidden/>
    <w:rsid w:val="00045C85"/>
    <w:pPr>
      <w:keepNext/>
      <w:tabs>
        <w:tab w:val="num" w:pos="1298"/>
      </w:tabs>
      <w:suppressAutoHyphens/>
      <w:spacing w:before="3000" w:after="360"/>
      <w:ind w:left="1299" w:hanging="590"/>
      <w:outlineLvl w:val="1"/>
    </w:pPr>
    <w:rPr>
      <w:rFonts w:eastAsia="MS Mincho"/>
      <w:b/>
      <w:caps/>
      <w:noProof/>
      <w:color w:val="800080"/>
      <w:sz w:val="28"/>
      <w:szCs w:val="28"/>
    </w:rPr>
  </w:style>
  <w:style w:type="paragraph" w:customStyle="1" w:styleId="ad">
    <w:name w:val="Название главы"/>
    <w:basedOn w:val="a9"/>
    <w:semiHidden/>
    <w:rsid w:val="00A7613D"/>
    <w:pPr>
      <w:keepNext/>
      <w:suppressLineNumbers/>
      <w:tabs>
        <w:tab w:val="left" w:pos="2694"/>
      </w:tabs>
      <w:suppressAutoHyphens/>
      <w:spacing w:after="1200"/>
      <w:ind w:left="709" w:firstLine="0"/>
      <w:jc w:val="left"/>
      <w:outlineLvl w:val="0"/>
    </w:pPr>
    <w:rPr>
      <w:b/>
      <w:caps/>
      <w:kern w:val="28"/>
      <w:sz w:val="32"/>
    </w:rPr>
  </w:style>
  <w:style w:type="paragraph" w:customStyle="1" w:styleId="ae">
    <w:name w:val="Выводы"/>
    <w:basedOn w:val="ad"/>
    <w:next w:val="a9"/>
    <w:semiHidden/>
    <w:rsid w:val="00A7613D"/>
    <w:pPr>
      <w:pageBreakBefore/>
      <w:spacing w:before="4320" w:after="840"/>
    </w:pPr>
  </w:style>
  <w:style w:type="paragraph" w:customStyle="1" w:styleId="af">
    <w:name w:val="Нумерованный список со скобкой"/>
    <w:basedOn w:val="a9"/>
    <w:semiHidden/>
    <w:rsid w:val="00A7613D"/>
    <w:pPr>
      <w:tabs>
        <w:tab w:val="num" w:pos="720"/>
      </w:tabs>
      <w:ind w:left="720" w:hanging="436"/>
    </w:pPr>
  </w:style>
  <w:style w:type="paragraph" w:styleId="15">
    <w:name w:val="toc 1"/>
    <w:basedOn w:val="a9"/>
    <w:next w:val="a9"/>
    <w:uiPriority w:val="39"/>
    <w:rsid w:val="00E13339"/>
    <w:pPr>
      <w:tabs>
        <w:tab w:val="right" w:leader="dot" w:pos="9923"/>
      </w:tabs>
      <w:spacing w:before="240" w:after="120"/>
      <w:ind w:left="851" w:firstLine="0"/>
      <w:jc w:val="left"/>
    </w:pPr>
    <w:rPr>
      <w:rFonts w:ascii="Calibri" w:hAnsi="Calibri"/>
      <w:b/>
      <w:caps/>
      <w:noProof/>
      <w:sz w:val="28"/>
    </w:rPr>
  </w:style>
  <w:style w:type="paragraph" w:styleId="23">
    <w:name w:val="toc 2"/>
    <w:basedOn w:val="a9"/>
    <w:next w:val="a9"/>
    <w:autoRedefine/>
    <w:uiPriority w:val="39"/>
    <w:rsid w:val="00E13339"/>
    <w:pPr>
      <w:tabs>
        <w:tab w:val="right" w:leader="dot" w:pos="9923"/>
      </w:tabs>
      <w:spacing w:before="120"/>
      <w:ind w:left="992" w:firstLine="0"/>
      <w:jc w:val="left"/>
    </w:pPr>
    <w:rPr>
      <w:rFonts w:ascii="Calibri" w:hAnsi="Calibri" w:cstheme="minorHAnsi"/>
      <w:caps/>
      <w:noProof/>
      <w:sz w:val="24"/>
    </w:rPr>
  </w:style>
  <w:style w:type="paragraph" w:styleId="33">
    <w:name w:val="toc 3"/>
    <w:basedOn w:val="a9"/>
    <w:next w:val="a9"/>
    <w:autoRedefine/>
    <w:uiPriority w:val="39"/>
    <w:rsid w:val="00592315"/>
    <w:pPr>
      <w:tabs>
        <w:tab w:val="left" w:pos="1200"/>
        <w:tab w:val="right" w:leader="dot" w:pos="9072"/>
      </w:tabs>
      <w:ind w:left="284" w:right="282" w:firstLine="0"/>
      <w:jc w:val="left"/>
    </w:pPr>
  </w:style>
  <w:style w:type="paragraph" w:styleId="42">
    <w:name w:val="toc 4"/>
    <w:basedOn w:val="a9"/>
    <w:next w:val="a9"/>
    <w:autoRedefine/>
    <w:uiPriority w:val="39"/>
    <w:rsid w:val="00A7613D"/>
    <w:pPr>
      <w:numPr>
        <w:numId w:val="3"/>
      </w:numPr>
      <w:tabs>
        <w:tab w:val="clear" w:pos="2978"/>
        <w:tab w:val="num" w:pos="720"/>
      </w:tabs>
      <w:ind w:left="720" w:hanging="380"/>
    </w:pPr>
  </w:style>
  <w:style w:type="paragraph" w:styleId="af0">
    <w:name w:val="Document Map"/>
    <w:basedOn w:val="a9"/>
    <w:link w:val="af1"/>
    <w:rsid w:val="00A7613D"/>
    <w:pPr>
      <w:shd w:val="clear" w:color="auto" w:fill="000080"/>
    </w:pPr>
    <w:rPr>
      <w:rFonts w:ascii="Tahoma" w:hAnsi="Tahoma"/>
      <w:sz w:val="16"/>
    </w:rPr>
  </w:style>
  <w:style w:type="character" w:styleId="af2">
    <w:name w:val="page number"/>
    <w:basedOn w:val="aa"/>
    <w:rsid w:val="00F61BF7"/>
  </w:style>
  <w:style w:type="paragraph" w:customStyle="1" w:styleId="af3">
    <w:name w:val="Заголовок П"/>
    <w:basedOn w:val="21"/>
    <w:autoRedefine/>
    <w:semiHidden/>
    <w:rsid w:val="00C9295B"/>
    <w:pPr>
      <w:keepNext w:val="0"/>
      <w:pageBreakBefore/>
      <w:numPr>
        <w:ilvl w:val="0"/>
        <w:numId w:val="0"/>
      </w:numPr>
      <w:tabs>
        <w:tab w:val="num" w:pos="624"/>
      </w:tabs>
      <w:ind w:left="624" w:right="1134" w:hanging="511"/>
      <w:jc w:val="both"/>
    </w:pPr>
    <w:rPr>
      <w:szCs w:val="28"/>
    </w:rPr>
  </w:style>
  <w:style w:type="paragraph" w:customStyle="1" w:styleId="a6">
    <w:name w:val="ЗаголовокП"/>
    <w:basedOn w:val="21"/>
    <w:semiHidden/>
    <w:rsid w:val="00386E33"/>
    <w:pPr>
      <w:keepNext w:val="0"/>
      <w:pageBreakBefore/>
      <w:numPr>
        <w:numId w:val="5"/>
      </w:numPr>
      <w:tabs>
        <w:tab w:val="left" w:pos="3119"/>
      </w:tabs>
      <w:ind w:right="1134"/>
    </w:pPr>
    <w:rPr>
      <w:rFonts w:eastAsia="Times New Roman"/>
      <w:szCs w:val="28"/>
    </w:rPr>
  </w:style>
  <w:style w:type="character" w:customStyle="1" w:styleId="53">
    <w:name w:val="Заголовок 5 Знак Знак"/>
    <w:rsid w:val="00877344"/>
    <w:rPr>
      <w:rFonts w:eastAsia="MS Mincho"/>
      <w:sz w:val="24"/>
      <w:szCs w:val="24"/>
      <w:lang w:val="ru-RU" w:eastAsia="ru-RU" w:bidi="ar-SA"/>
    </w:rPr>
  </w:style>
  <w:style w:type="paragraph" w:customStyle="1" w:styleId="a5">
    <w:name w:val="МаркированныйСписок"/>
    <w:basedOn w:val="a9"/>
    <w:link w:val="af4"/>
    <w:rsid w:val="00FD27AF"/>
    <w:pPr>
      <w:numPr>
        <w:numId w:val="6"/>
      </w:numPr>
    </w:pPr>
  </w:style>
  <w:style w:type="table" w:styleId="-2">
    <w:name w:val="Table Web 2"/>
    <w:basedOn w:val="ab"/>
    <w:rsid w:val="00F109E6"/>
    <w:pPr>
      <w:widowControl w:val="0"/>
      <w:ind w:firstLine="51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Hyperlink"/>
    <w:uiPriority w:val="99"/>
    <w:rsid w:val="00A45596"/>
    <w:rPr>
      <w:color w:val="0000FF"/>
      <w:u w:val="single"/>
    </w:rPr>
  </w:style>
  <w:style w:type="character" w:customStyle="1" w:styleId="af4">
    <w:name w:val="МаркированныйСписок Знак Знак"/>
    <w:link w:val="a5"/>
    <w:rsid w:val="00FD27AF"/>
    <w:rPr>
      <w:rFonts w:eastAsia="MS Mincho"/>
      <w:sz w:val="31"/>
    </w:rPr>
  </w:style>
  <w:style w:type="paragraph" w:styleId="a0">
    <w:name w:val="List Number"/>
    <w:basedOn w:val="a9"/>
    <w:link w:val="af6"/>
    <w:rsid w:val="00F710C5"/>
    <w:pPr>
      <w:numPr>
        <w:numId w:val="4"/>
      </w:numPr>
    </w:pPr>
  </w:style>
  <w:style w:type="paragraph" w:styleId="af7">
    <w:name w:val="No Spacing"/>
    <w:aliases w:val="Листинг"/>
    <w:link w:val="af8"/>
    <w:uiPriority w:val="1"/>
    <w:qFormat/>
    <w:rsid w:val="00775C3A"/>
    <w:rPr>
      <w:rFonts w:ascii="Courier New" w:eastAsia="Calibri" w:hAnsi="Courier New"/>
      <w:sz w:val="24"/>
      <w:szCs w:val="22"/>
      <w:lang w:eastAsia="en-US"/>
    </w:rPr>
  </w:style>
  <w:style w:type="character" w:customStyle="1" w:styleId="af8">
    <w:name w:val="Без интервала Знак"/>
    <w:aliases w:val="Листинг Знак"/>
    <w:link w:val="af7"/>
    <w:uiPriority w:val="1"/>
    <w:rsid w:val="00775C3A"/>
    <w:rPr>
      <w:rFonts w:ascii="Courier New" w:eastAsia="Calibri" w:hAnsi="Courier New"/>
      <w:sz w:val="24"/>
      <w:szCs w:val="22"/>
      <w:lang w:eastAsia="en-US"/>
    </w:rPr>
  </w:style>
  <w:style w:type="character" w:customStyle="1" w:styleId="13">
    <w:name w:val="Заголовок 1 Знак"/>
    <w:aliases w:val="(раздел) Знак"/>
    <w:link w:val="12"/>
    <w:uiPriority w:val="9"/>
    <w:rsid w:val="008A7AEA"/>
    <w:rPr>
      <w:rFonts w:eastAsia="MS Mincho"/>
      <w:b/>
      <w:caps/>
      <w:noProof/>
      <w:kern w:val="28"/>
      <w:sz w:val="32"/>
      <w:szCs w:val="32"/>
      <w14:reflection w14:blurRad="12700" w14:stA="28000" w14:stPos="0" w14:endA="0" w14:endPos="45000" w14:dist="1003" w14:dir="5400000" w14:fadeDir="5400000" w14:sx="100000" w14:sy="-100000" w14:kx="0" w14:ky="0" w14:algn="bl"/>
      <w14:textOutline w14:w="4495" w14:cap="flat" w14:cmpd="sng" w14:algn="ctr">
        <w14:solidFill>
          <w14:schemeClr w14:val="accent4">
            <w14:shade w14:val="50000"/>
            <w14:satMod w14:val="120000"/>
          </w14:schemeClr>
        </w14:solidFill>
        <w14:prstDash w14:val="solid"/>
        <w14:round/>
      </w14:textOutline>
      <w14:textFill>
        <w14:gradFill>
          <w14:gsLst>
            <w14:gs w14:pos="0">
              <w14:schemeClr w14:val="accent4">
                <w14:shade w14:val="20000"/>
                <w14:satMod w14:val="245000"/>
              </w14:schemeClr>
            </w14:gs>
            <w14:gs w14:pos="43000">
              <w14:schemeClr w14:val="accent4">
                <w14:satMod w14:val="255000"/>
              </w14:schemeClr>
            </w14:gs>
            <w14:gs w14:pos="48000">
              <w14:schemeClr w14:val="accent4">
                <w14:shade w14:val="85000"/>
                <w14:satMod w14:val="255000"/>
              </w14:schemeClr>
            </w14:gs>
            <w14:gs w14:pos="100000">
              <w14:schemeClr w14:val="accent4">
                <w14:shade w14:val="20000"/>
                <w14:satMod w14:val="245000"/>
              </w14:schemeClr>
            </w14:gs>
          </w14:gsLst>
          <w14:lin w14:ang="5400000" w14:scaled="0"/>
        </w14:gradFill>
      </w14:textFill>
    </w:rPr>
  </w:style>
  <w:style w:type="character" w:customStyle="1" w:styleId="22">
    <w:name w:val="Заголовок 2 Знак"/>
    <w:aliases w:val="(подраздел) Знак"/>
    <w:link w:val="21"/>
    <w:uiPriority w:val="9"/>
    <w:rsid w:val="007B293C"/>
    <w:rPr>
      <w:rFonts w:eastAsia="MS Mincho"/>
      <w:b/>
      <w:caps/>
      <w:sz w:val="31"/>
      <w:szCs w:val="30"/>
    </w:rPr>
  </w:style>
  <w:style w:type="character" w:customStyle="1" w:styleId="32">
    <w:name w:val="Заголовок 3 Знак"/>
    <w:aliases w:val="(пункт) Знак"/>
    <w:link w:val="31"/>
    <w:uiPriority w:val="9"/>
    <w:rsid w:val="00CB7E40"/>
    <w:rPr>
      <w:rFonts w:eastAsia="MS Mincho"/>
      <w:caps/>
      <w:noProof/>
      <w:sz w:val="31"/>
      <w:szCs w:val="31"/>
    </w:rPr>
  </w:style>
  <w:style w:type="character" w:customStyle="1" w:styleId="44">
    <w:name w:val="Заголовок 4 Знак"/>
    <w:aliases w:val="(подпункт) Знак"/>
    <w:link w:val="43"/>
    <w:rsid w:val="009E78F2"/>
    <w:rPr>
      <w:rFonts w:eastAsia="MS Mincho"/>
      <w:spacing w:val="40"/>
      <w:sz w:val="31"/>
      <w:szCs w:val="30"/>
    </w:rPr>
  </w:style>
  <w:style w:type="character" w:customStyle="1" w:styleId="52">
    <w:name w:val="Заголовок 5 Знак"/>
    <w:aliases w:val="(приложение) Знак2"/>
    <w:basedOn w:val="aa"/>
    <w:link w:val="51"/>
    <w:rsid w:val="00C7489D"/>
    <w:rPr>
      <w:rFonts w:eastAsia="MS Mincho"/>
      <w:i/>
      <w:sz w:val="31"/>
      <w:szCs w:val="30"/>
      <w:lang w:val="en-US"/>
    </w:rPr>
  </w:style>
  <w:style w:type="character" w:customStyle="1" w:styleId="60">
    <w:name w:val="Заголовок 6 Знак"/>
    <w:link w:val="6"/>
    <w:rsid w:val="009E79B6"/>
    <w:rPr>
      <w:rFonts w:eastAsia="MS Mincho"/>
      <w:i/>
      <w:color w:val="000080"/>
      <w:sz w:val="31"/>
    </w:rPr>
  </w:style>
  <w:style w:type="character" w:customStyle="1" w:styleId="70">
    <w:name w:val="Заголовок 7 Знак"/>
    <w:link w:val="7"/>
    <w:rsid w:val="009E79B6"/>
    <w:rPr>
      <w:rFonts w:eastAsia="MS Mincho"/>
      <w:sz w:val="24"/>
      <w:szCs w:val="24"/>
    </w:rPr>
  </w:style>
  <w:style w:type="character" w:customStyle="1" w:styleId="80">
    <w:name w:val="Заголовок 8 Знак"/>
    <w:link w:val="8"/>
    <w:rsid w:val="009E79B6"/>
    <w:rPr>
      <w:rFonts w:eastAsia="MS Mincho"/>
      <w:b/>
      <w:noProof/>
      <w:color w:val="800080"/>
      <w:sz w:val="32"/>
    </w:rPr>
  </w:style>
  <w:style w:type="character" w:customStyle="1" w:styleId="90">
    <w:name w:val="Заголовок 9 Знак"/>
    <w:link w:val="9"/>
    <w:rsid w:val="009E79B6"/>
    <w:rPr>
      <w:rFonts w:eastAsia="MS Mincho"/>
      <w:color w:val="000080"/>
      <w:kern w:val="28"/>
      <w:sz w:val="31"/>
    </w:rPr>
  </w:style>
  <w:style w:type="character" w:customStyle="1" w:styleId="af1">
    <w:name w:val="Схема документа Знак"/>
    <w:link w:val="af0"/>
    <w:uiPriority w:val="99"/>
    <w:rsid w:val="009E79B6"/>
    <w:rPr>
      <w:rFonts w:ascii="Tahoma" w:eastAsia="MS Mincho" w:hAnsi="Tahoma"/>
      <w:sz w:val="16"/>
      <w:shd w:val="clear" w:color="auto" w:fill="000080"/>
    </w:rPr>
  </w:style>
  <w:style w:type="paragraph" w:styleId="a1">
    <w:name w:val="List Bullet"/>
    <w:basedOn w:val="a9"/>
    <w:link w:val="af9"/>
    <w:qFormat/>
    <w:rsid w:val="009E79B6"/>
    <w:pPr>
      <w:numPr>
        <w:numId w:val="7"/>
      </w:numPr>
      <w:tabs>
        <w:tab w:val="clear" w:pos="937"/>
        <w:tab w:val="num" w:pos="851"/>
      </w:tabs>
      <w:ind w:left="0" w:firstLine="510"/>
    </w:pPr>
    <w:rPr>
      <w:szCs w:val="30"/>
    </w:rPr>
  </w:style>
  <w:style w:type="character" w:customStyle="1" w:styleId="af9">
    <w:name w:val="Маркированный список Знак"/>
    <w:link w:val="a1"/>
    <w:rsid w:val="009E79B6"/>
    <w:rPr>
      <w:rFonts w:eastAsia="MS Mincho"/>
      <w:sz w:val="31"/>
      <w:szCs w:val="30"/>
    </w:rPr>
  </w:style>
  <w:style w:type="paragraph" w:styleId="afa">
    <w:name w:val="Balloon Text"/>
    <w:basedOn w:val="a9"/>
    <w:link w:val="afb"/>
    <w:uiPriority w:val="99"/>
    <w:rsid w:val="009E79B6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rsid w:val="009E79B6"/>
    <w:rPr>
      <w:rFonts w:ascii="Tahoma" w:eastAsia="MS Mincho" w:hAnsi="Tahoma" w:cs="Tahoma"/>
      <w:sz w:val="16"/>
      <w:szCs w:val="16"/>
    </w:rPr>
  </w:style>
  <w:style w:type="paragraph" w:customStyle="1" w:styleId="afc">
    <w:name w:val="Примечание"/>
    <w:basedOn w:val="a9"/>
    <w:link w:val="afd"/>
    <w:semiHidden/>
    <w:rsid w:val="009E79B6"/>
    <w:pPr>
      <w:tabs>
        <w:tab w:val="left" w:pos="1620"/>
      </w:tabs>
      <w:spacing w:before="120" w:after="120"/>
      <w:ind w:firstLine="0"/>
    </w:pPr>
    <w:rPr>
      <w:rFonts w:eastAsia="Times New Roman" w:cs="Courier New"/>
      <w:i/>
      <w:sz w:val="24"/>
      <w:szCs w:val="24"/>
    </w:rPr>
  </w:style>
  <w:style w:type="character" w:customStyle="1" w:styleId="afd">
    <w:name w:val="Примечание Знак"/>
    <w:link w:val="afc"/>
    <w:semiHidden/>
    <w:rsid w:val="009E79B6"/>
    <w:rPr>
      <w:rFonts w:cs="Courier New"/>
      <w:i/>
      <w:sz w:val="24"/>
      <w:szCs w:val="24"/>
    </w:rPr>
  </w:style>
  <w:style w:type="paragraph" w:customStyle="1" w:styleId="afe">
    <w:name w:val="ПРИЛОЖЕНИЕ"/>
    <w:basedOn w:val="a9"/>
    <w:rsid w:val="009E79B6"/>
    <w:pPr>
      <w:tabs>
        <w:tab w:val="num" w:pos="1247"/>
      </w:tabs>
      <w:spacing w:before="360" w:after="240"/>
      <w:ind w:left="1247" w:hanging="680"/>
      <w:jc w:val="left"/>
    </w:pPr>
    <w:rPr>
      <w:rFonts w:eastAsia="Times New Roman" w:cs="Courier New"/>
      <w:smallCaps/>
      <w:sz w:val="24"/>
      <w:szCs w:val="28"/>
    </w:rPr>
  </w:style>
  <w:style w:type="paragraph" w:customStyle="1" w:styleId="aff">
    <w:name w:val="Табличный текст"/>
    <w:basedOn w:val="a9"/>
    <w:rsid w:val="009E79B6"/>
    <w:pPr>
      <w:ind w:firstLine="851"/>
    </w:pPr>
    <w:rPr>
      <w:rFonts w:eastAsia="Times New Roman" w:cs="Courier New"/>
      <w:sz w:val="24"/>
      <w:szCs w:val="18"/>
    </w:rPr>
  </w:style>
  <w:style w:type="paragraph" w:customStyle="1" w:styleId="aff0">
    <w:name w:val="ГОСТ (список)"/>
    <w:basedOn w:val="a9"/>
    <w:semiHidden/>
    <w:rsid w:val="009E79B6"/>
    <w:pPr>
      <w:tabs>
        <w:tab w:val="num" w:pos="1211"/>
      </w:tabs>
      <w:ind w:firstLine="851"/>
    </w:pPr>
    <w:rPr>
      <w:rFonts w:eastAsia="Times New Roman"/>
      <w:noProof/>
      <w:sz w:val="24"/>
      <w:szCs w:val="28"/>
    </w:rPr>
  </w:style>
  <w:style w:type="paragraph" w:customStyle="1" w:styleId="24">
    <w:name w:val="Стиль2"/>
    <w:basedOn w:val="25"/>
    <w:semiHidden/>
    <w:rsid w:val="009E79B6"/>
    <w:pPr>
      <w:tabs>
        <w:tab w:val="num" w:pos="1134"/>
      </w:tabs>
      <w:spacing w:after="0" w:line="240" w:lineRule="auto"/>
      <w:ind w:left="0" w:firstLine="709"/>
    </w:pPr>
    <w:rPr>
      <w:rFonts w:cs="Times New Roman"/>
      <w:szCs w:val="20"/>
    </w:rPr>
  </w:style>
  <w:style w:type="paragraph" w:styleId="25">
    <w:name w:val="Body Text Indent 2"/>
    <w:basedOn w:val="a9"/>
    <w:link w:val="26"/>
    <w:rsid w:val="009E79B6"/>
    <w:pPr>
      <w:spacing w:after="120" w:line="480" w:lineRule="auto"/>
      <w:ind w:left="283" w:firstLine="851"/>
    </w:pPr>
    <w:rPr>
      <w:rFonts w:eastAsia="Times New Roman" w:cs="Courier New"/>
      <w:sz w:val="24"/>
      <w:szCs w:val="18"/>
    </w:rPr>
  </w:style>
  <w:style w:type="character" w:customStyle="1" w:styleId="26">
    <w:name w:val="Основной текст с отступом 2 Знак"/>
    <w:basedOn w:val="aa"/>
    <w:link w:val="25"/>
    <w:uiPriority w:val="99"/>
    <w:rsid w:val="009E79B6"/>
    <w:rPr>
      <w:rFonts w:cs="Courier New"/>
      <w:sz w:val="24"/>
      <w:szCs w:val="18"/>
    </w:rPr>
  </w:style>
  <w:style w:type="character" w:customStyle="1" w:styleId="16">
    <w:name w:val="Основной шрифт1"/>
    <w:semiHidden/>
    <w:rsid w:val="009E79B6"/>
  </w:style>
  <w:style w:type="paragraph" w:customStyle="1" w:styleId="Web">
    <w:name w:val="Обычный (Web)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styleId="HTML">
    <w:name w:val="HTML Preformatted"/>
    <w:basedOn w:val="a9"/>
    <w:link w:val="HTML0"/>
    <w:uiPriority w:val="99"/>
    <w:rsid w:val="009E7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Arial Unicode MS" w:eastAsia="Arial Unicode MS" w:hAnsi="Arial Unicode MS" w:cs="Arial Unicode MS"/>
      <w:sz w:val="20"/>
      <w:szCs w:val="30"/>
    </w:rPr>
  </w:style>
  <w:style w:type="character" w:customStyle="1" w:styleId="HTML0">
    <w:name w:val="Стандартный HTML Знак"/>
    <w:basedOn w:val="aa"/>
    <w:link w:val="HTML"/>
    <w:uiPriority w:val="99"/>
    <w:rsid w:val="009E79B6"/>
    <w:rPr>
      <w:rFonts w:ascii="Arial Unicode MS" w:eastAsia="Arial Unicode MS" w:hAnsi="Arial Unicode MS" w:cs="Arial Unicode MS"/>
      <w:szCs w:val="30"/>
    </w:rPr>
  </w:style>
  <w:style w:type="paragraph" w:styleId="27">
    <w:name w:val="List Number 2"/>
    <w:basedOn w:val="a9"/>
    <w:link w:val="28"/>
    <w:rsid w:val="009E79B6"/>
    <w:pPr>
      <w:tabs>
        <w:tab w:val="num" w:pos="853"/>
        <w:tab w:val="left" w:pos="1315"/>
      </w:tabs>
      <w:ind w:firstLine="493"/>
    </w:pPr>
    <w:rPr>
      <w:rFonts w:eastAsia="Times New Roman"/>
      <w:szCs w:val="30"/>
    </w:rPr>
  </w:style>
  <w:style w:type="character" w:customStyle="1" w:styleId="28">
    <w:name w:val="Нумерованный список 2 Знак"/>
    <w:link w:val="27"/>
    <w:rsid w:val="009E79B6"/>
    <w:rPr>
      <w:sz w:val="30"/>
      <w:szCs w:val="30"/>
    </w:rPr>
  </w:style>
  <w:style w:type="paragraph" w:customStyle="1" w:styleId="aff1">
    <w:name w:val="Таблица"/>
    <w:basedOn w:val="43"/>
    <w:semiHidden/>
    <w:rsid w:val="009E79B6"/>
    <w:pPr>
      <w:tabs>
        <w:tab w:val="num" w:pos="1701"/>
        <w:tab w:val="num" w:pos="2880"/>
      </w:tabs>
      <w:suppressAutoHyphens w:val="0"/>
      <w:spacing w:after="240"/>
      <w:ind w:left="2880" w:hanging="360"/>
    </w:pPr>
    <w:rPr>
      <w:rFonts w:eastAsia="Times New Roman"/>
      <w:b/>
      <w:spacing w:val="24"/>
      <w:szCs w:val="24"/>
    </w:rPr>
  </w:style>
  <w:style w:type="table" w:styleId="-1">
    <w:name w:val="Table Web 1"/>
    <w:basedOn w:val="ab"/>
    <w:rsid w:val="009E79B6"/>
    <w:pPr>
      <w:widowControl w:val="0"/>
      <w:numPr>
        <w:numId w:val="24"/>
      </w:numPr>
      <w:tabs>
        <w:tab w:val="num" w:pos="0"/>
        <w:tab w:val="num" w:pos="926"/>
        <w:tab w:val="num" w:pos="1800"/>
      </w:tabs>
      <w:ind w:left="926" w:firstLine="851"/>
      <w:jc w:val="both"/>
    </w:pPr>
    <w:tblPr>
      <w:tblCellSpacing w:w="20" w:type="dxa"/>
      <w:tblInd w:w="0" w:type="dxa"/>
      <w:tblBorders>
        <w:top w:val="outset" w:sz="2" w:space="0" w:color="auto"/>
        <w:left w:val="outset" w:sz="2" w:space="0" w:color="auto"/>
        <w:bottom w:val="outset" w:sz="2" w:space="0" w:color="auto"/>
        <w:right w:val="outset" w:sz="2" w:space="0" w:color="auto"/>
        <w:insideH w:val="outset" w:sz="2" w:space="0" w:color="auto"/>
        <w:insideV w:val="outset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2F8FC"/>
    </w:tcPr>
    <w:tblStylePr w:type="firstRow">
      <w:rPr>
        <w:rFonts w:ascii="Times New Roman" w:hAnsi="Times New Roman"/>
        <w:color w:val="auto"/>
        <w:sz w:val="22"/>
      </w:rPr>
      <w:tblPr/>
      <w:tcPr>
        <w:shd w:val="clear" w:color="auto" w:fill="FFCC99"/>
      </w:tcPr>
    </w:tblStylePr>
  </w:style>
  <w:style w:type="paragraph" w:customStyle="1" w:styleId="aff2">
    <w:name w:val="Стандарт"/>
    <w:semiHidden/>
    <w:rsid w:val="009E79B6"/>
    <w:pPr>
      <w:spacing w:line="360" w:lineRule="auto"/>
      <w:ind w:firstLine="720"/>
      <w:jc w:val="both"/>
    </w:pPr>
    <w:rPr>
      <w:sz w:val="28"/>
    </w:rPr>
  </w:style>
  <w:style w:type="paragraph" w:styleId="29">
    <w:name w:val="List 2"/>
    <w:basedOn w:val="a9"/>
    <w:rsid w:val="009E79B6"/>
    <w:pPr>
      <w:ind w:left="566" w:hanging="283"/>
    </w:pPr>
    <w:rPr>
      <w:rFonts w:eastAsia="Times New Roman" w:cs="Courier New"/>
      <w:sz w:val="24"/>
      <w:szCs w:val="24"/>
    </w:rPr>
  </w:style>
  <w:style w:type="character" w:customStyle="1" w:styleId="spelle">
    <w:name w:val="spelle"/>
    <w:semiHidden/>
    <w:locked/>
    <w:rsid w:val="009E79B6"/>
  </w:style>
  <w:style w:type="paragraph" w:customStyle="1" w:styleId="aff3">
    <w:name w:val="ВведениеЗаключение"/>
    <w:basedOn w:val="12"/>
    <w:semiHidden/>
    <w:rsid w:val="009E79B6"/>
    <w:pPr>
      <w:numPr>
        <w:numId w:val="0"/>
      </w:numPr>
      <w:tabs>
        <w:tab w:val="num" w:pos="1247"/>
        <w:tab w:val="left" w:pos="1985"/>
      </w:tabs>
      <w:spacing w:after="360" w:line="360" w:lineRule="auto"/>
      <w:ind w:left="1247" w:hanging="538"/>
    </w:pPr>
    <w:rPr>
      <w:rFonts w:ascii="Impact" w:eastAsia="Times New Roman" w:hAnsi="Impact"/>
      <w:caps w:val="0"/>
      <w:sz w:val="24"/>
      <w:szCs w:val="24"/>
    </w:rPr>
  </w:style>
  <w:style w:type="paragraph" w:styleId="54">
    <w:name w:val="toc 5"/>
    <w:basedOn w:val="a9"/>
    <w:next w:val="a9"/>
    <w:autoRedefine/>
    <w:uiPriority w:val="39"/>
    <w:rsid w:val="009E79B6"/>
    <w:pPr>
      <w:ind w:left="960" w:firstLine="0"/>
      <w:jc w:val="left"/>
    </w:pPr>
    <w:rPr>
      <w:rFonts w:eastAsia="Times New Roman"/>
      <w:szCs w:val="24"/>
    </w:rPr>
  </w:style>
  <w:style w:type="paragraph" w:styleId="61">
    <w:name w:val="toc 6"/>
    <w:basedOn w:val="a9"/>
    <w:next w:val="a9"/>
    <w:autoRedefine/>
    <w:uiPriority w:val="39"/>
    <w:rsid w:val="009E79B6"/>
    <w:pPr>
      <w:ind w:left="1200" w:firstLine="0"/>
      <w:jc w:val="left"/>
    </w:pPr>
    <w:rPr>
      <w:rFonts w:eastAsia="Times New Roman"/>
      <w:szCs w:val="24"/>
    </w:rPr>
  </w:style>
  <w:style w:type="paragraph" w:styleId="71">
    <w:name w:val="toc 7"/>
    <w:basedOn w:val="a9"/>
    <w:next w:val="a9"/>
    <w:autoRedefine/>
    <w:uiPriority w:val="39"/>
    <w:rsid w:val="009E79B6"/>
    <w:pPr>
      <w:ind w:left="1440" w:firstLine="0"/>
      <w:jc w:val="left"/>
    </w:pPr>
    <w:rPr>
      <w:rFonts w:eastAsia="Times New Roman"/>
      <w:szCs w:val="24"/>
    </w:rPr>
  </w:style>
  <w:style w:type="paragraph" w:styleId="81">
    <w:name w:val="toc 8"/>
    <w:basedOn w:val="a9"/>
    <w:next w:val="a9"/>
    <w:autoRedefine/>
    <w:uiPriority w:val="39"/>
    <w:rsid w:val="009E79B6"/>
    <w:pPr>
      <w:ind w:left="1680" w:firstLine="0"/>
      <w:jc w:val="left"/>
    </w:pPr>
    <w:rPr>
      <w:rFonts w:eastAsia="Times New Roman"/>
      <w:szCs w:val="24"/>
    </w:rPr>
  </w:style>
  <w:style w:type="paragraph" w:styleId="91">
    <w:name w:val="toc 9"/>
    <w:basedOn w:val="a9"/>
    <w:next w:val="a9"/>
    <w:autoRedefine/>
    <w:uiPriority w:val="39"/>
    <w:rsid w:val="009E79B6"/>
    <w:pPr>
      <w:ind w:left="1920" w:firstLine="0"/>
      <w:jc w:val="left"/>
    </w:pPr>
    <w:rPr>
      <w:rFonts w:eastAsia="Times New Roman"/>
      <w:szCs w:val="24"/>
    </w:rPr>
  </w:style>
  <w:style w:type="paragraph" w:styleId="aff4">
    <w:name w:val="footer"/>
    <w:basedOn w:val="a9"/>
    <w:link w:val="aff5"/>
    <w:uiPriority w:val="99"/>
    <w:rsid w:val="009E79B6"/>
    <w:pPr>
      <w:tabs>
        <w:tab w:val="center" w:pos="4677"/>
        <w:tab w:val="right" w:pos="9355"/>
      </w:tabs>
      <w:ind w:firstLine="720"/>
    </w:pPr>
    <w:rPr>
      <w:szCs w:val="30"/>
    </w:rPr>
  </w:style>
  <w:style w:type="character" w:customStyle="1" w:styleId="aff5">
    <w:name w:val="Нижний колонтитул Знак"/>
    <w:basedOn w:val="aa"/>
    <w:link w:val="aff4"/>
    <w:uiPriority w:val="99"/>
    <w:rsid w:val="009E79B6"/>
    <w:rPr>
      <w:rFonts w:eastAsia="MS Mincho"/>
      <w:sz w:val="30"/>
      <w:szCs w:val="30"/>
    </w:rPr>
  </w:style>
  <w:style w:type="paragraph" w:styleId="aff6">
    <w:name w:val="Body Text"/>
    <w:basedOn w:val="a9"/>
    <w:link w:val="17"/>
    <w:rsid w:val="009E79B6"/>
    <w:pPr>
      <w:spacing w:after="120"/>
    </w:pPr>
    <w:rPr>
      <w:rFonts w:eastAsia="Times New Roman"/>
      <w:szCs w:val="30"/>
    </w:rPr>
  </w:style>
  <w:style w:type="character" w:customStyle="1" w:styleId="aff7">
    <w:name w:val="Основной текст Знак"/>
    <w:basedOn w:val="aa"/>
    <w:rsid w:val="009E79B6"/>
    <w:rPr>
      <w:rFonts w:eastAsia="MS Mincho"/>
      <w:sz w:val="30"/>
    </w:rPr>
  </w:style>
  <w:style w:type="character" w:customStyle="1" w:styleId="17">
    <w:name w:val="Основной текст Знак1"/>
    <w:link w:val="aff6"/>
    <w:rsid w:val="009E79B6"/>
    <w:rPr>
      <w:sz w:val="30"/>
      <w:szCs w:val="30"/>
    </w:rPr>
  </w:style>
  <w:style w:type="paragraph" w:customStyle="1" w:styleId="source">
    <w:name w:val="source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aff8">
    <w:name w:val="Body Text Indent"/>
    <w:basedOn w:val="a9"/>
    <w:link w:val="aff9"/>
    <w:rsid w:val="009E79B6"/>
    <w:pPr>
      <w:spacing w:after="120"/>
      <w:ind w:left="283"/>
    </w:pPr>
    <w:rPr>
      <w:szCs w:val="30"/>
    </w:rPr>
  </w:style>
  <w:style w:type="character" w:customStyle="1" w:styleId="aff9">
    <w:name w:val="Основной текст с отступом Знак"/>
    <w:basedOn w:val="aa"/>
    <w:link w:val="aff8"/>
    <w:rsid w:val="009E79B6"/>
    <w:rPr>
      <w:rFonts w:eastAsia="MS Mincho"/>
      <w:sz w:val="30"/>
      <w:szCs w:val="30"/>
    </w:rPr>
  </w:style>
  <w:style w:type="paragraph" w:customStyle="1" w:styleId="CharChar">
    <w:name w:val="Char Char"/>
    <w:basedOn w:val="a9"/>
    <w:semiHidden/>
    <w:rsid w:val="009E79B6"/>
    <w:pPr>
      <w:spacing w:after="160" w:line="240" w:lineRule="exact"/>
      <w:ind w:firstLine="851"/>
    </w:pPr>
    <w:rPr>
      <w:rFonts w:ascii="Verdana" w:eastAsia="Times New Roman" w:hAnsi="Verdana" w:cs="Courier New"/>
      <w:szCs w:val="24"/>
      <w:lang w:val="en-US" w:eastAsia="en-US"/>
    </w:rPr>
  </w:style>
  <w:style w:type="paragraph" w:customStyle="1" w:styleId="affa">
    <w:name w:val="Маркированный список ЕСПД"/>
    <w:basedOn w:val="a1"/>
    <w:rsid w:val="009E79B6"/>
    <w:pPr>
      <w:numPr>
        <w:numId w:val="0"/>
      </w:numPr>
      <w:tabs>
        <w:tab w:val="num" w:pos="1191"/>
      </w:tabs>
      <w:ind w:firstLine="851"/>
    </w:pPr>
    <w:rPr>
      <w:rFonts w:cs="Courier New"/>
      <w:szCs w:val="24"/>
    </w:rPr>
  </w:style>
  <w:style w:type="character" w:customStyle="1" w:styleId="grame">
    <w:name w:val="grame"/>
    <w:semiHidden/>
    <w:locked/>
    <w:rsid w:val="009E79B6"/>
  </w:style>
  <w:style w:type="character" w:customStyle="1" w:styleId="affb">
    <w:name w:val="(приложение) Знак"/>
    <w:semiHidden/>
    <w:rsid w:val="009E79B6"/>
    <w:rPr>
      <w:rFonts w:cs="Courier New"/>
      <w:b/>
      <w:bCs/>
      <w:i/>
      <w:iCs/>
      <w:sz w:val="26"/>
      <w:szCs w:val="26"/>
      <w:lang w:val="ru-RU" w:eastAsia="ru-RU" w:bidi="ar-SA"/>
    </w:rPr>
  </w:style>
  <w:style w:type="paragraph" w:styleId="34">
    <w:name w:val="Body Text Indent 3"/>
    <w:basedOn w:val="a9"/>
    <w:link w:val="35"/>
    <w:rsid w:val="009E79B6"/>
    <w:pPr>
      <w:spacing w:line="360" w:lineRule="auto"/>
      <w:ind w:firstLine="900"/>
    </w:pPr>
    <w:rPr>
      <w:rFonts w:eastAsia="Times New Roman" w:cs="Courier New"/>
      <w:sz w:val="28"/>
      <w:szCs w:val="24"/>
    </w:rPr>
  </w:style>
  <w:style w:type="character" w:customStyle="1" w:styleId="35">
    <w:name w:val="Основной текст с отступом 3 Знак"/>
    <w:basedOn w:val="aa"/>
    <w:link w:val="34"/>
    <w:uiPriority w:val="99"/>
    <w:rsid w:val="009E79B6"/>
    <w:rPr>
      <w:rFonts w:cs="Courier New"/>
      <w:sz w:val="28"/>
      <w:szCs w:val="24"/>
    </w:rPr>
  </w:style>
  <w:style w:type="paragraph" w:styleId="affc">
    <w:name w:val="Block Text"/>
    <w:basedOn w:val="a9"/>
    <w:rsid w:val="009E79B6"/>
    <w:pPr>
      <w:ind w:left="1418" w:right="706" w:firstLine="567"/>
    </w:pPr>
    <w:rPr>
      <w:rFonts w:eastAsia="Times New Roman" w:cs="Courier New"/>
      <w:sz w:val="26"/>
      <w:szCs w:val="24"/>
      <w:lang w:val="en-US"/>
    </w:rPr>
  </w:style>
  <w:style w:type="paragraph" w:styleId="2a">
    <w:name w:val="Body Text 2"/>
    <w:basedOn w:val="a9"/>
    <w:link w:val="2b"/>
    <w:rsid w:val="009E79B6"/>
    <w:pPr>
      <w:ind w:firstLine="851"/>
      <w:jc w:val="center"/>
    </w:pPr>
    <w:rPr>
      <w:rFonts w:eastAsia="Times New Roman" w:cs="Courier New"/>
      <w:szCs w:val="24"/>
    </w:rPr>
  </w:style>
  <w:style w:type="character" w:customStyle="1" w:styleId="2b">
    <w:name w:val="Основной текст 2 Знак"/>
    <w:basedOn w:val="aa"/>
    <w:link w:val="2a"/>
    <w:uiPriority w:val="99"/>
    <w:rsid w:val="009E79B6"/>
    <w:rPr>
      <w:rFonts w:cs="Courier New"/>
      <w:sz w:val="30"/>
      <w:szCs w:val="24"/>
    </w:rPr>
  </w:style>
  <w:style w:type="paragraph" w:styleId="36">
    <w:name w:val="Body Text 3"/>
    <w:basedOn w:val="a9"/>
    <w:link w:val="37"/>
    <w:rsid w:val="009E79B6"/>
    <w:pPr>
      <w:ind w:firstLine="851"/>
      <w:jc w:val="center"/>
    </w:pPr>
    <w:rPr>
      <w:rFonts w:eastAsia="Times New Roman" w:cs="Courier New"/>
      <w:sz w:val="26"/>
      <w:szCs w:val="24"/>
    </w:rPr>
  </w:style>
  <w:style w:type="character" w:customStyle="1" w:styleId="37">
    <w:name w:val="Основной текст 3 Знак"/>
    <w:basedOn w:val="aa"/>
    <w:link w:val="36"/>
    <w:uiPriority w:val="99"/>
    <w:rsid w:val="009E79B6"/>
    <w:rPr>
      <w:rFonts w:cs="Courier New"/>
      <w:sz w:val="26"/>
      <w:szCs w:val="24"/>
    </w:rPr>
  </w:style>
  <w:style w:type="paragraph" w:customStyle="1" w:styleId="210">
    <w:name w:val="Основной текст 21"/>
    <w:basedOn w:val="a9"/>
    <w:semiHidden/>
    <w:rsid w:val="009E79B6"/>
    <w:pPr>
      <w:spacing w:line="360" w:lineRule="auto"/>
      <w:ind w:firstLine="663"/>
    </w:pPr>
    <w:rPr>
      <w:rFonts w:eastAsia="Times New Roman" w:cs="Courier New"/>
      <w:sz w:val="26"/>
      <w:szCs w:val="24"/>
    </w:rPr>
  </w:style>
  <w:style w:type="character" w:customStyle="1" w:styleId="m1">
    <w:name w:val="m1"/>
    <w:semiHidden/>
    <w:locked/>
    <w:rsid w:val="009E79B6"/>
    <w:rPr>
      <w:color w:val="0000FF"/>
    </w:rPr>
  </w:style>
  <w:style w:type="character" w:customStyle="1" w:styleId="pi1">
    <w:name w:val="pi1"/>
    <w:semiHidden/>
    <w:locked/>
    <w:rsid w:val="009E79B6"/>
    <w:rPr>
      <w:color w:val="0000FF"/>
    </w:rPr>
  </w:style>
  <w:style w:type="character" w:customStyle="1" w:styleId="t1">
    <w:name w:val="t1"/>
    <w:semiHidden/>
    <w:locked/>
    <w:rsid w:val="009E79B6"/>
    <w:rPr>
      <w:color w:val="990000"/>
    </w:rPr>
  </w:style>
  <w:style w:type="character" w:customStyle="1" w:styleId="b1">
    <w:name w:val="b1"/>
    <w:semiHidden/>
    <w:rsid w:val="009E79B6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semiHidden/>
    <w:locked/>
    <w:rsid w:val="009E79B6"/>
    <w:rPr>
      <w:b/>
      <w:bCs/>
    </w:rPr>
  </w:style>
  <w:style w:type="paragraph" w:customStyle="1" w:styleId="NIGoogis">
    <w:name w:val="NIG oogis"/>
    <w:basedOn w:val="a9"/>
    <w:semiHidden/>
    <w:locked/>
    <w:rsid w:val="009E79B6"/>
    <w:pPr>
      <w:spacing w:line="360" w:lineRule="auto"/>
      <w:ind w:firstLine="709"/>
    </w:pPr>
    <w:rPr>
      <w:rFonts w:eastAsia="Times New Roman" w:cs="Courier New"/>
      <w:sz w:val="28"/>
      <w:szCs w:val="24"/>
    </w:rPr>
  </w:style>
  <w:style w:type="paragraph" w:customStyle="1" w:styleId="Heading">
    <w:name w:val="Heading"/>
    <w:basedOn w:val="a9"/>
    <w:next w:val="a9"/>
    <w:semiHidden/>
    <w:locked/>
    <w:rsid w:val="009E79B6"/>
    <w:pPr>
      <w:keepNext/>
      <w:keepLines/>
      <w:suppressAutoHyphens/>
      <w:spacing w:before="482" w:after="238"/>
      <w:ind w:firstLine="851"/>
      <w:jc w:val="center"/>
    </w:pPr>
    <w:rPr>
      <w:rFonts w:ascii="a_Helver" w:eastAsia="Times New Roman" w:hAnsi="a_Helver" w:cs="Courier New"/>
      <w:b/>
      <w:sz w:val="28"/>
      <w:szCs w:val="24"/>
    </w:rPr>
  </w:style>
  <w:style w:type="paragraph" w:customStyle="1" w:styleId="18">
    <w:name w:val="Обычный1"/>
    <w:semiHidden/>
    <w:locked/>
    <w:rsid w:val="009E79B6"/>
    <w:pPr>
      <w:ind w:firstLine="510"/>
      <w:jc w:val="both"/>
    </w:pPr>
    <w:rPr>
      <w:rFonts w:ascii="Courier New" w:hAnsi="Courier New"/>
      <w:sz w:val="28"/>
    </w:rPr>
  </w:style>
  <w:style w:type="paragraph" w:customStyle="1" w:styleId="affd">
    <w:name w:val="Текст диссертации"/>
    <w:basedOn w:val="a9"/>
    <w:autoRedefine/>
    <w:semiHidden/>
    <w:rsid w:val="009E79B6"/>
    <w:pPr>
      <w:ind w:firstLine="709"/>
    </w:pPr>
    <w:rPr>
      <w:rFonts w:eastAsia="Times New Roman" w:cs="Courier New"/>
      <w:szCs w:val="24"/>
    </w:rPr>
  </w:style>
  <w:style w:type="table" w:styleId="2c">
    <w:name w:val="Table Subtle 2"/>
    <w:basedOn w:val="ab"/>
    <w:rsid w:val="009E79B6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left w:val="nil"/>
        </w:tcBorders>
        <w:shd w:val="clear" w:color="auto" w:fill="E6E6E6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0E0E0"/>
      </w:tcPr>
    </w:tblStylePr>
    <w:tblStylePr w:type="ne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 w:val="0"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e">
    <w:name w:val="Список с дефисом Знак"/>
    <w:basedOn w:val="a1"/>
    <w:semiHidden/>
    <w:rsid w:val="009E79B6"/>
  </w:style>
  <w:style w:type="paragraph" w:customStyle="1" w:styleId="211">
    <w:name w:val="Основной текст 211"/>
    <w:basedOn w:val="a9"/>
    <w:semiHidden/>
    <w:rsid w:val="009E79B6"/>
    <w:pPr>
      <w:ind w:firstLine="709"/>
    </w:pPr>
    <w:rPr>
      <w:rFonts w:ascii="Arial" w:eastAsia="Times New Roman" w:hAnsi="Arial" w:cs="Arial"/>
      <w:sz w:val="28"/>
      <w:szCs w:val="28"/>
    </w:rPr>
  </w:style>
  <w:style w:type="paragraph" w:customStyle="1" w:styleId="STP1">
    <w:name w:val="STP1"/>
    <w:basedOn w:val="a9"/>
    <w:semiHidden/>
    <w:locked/>
    <w:rsid w:val="009E79B6"/>
    <w:pPr>
      <w:suppressAutoHyphens/>
      <w:spacing w:line="360" w:lineRule="auto"/>
      <w:ind w:firstLine="709"/>
    </w:pPr>
    <w:rPr>
      <w:rFonts w:eastAsia="Times New Roman" w:cs="Courier New"/>
      <w:szCs w:val="24"/>
    </w:rPr>
  </w:style>
  <w:style w:type="paragraph" w:customStyle="1" w:styleId="afff">
    <w:name w:val="ИАСУ"/>
    <w:basedOn w:val="a9"/>
    <w:link w:val="afff0"/>
    <w:semiHidden/>
    <w:rsid w:val="009E79B6"/>
    <w:pPr>
      <w:spacing w:line="360" w:lineRule="auto"/>
      <w:ind w:firstLine="851"/>
    </w:pPr>
    <w:rPr>
      <w:rFonts w:eastAsia="Times New Roman" w:cs="Courier New"/>
      <w:sz w:val="28"/>
      <w:szCs w:val="24"/>
    </w:rPr>
  </w:style>
  <w:style w:type="table" w:styleId="afff1">
    <w:name w:val="Table Grid"/>
    <w:basedOn w:val="ab"/>
    <w:rsid w:val="009E79B6"/>
    <w:tblPr>
      <w:tblCellSpacing w:w="20" w:type="dxa"/>
      <w:tblInd w:w="0" w:type="dxa"/>
      <w:tblBorders>
        <w:insideH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b"/>
    <w:rsid w:val="009E79B6"/>
    <w:pPr>
      <w:widowControl w:val="0"/>
      <w:ind w:firstLine="51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f2">
    <w:name w:val="Знак"/>
    <w:basedOn w:val="a9"/>
    <w:semiHidden/>
    <w:rsid w:val="009E79B6"/>
    <w:pPr>
      <w:spacing w:after="160" w:line="240" w:lineRule="exact"/>
      <w:ind w:firstLine="851"/>
    </w:pPr>
    <w:rPr>
      <w:rFonts w:ascii="Verdana" w:eastAsia="Times New Roman" w:hAnsi="Verdana" w:cs="Courier New"/>
      <w:szCs w:val="24"/>
      <w:lang w:val="en-US" w:eastAsia="en-US"/>
    </w:rPr>
  </w:style>
  <w:style w:type="paragraph" w:customStyle="1" w:styleId="214">
    <w:name w:val="Стиль Заголовок 2 + 14 пт"/>
    <w:basedOn w:val="21"/>
    <w:semiHidden/>
    <w:rsid w:val="009E79B6"/>
    <w:pPr>
      <w:keepLines/>
      <w:tabs>
        <w:tab w:val="num" w:pos="1418"/>
      </w:tabs>
      <w:spacing w:after="60"/>
      <w:ind w:left="851"/>
    </w:pPr>
    <w:rPr>
      <w:rFonts w:eastAsia="Times New Roman" w:cs="Arial"/>
      <w:b w:val="0"/>
      <w:sz w:val="28"/>
      <w:szCs w:val="28"/>
    </w:rPr>
  </w:style>
  <w:style w:type="character" w:customStyle="1" w:styleId="txtb">
    <w:name w:val="txtb"/>
    <w:semiHidden/>
    <w:locked/>
    <w:rsid w:val="009E79B6"/>
  </w:style>
  <w:style w:type="paragraph" w:customStyle="1" w:styleId="parahead2">
    <w:name w:val="parahead2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bodycopy">
    <w:name w:val="bodycopy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styleId="HTML1">
    <w:name w:val="HTML Code"/>
    <w:uiPriority w:val="99"/>
    <w:rsid w:val="009E79B6"/>
    <w:rPr>
      <w:rFonts w:ascii="Courier New" w:eastAsia="Times New Roman" w:hAnsi="Courier New" w:cs="Courier New"/>
      <w:sz w:val="20"/>
      <w:szCs w:val="20"/>
    </w:rPr>
  </w:style>
  <w:style w:type="paragraph" w:customStyle="1" w:styleId="afff3">
    <w:name w:val="ГОСТ"/>
    <w:basedOn w:val="25"/>
    <w:semiHidden/>
    <w:rsid w:val="009E79B6"/>
  </w:style>
  <w:style w:type="paragraph" w:customStyle="1" w:styleId="2d">
    <w:name w:val="Обычный2"/>
    <w:semiHidden/>
    <w:rsid w:val="009E79B6"/>
    <w:pPr>
      <w:widowControl w:val="0"/>
      <w:spacing w:before="240" w:after="120" w:line="360" w:lineRule="auto"/>
      <w:ind w:left="709" w:firstLine="851"/>
      <w:jc w:val="both"/>
    </w:pPr>
  </w:style>
  <w:style w:type="paragraph" w:styleId="afff4">
    <w:name w:val="Subtitle"/>
    <w:basedOn w:val="a9"/>
    <w:link w:val="afff5"/>
    <w:qFormat/>
    <w:rsid w:val="009E79B6"/>
    <w:pPr>
      <w:shd w:val="clear" w:color="auto" w:fill="FFFFFF"/>
      <w:spacing w:before="24" w:line="360" w:lineRule="auto"/>
      <w:ind w:firstLine="0"/>
      <w:jc w:val="center"/>
    </w:pPr>
    <w:rPr>
      <w:rFonts w:eastAsia="Times New Roman"/>
      <w:b/>
      <w:sz w:val="28"/>
      <w:szCs w:val="30"/>
    </w:rPr>
  </w:style>
  <w:style w:type="character" w:customStyle="1" w:styleId="afff5">
    <w:name w:val="Подзаголовок Знак"/>
    <w:basedOn w:val="aa"/>
    <w:link w:val="afff4"/>
    <w:uiPriority w:val="99"/>
    <w:rsid w:val="009E79B6"/>
    <w:rPr>
      <w:b/>
      <w:sz w:val="28"/>
      <w:szCs w:val="30"/>
      <w:shd w:val="clear" w:color="auto" w:fill="FFFFFF"/>
    </w:rPr>
  </w:style>
  <w:style w:type="character" w:customStyle="1" w:styleId="afff6">
    <w:name w:val="Красная строка Знак"/>
    <w:link w:val="afff7"/>
    <w:rsid w:val="009E79B6"/>
    <w:rPr>
      <w:rFonts w:eastAsia="MS Mincho"/>
      <w:i/>
      <w:sz w:val="22"/>
      <w:szCs w:val="22"/>
    </w:rPr>
  </w:style>
  <w:style w:type="paragraph" w:styleId="afff7">
    <w:name w:val="Body Text First Indent"/>
    <w:basedOn w:val="aff6"/>
    <w:link w:val="afff6"/>
    <w:rsid w:val="009E79B6"/>
    <w:pPr>
      <w:ind w:firstLine="210"/>
    </w:pPr>
    <w:rPr>
      <w:rFonts w:eastAsia="MS Mincho"/>
      <w:i/>
      <w:sz w:val="22"/>
      <w:szCs w:val="22"/>
    </w:rPr>
  </w:style>
  <w:style w:type="character" w:customStyle="1" w:styleId="19">
    <w:name w:val="Красная строка Знак1"/>
    <w:basedOn w:val="aff7"/>
    <w:rsid w:val="009E79B6"/>
    <w:rPr>
      <w:rFonts w:eastAsia="MS Mincho"/>
      <w:sz w:val="30"/>
    </w:rPr>
  </w:style>
  <w:style w:type="character" w:customStyle="1" w:styleId="f08indentattab-2f8">
    <w:name w:val="f_08indentattab-2f8"/>
    <w:locked/>
    <w:rsid w:val="009E79B6"/>
  </w:style>
  <w:style w:type="character" w:customStyle="1" w:styleId="rtxt1">
    <w:name w:val="rtxt1"/>
    <w:semiHidden/>
    <w:locked/>
    <w:rsid w:val="009E79B6"/>
    <w:rPr>
      <w:sz w:val="16"/>
      <w:szCs w:val="16"/>
    </w:rPr>
  </w:style>
  <w:style w:type="paragraph" w:customStyle="1" w:styleId="38">
    <w:name w:val="Обычный3"/>
    <w:basedOn w:val="a9"/>
    <w:semiHidden/>
    <w:lock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Default">
    <w:name w:val="Default"/>
    <w:locked/>
    <w:rsid w:val="009E79B6"/>
    <w:pPr>
      <w:widowControl w:val="0"/>
      <w:autoSpaceDE w:val="0"/>
      <w:autoSpaceDN w:val="0"/>
      <w:adjustRightInd w:val="0"/>
      <w:ind w:firstLine="510"/>
      <w:jc w:val="both"/>
    </w:pPr>
    <w:rPr>
      <w:rFonts w:ascii="Helvetica LT Std" w:hAnsi="Helvetica LT Std" w:cs="Helvetica LT Std"/>
      <w:color w:val="000000"/>
      <w:sz w:val="24"/>
      <w:szCs w:val="24"/>
    </w:rPr>
  </w:style>
  <w:style w:type="paragraph" w:customStyle="1" w:styleId="CM1">
    <w:name w:val="CM1"/>
    <w:basedOn w:val="Default"/>
    <w:next w:val="Default"/>
    <w:semiHidden/>
    <w:locked/>
    <w:rsid w:val="009E79B6"/>
    <w:rPr>
      <w:color w:val="auto"/>
    </w:rPr>
  </w:style>
  <w:style w:type="paragraph" w:customStyle="1" w:styleId="CM15">
    <w:name w:val="CM15"/>
    <w:basedOn w:val="Default"/>
    <w:next w:val="Default"/>
    <w:semiHidden/>
    <w:locked/>
    <w:rsid w:val="009E79B6"/>
    <w:pPr>
      <w:spacing w:after="213"/>
    </w:pPr>
    <w:rPr>
      <w:color w:val="auto"/>
    </w:rPr>
  </w:style>
  <w:style w:type="paragraph" w:customStyle="1" w:styleId="CM16">
    <w:name w:val="CM16"/>
    <w:basedOn w:val="Default"/>
    <w:next w:val="Default"/>
    <w:semiHidden/>
    <w:locked/>
    <w:rsid w:val="009E79B6"/>
    <w:pPr>
      <w:spacing w:after="285"/>
    </w:pPr>
    <w:rPr>
      <w:color w:val="auto"/>
    </w:rPr>
  </w:style>
  <w:style w:type="paragraph" w:customStyle="1" w:styleId="CM2">
    <w:name w:val="CM2"/>
    <w:basedOn w:val="Default"/>
    <w:next w:val="Default"/>
    <w:semiHidden/>
    <w:locked/>
    <w:rsid w:val="009E79B6"/>
    <w:rPr>
      <w:color w:val="auto"/>
    </w:rPr>
  </w:style>
  <w:style w:type="paragraph" w:customStyle="1" w:styleId="CM17">
    <w:name w:val="CM17"/>
    <w:basedOn w:val="Default"/>
    <w:next w:val="Default"/>
    <w:semiHidden/>
    <w:locked/>
    <w:rsid w:val="009E79B6"/>
    <w:pPr>
      <w:spacing w:after="438"/>
    </w:pPr>
    <w:rPr>
      <w:color w:val="auto"/>
    </w:rPr>
  </w:style>
  <w:style w:type="paragraph" w:customStyle="1" w:styleId="CM18">
    <w:name w:val="CM18"/>
    <w:basedOn w:val="Default"/>
    <w:next w:val="Default"/>
    <w:semiHidden/>
    <w:locked/>
    <w:rsid w:val="009E79B6"/>
    <w:pPr>
      <w:spacing w:after="1343"/>
    </w:pPr>
    <w:rPr>
      <w:color w:val="auto"/>
    </w:rPr>
  </w:style>
  <w:style w:type="paragraph" w:customStyle="1" w:styleId="CM19">
    <w:name w:val="CM19"/>
    <w:basedOn w:val="Default"/>
    <w:next w:val="Default"/>
    <w:semiHidden/>
    <w:locked/>
    <w:rsid w:val="009E79B6"/>
    <w:pPr>
      <w:spacing w:after="1068"/>
    </w:pPr>
    <w:rPr>
      <w:color w:val="auto"/>
    </w:rPr>
  </w:style>
  <w:style w:type="paragraph" w:customStyle="1" w:styleId="CM20">
    <w:name w:val="CM20"/>
    <w:basedOn w:val="Default"/>
    <w:next w:val="Default"/>
    <w:semiHidden/>
    <w:locked/>
    <w:rsid w:val="009E79B6"/>
    <w:pPr>
      <w:spacing w:after="432"/>
    </w:pPr>
    <w:rPr>
      <w:color w:val="auto"/>
    </w:rPr>
  </w:style>
  <w:style w:type="paragraph" w:customStyle="1" w:styleId="CM3">
    <w:name w:val="CM3"/>
    <w:basedOn w:val="Default"/>
    <w:next w:val="Default"/>
    <w:semiHidden/>
    <w:locked/>
    <w:rsid w:val="009E79B6"/>
    <w:rPr>
      <w:color w:val="auto"/>
    </w:rPr>
  </w:style>
  <w:style w:type="paragraph" w:customStyle="1" w:styleId="CM4">
    <w:name w:val="CM4"/>
    <w:basedOn w:val="Default"/>
    <w:next w:val="Default"/>
    <w:semiHidden/>
    <w:locked/>
    <w:rsid w:val="009E79B6"/>
    <w:rPr>
      <w:color w:val="auto"/>
    </w:rPr>
  </w:style>
  <w:style w:type="paragraph" w:customStyle="1" w:styleId="CM5">
    <w:name w:val="CM5"/>
    <w:basedOn w:val="Default"/>
    <w:next w:val="Default"/>
    <w:semiHidden/>
    <w:locked/>
    <w:rsid w:val="009E79B6"/>
    <w:pPr>
      <w:spacing w:line="348" w:lineRule="atLeast"/>
    </w:pPr>
    <w:rPr>
      <w:color w:val="auto"/>
    </w:rPr>
  </w:style>
  <w:style w:type="paragraph" w:customStyle="1" w:styleId="CM6">
    <w:name w:val="CM6"/>
    <w:basedOn w:val="Default"/>
    <w:next w:val="Default"/>
    <w:semiHidden/>
    <w:locked/>
    <w:rsid w:val="009E79B6"/>
    <w:pPr>
      <w:spacing w:line="338" w:lineRule="atLeast"/>
    </w:pPr>
    <w:rPr>
      <w:color w:val="auto"/>
    </w:rPr>
  </w:style>
  <w:style w:type="paragraph" w:customStyle="1" w:styleId="CM7">
    <w:name w:val="CM7"/>
    <w:basedOn w:val="Default"/>
    <w:next w:val="Default"/>
    <w:semiHidden/>
    <w:locked/>
    <w:rsid w:val="009E79B6"/>
    <w:pPr>
      <w:spacing w:line="340" w:lineRule="atLeast"/>
    </w:pPr>
    <w:rPr>
      <w:color w:val="auto"/>
    </w:rPr>
  </w:style>
  <w:style w:type="paragraph" w:customStyle="1" w:styleId="CM25">
    <w:name w:val="CM25"/>
    <w:basedOn w:val="Default"/>
    <w:next w:val="Default"/>
    <w:semiHidden/>
    <w:locked/>
    <w:rsid w:val="009E79B6"/>
    <w:pPr>
      <w:spacing w:after="348"/>
    </w:pPr>
    <w:rPr>
      <w:color w:val="auto"/>
    </w:rPr>
  </w:style>
  <w:style w:type="paragraph" w:customStyle="1" w:styleId="CM8">
    <w:name w:val="CM8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9">
    <w:name w:val="CM9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10">
    <w:name w:val="CM10"/>
    <w:basedOn w:val="Default"/>
    <w:next w:val="Default"/>
    <w:semiHidden/>
    <w:locked/>
    <w:rsid w:val="009E79B6"/>
    <w:pPr>
      <w:spacing w:line="216" w:lineRule="atLeast"/>
    </w:pPr>
    <w:rPr>
      <w:color w:val="auto"/>
    </w:rPr>
  </w:style>
  <w:style w:type="paragraph" w:customStyle="1" w:styleId="CM26">
    <w:name w:val="CM26"/>
    <w:basedOn w:val="Default"/>
    <w:next w:val="Default"/>
    <w:semiHidden/>
    <w:locked/>
    <w:rsid w:val="009E79B6"/>
    <w:pPr>
      <w:spacing w:after="560"/>
    </w:pPr>
    <w:rPr>
      <w:color w:val="auto"/>
    </w:rPr>
  </w:style>
  <w:style w:type="paragraph" w:customStyle="1" w:styleId="CM12">
    <w:name w:val="CM12"/>
    <w:basedOn w:val="Default"/>
    <w:next w:val="Default"/>
    <w:semiHidden/>
    <w:locked/>
    <w:rsid w:val="009E79B6"/>
    <w:pPr>
      <w:spacing w:line="280" w:lineRule="atLeast"/>
    </w:pPr>
    <w:rPr>
      <w:color w:val="auto"/>
    </w:rPr>
  </w:style>
  <w:style w:type="paragraph" w:customStyle="1" w:styleId="CM13">
    <w:name w:val="CM13"/>
    <w:basedOn w:val="Default"/>
    <w:next w:val="Default"/>
    <w:semiHidden/>
    <w:locked/>
    <w:rsid w:val="009E79B6"/>
    <w:pPr>
      <w:spacing w:line="220" w:lineRule="atLeast"/>
    </w:pPr>
    <w:rPr>
      <w:color w:val="auto"/>
    </w:rPr>
  </w:style>
  <w:style w:type="paragraph" w:customStyle="1" w:styleId="CM28">
    <w:name w:val="CM28"/>
    <w:basedOn w:val="Default"/>
    <w:next w:val="Default"/>
    <w:semiHidden/>
    <w:locked/>
    <w:rsid w:val="009E79B6"/>
    <w:pPr>
      <w:spacing w:after="73"/>
    </w:pPr>
    <w:rPr>
      <w:color w:val="auto"/>
    </w:rPr>
  </w:style>
  <w:style w:type="paragraph" w:customStyle="1" w:styleId="CM29">
    <w:name w:val="CM29"/>
    <w:basedOn w:val="Default"/>
    <w:next w:val="Default"/>
    <w:semiHidden/>
    <w:locked/>
    <w:rsid w:val="009E79B6"/>
    <w:pPr>
      <w:spacing w:after="1008"/>
    </w:pPr>
    <w:rPr>
      <w:color w:val="auto"/>
    </w:rPr>
  </w:style>
  <w:style w:type="paragraph" w:customStyle="1" w:styleId="CM14">
    <w:name w:val="CM14"/>
    <w:basedOn w:val="Default"/>
    <w:next w:val="Default"/>
    <w:semiHidden/>
    <w:locked/>
    <w:rsid w:val="009E79B6"/>
    <w:pPr>
      <w:spacing w:line="180" w:lineRule="atLeast"/>
    </w:pPr>
    <w:rPr>
      <w:color w:val="auto"/>
    </w:rPr>
  </w:style>
  <w:style w:type="character" w:customStyle="1" w:styleId="keyword">
    <w:name w:val="keyword"/>
    <w:locked/>
    <w:rsid w:val="009E79B6"/>
  </w:style>
  <w:style w:type="character" w:customStyle="1" w:styleId="bold2">
    <w:name w:val="bold2"/>
    <w:semiHidden/>
    <w:rsid w:val="009E79B6"/>
    <w:rPr>
      <w:color w:val="1E5A64"/>
    </w:rPr>
  </w:style>
  <w:style w:type="paragraph" w:customStyle="1" w:styleId="-10">
    <w:name w:val="БК-1"/>
    <w:basedOn w:val="12"/>
    <w:link w:val="-11"/>
    <w:semiHidden/>
    <w:qFormat/>
    <w:locked/>
    <w:rsid w:val="009E79B6"/>
    <w:pPr>
      <w:keepNext/>
      <w:pageBreakBefore w:val="0"/>
      <w:widowControl w:val="0"/>
      <w:numPr>
        <w:numId w:val="0"/>
      </w:numPr>
      <w:tabs>
        <w:tab w:val="left" w:pos="1985"/>
      </w:tabs>
      <w:autoSpaceDE w:val="0"/>
      <w:autoSpaceDN w:val="0"/>
      <w:adjustRightInd w:val="0"/>
      <w:spacing w:before="240" w:after="60" w:line="276" w:lineRule="auto"/>
      <w:ind w:left="567" w:hanging="425"/>
      <w:jc w:val="both"/>
    </w:pPr>
    <w:rPr>
      <w:rFonts w:ascii="Calibri" w:eastAsia="Times New Roman" w:hAnsi="Calibri"/>
      <w:b w:val="0"/>
      <w:bCs/>
      <w:noProof w:val="0"/>
      <w:kern w:val="32"/>
      <w:szCs w:val="28"/>
      <w:lang w:eastAsia="en-US"/>
    </w:rPr>
  </w:style>
  <w:style w:type="character" w:customStyle="1" w:styleId="-11">
    <w:name w:val="БК-1 Знак"/>
    <w:link w:val="-10"/>
    <w:semiHidden/>
    <w:rsid w:val="009E79B6"/>
    <w:rPr>
      <w:rFonts w:ascii="Calibri" w:hAnsi="Calibri"/>
      <w:bCs/>
      <w:caps/>
      <w:kern w:val="32"/>
      <w:sz w:val="28"/>
      <w:szCs w:val="28"/>
      <w:lang w:eastAsia="en-US"/>
    </w:rPr>
  </w:style>
  <w:style w:type="paragraph" w:customStyle="1" w:styleId="-20">
    <w:name w:val="БК-2"/>
    <w:basedOn w:val="21"/>
    <w:link w:val="-21"/>
    <w:semiHidden/>
    <w:qFormat/>
    <w:locked/>
    <w:rsid w:val="009E79B6"/>
    <w:pPr>
      <w:keepLines/>
      <w:numPr>
        <w:ilvl w:val="0"/>
        <w:numId w:val="0"/>
      </w:numPr>
      <w:suppressAutoHyphens w:val="0"/>
      <w:autoSpaceDE w:val="0"/>
      <w:autoSpaceDN w:val="0"/>
      <w:adjustRightInd w:val="0"/>
      <w:spacing w:after="60"/>
      <w:ind w:firstLine="142"/>
    </w:pPr>
    <w:rPr>
      <w:rFonts w:ascii="Calibri" w:eastAsia="Times New Roman" w:hAnsi="Calibri"/>
      <w:bCs/>
      <w:iCs/>
      <w:caps w:val="0"/>
      <w:sz w:val="28"/>
      <w:szCs w:val="28"/>
      <w:lang w:eastAsia="en-US"/>
    </w:rPr>
  </w:style>
  <w:style w:type="character" w:customStyle="1" w:styleId="-21">
    <w:name w:val="БК-2 Знак"/>
    <w:link w:val="-20"/>
    <w:semiHidden/>
    <w:rsid w:val="009E79B6"/>
    <w:rPr>
      <w:rFonts w:ascii="Calibri" w:hAnsi="Calibri"/>
      <w:b/>
      <w:bCs/>
      <w:iCs/>
      <w:sz w:val="28"/>
      <w:szCs w:val="28"/>
      <w:lang w:eastAsia="en-US"/>
    </w:rPr>
  </w:style>
  <w:style w:type="paragraph" w:styleId="afff8">
    <w:name w:val="footnote text"/>
    <w:basedOn w:val="a9"/>
    <w:link w:val="afff9"/>
    <w:rsid w:val="009E79B6"/>
    <w:pPr>
      <w:autoSpaceDE w:val="0"/>
      <w:autoSpaceDN w:val="0"/>
      <w:adjustRightInd w:val="0"/>
      <w:ind w:firstLine="0"/>
      <w:jc w:val="left"/>
    </w:pPr>
    <w:rPr>
      <w:rFonts w:eastAsia="SimSun"/>
      <w:sz w:val="20"/>
      <w:szCs w:val="30"/>
      <w:lang w:eastAsia="zh-CN"/>
    </w:rPr>
  </w:style>
  <w:style w:type="character" w:customStyle="1" w:styleId="afff9">
    <w:name w:val="Текст сноски Знак"/>
    <w:basedOn w:val="aa"/>
    <w:link w:val="afff8"/>
    <w:rsid w:val="009E79B6"/>
    <w:rPr>
      <w:rFonts w:eastAsia="SimSun"/>
      <w:szCs w:val="30"/>
      <w:lang w:eastAsia="zh-CN"/>
    </w:rPr>
  </w:style>
  <w:style w:type="character" w:styleId="afffa">
    <w:name w:val="footnote reference"/>
    <w:rsid w:val="009E79B6"/>
    <w:rPr>
      <w:vertAlign w:val="superscript"/>
    </w:rPr>
  </w:style>
  <w:style w:type="paragraph" w:styleId="afffb">
    <w:name w:val="Normal (Web)"/>
    <w:basedOn w:val="a9"/>
    <w:uiPriority w:val="99"/>
    <w:unhideWhenUsed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styleId="afffc">
    <w:name w:val="Emphasis"/>
    <w:uiPriority w:val="20"/>
    <w:qFormat/>
    <w:rsid w:val="009E79B6"/>
    <w:rPr>
      <w:i/>
      <w:iCs/>
    </w:rPr>
  </w:style>
  <w:style w:type="paragraph" w:customStyle="1" w:styleId="afffd">
    <w:name w:val="a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a00">
    <w:name w:val="a0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afffe">
    <w:name w:val="List Paragraph"/>
    <w:basedOn w:val="a9"/>
    <w:uiPriority w:val="34"/>
    <w:qFormat/>
    <w:rsid w:val="009E79B6"/>
    <w:pPr>
      <w:ind w:left="720" w:firstLine="0"/>
      <w:contextualSpacing/>
      <w:jc w:val="left"/>
    </w:pPr>
    <w:rPr>
      <w:rFonts w:eastAsia="Times New Roman"/>
      <w:szCs w:val="24"/>
    </w:rPr>
  </w:style>
  <w:style w:type="paragraph" w:styleId="affff">
    <w:name w:val="header"/>
    <w:basedOn w:val="a9"/>
    <w:link w:val="affff0"/>
    <w:uiPriority w:val="99"/>
    <w:rsid w:val="009E79B6"/>
    <w:pPr>
      <w:tabs>
        <w:tab w:val="center" w:pos="4677"/>
        <w:tab w:val="right" w:pos="9355"/>
      </w:tabs>
    </w:pPr>
    <w:rPr>
      <w:szCs w:val="30"/>
    </w:rPr>
  </w:style>
  <w:style w:type="character" w:customStyle="1" w:styleId="affff0">
    <w:name w:val="Верхний колонтитул Знак"/>
    <w:basedOn w:val="aa"/>
    <w:link w:val="affff"/>
    <w:uiPriority w:val="99"/>
    <w:rsid w:val="009E79B6"/>
    <w:rPr>
      <w:rFonts w:eastAsia="MS Mincho"/>
      <w:sz w:val="30"/>
      <w:szCs w:val="30"/>
    </w:rPr>
  </w:style>
  <w:style w:type="character" w:customStyle="1" w:styleId="bold">
    <w:name w:val="bold"/>
    <w:semiHidden/>
    <w:rsid w:val="009E79B6"/>
  </w:style>
  <w:style w:type="paragraph" w:customStyle="1" w:styleId="affff1">
    <w:name w:val="Название Части"/>
    <w:basedOn w:val="a9"/>
    <w:semiHidden/>
    <w:rsid w:val="009E79B6"/>
    <w:pPr>
      <w:keepNext/>
      <w:pageBreakBefore/>
      <w:suppressLineNumbers/>
      <w:tabs>
        <w:tab w:val="num" w:pos="1429"/>
        <w:tab w:val="left" w:pos="2694"/>
      </w:tabs>
      <w:suppressAutoHyphens/>
      <w:spacing w:before="1800" w:after="600"/>
      <w:ind w:left="1429" w:hanging="360"/>
      <w:jc w:val="right"/>
      <w:outlineLvl w:val="0"/>
    </w:pPr>
    <w:rPr>
      <w:b/>
      <w:caps/>
      <w:color w:val="993300"/>
      <w:kern w:val="28"/>
      <w:sz w:val="40"/>
      <w:szCs w:val="40"/>
    </w:rPr>
  </w:style>
  <w:style w:type="character" w:styleId="affff2">
    <w:name w:val="Strong"/>
    <w:uiPriority w:val="22"/>
    <w:qFormat/>
    <w:rsid w:val="009E79B6"/>
    <w:rPr>
      <w:b/>
      <w:bCs/>
    </w:rPr>
  </w:style>
  <w:style w:type="paragraph" w:styleId="z-">
    <w:name w:val="HTML Top of Form"/>
    <w:basedOn w:val="a9"/>
    <w:next w:val="a9"/>
    <w:link w:val="z-0"/>
    <w:hidden/>
    <w:uiPriority w:val="99"/>
    <w:unhideWhenUsed/>
    <w:rsid w:val="009E79B6"/>
    <w:pPr>
      <w:pBdr>
        <w:bottom w:val="single" w:sz="6" w:space="1" w:color="auto"/>
      </w:pBdr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a"/>
    <w:link w:val="z-"/>
    <w:uiPriority w:val="99"/>
    <w:rsid w:val="009E79B6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9"/>
    <w:next w:val="a9"/>
    <w:link w:val="z-2"/>
    <w:hidden/>
    <w:uiPriority w:val="99"/>
    <w:unhideWhenUsed/>
    <w:rsid w:val="009E79B6"/>
    <w:pPr>
      <w:pBdr>
        <w:top w:val="single" w:sz="6" w:space="1" w:color="auto"/>
      </w:pBdr>
      <w:ind w:firstLine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a"/>
    <w:link w:val="z-1"/>
    <w:uiPriority w:val="99"/>
    <w:rsid w:val="009E79B6"/>
    <w:rPr>
      <w:rFonts w:ascii="Arial" w:hAnsi="Arial" w:cs="Arial"/>
      <w:vanish/>
      <w:sz w:val="16"/>
      <w:szCs w:val="16"/>
    </w:rPr>
  </w:style>
  <w:style w:type="paragraph" w:customStyle="1" w:styleId="zagl">
    <w:name w:val="zag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uth">
    <w:name w:val="auth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place">
    <w:name w:val="plac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nnot">
    <w:name w:val="anno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hp">
    <w:name w:val="hp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jus">
    <w:name w:val="aju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project">
    <w:name w:val="projec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inlineproject">
    <w:name w:val="inlineprojec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redline">
    <w:name w:val="redlin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author">
    <w:name w:val="author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itxtrstitxtrstspanitxthookspan">
    <w:name w:val="itxtrst itxtrstspan itxthookspan"/>
    <w:rsid w:val="009E79B6"/>
  </w:style>
  <w:style w:type="paragraph" w:customStyle="1" w:styleId="zag1l">
    <w:name w:val="zag1l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text">
    <w:name w:val="text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affff3">
    <w:name w:val="Глава Знак"/>
    <w:aliases w:val="(раздел) Знак Знак"/>
    <w:rsid w:val="009E79B6"/>
    <w:rPr>
      <w:rFonts w:cs="Courier New"/>
      <w:b/>
      <w:caps/>
      <w:sz w:val="24"/>
      <w:szCs w:val="24"/>
    </w:rPr>
  </w:style>
  <w:style w:type="character" w:customStyle="1" w:styleId="affff4">
    <w:name w:val="(приложение) Знак Знак"/>
    <w:rsid w:val="009E79B6"/>
    <w:rPr>
      <w:rFonts w:cs="Courier New"/>
      <w:i/>
      <w:sz w:val="24"/>
      <w:szCs w:val="24"/>
    </w:rPr>
  </w:style>
  <w:style w:type="paragraph" w:customStyle="1" w:styleId="10">
    <w:name w:val="Нумерованный список1"/>
    <w:basedOn w:val="a0"/>
    <w:link w:val="1a"/>
    <w:rsid w:val="009E79B6"/>
    <w:pPr>
      <w:numPr>
        <w:numId w:val="8"/>
      </w:numPr>
      <w:tabs>
        <w:tab w:val="clear" w:pos="227"/>
        <w:tab w:val="num" w:pos="454"/>
        <w:tab w:val="left" w:pos="1219"/>
      </w:tabs>
      <w:ind w:left="0"/>
      <w:jc w:val="left"/>
    </w:pPr>
    <w:rPr>
      <w:rFonts w:ascii="Arial" w:hAnsi="Arial"/>
      <w:sz w:val="20"/>
      <w:szCs w:val="24"/>
    </w:rPr>
  </w:style>
  <w:style w:type="table" w:customStyle="1" w:styleId="510">
    <w:name w:val="Сетка таблицы 51"/>
    <w:basedOn w:val="ab"/>
    <w:rsid w:val="009E79B6"/>
    <w:tblPr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Autospacing="0" w:afterLines="0" w:afterAutospacing="0"/>
      </w:pPr>
      <w:rPr>
        <w:b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cBorders>
        <w:shd w:val="clear" w:color="auto" w:fill="F3F3F3"/>
        <w:vAlign w:val="center"/>
      </w:tcPr>
    </w:tblStylePr>
  </w:style>
  <w:style w:type="paragraph" w:customStyle="1" w:styleId="affff5">
    <w:name w:val="Введ_Закл"/>
    <w:basedOn w:val="12"/>
    <w:next w:val="a9"/>
    <w:semiHidden/>
    <w:rsid w:val="009E79B6"/>
    <w:pPr>
      <w:pageBreakBefore w:val="0"/>
      <w:numPr>
        <w:numId w:val="0"/>
      </w:numPr>
      <w:tabs>
        <w:tab w:val="left" w:pos="1134"/>
        <w:tab w:val="left" w:pos="1985"/>
        <w:tab w:val="left" w:pos="2694"/>
      </w:tabs>
      <w:suppressAutoHyphens/>
      <w:spacing w:before="240" w:after="360"/>
      <w:ind w:firstLine="720"/>
    </w:pPr>
    <w:rPr>
      <w:rFonts w:ascii="Arial" w:eastAsia="Times New Roman" w:hAnsi="Arial" w:cs="Arial"/>
      <w:caps w:val="0"/>
      <w:szCs w:val="28"/>
    </w:rPr>
  </w:style>
  <w:style w:type="paragraph" w:customStyle="1" w:styleId="1b">
    <w:name w:val="Маркированный список1"/>
    <w:basedOn w:val="a1"/>
    <w:semiHidden/>
    <w:rsid w:val="009E79B6"/>
    <w:pPr>
      <w:numPr>
        <w:numId w:val="0"/>
      </w:numPr>
      <w:tabs>
        <w:tab w:val="left" w:pos="397"/>
        <w:tab w:val="num" w:pos="700"/>
      </w:tabs>
      <w:ind w:firstLine="340"/>
    </w:pPr>
    <w:rPr>
      <w:rFonts w:ascii="Arial" w:eastAsia="Times New Roman" w:hAnsi="Arial" w:cs="Arial"/>
      <w:sz w:val="20"/>
      <w:szCs w:val="20"/>
    </w:rPr>
  </w:style>
  <w:style w:type="paragraph" w:customStyle="1" w:styleId="1c">
    <w:name w:val="1"/>
    <w:basedOn w:val="a9"/>
    <w:next w:val="a9"/>
    <w:rsid w:val="009E79B6"/>
    <w:pPr>
      <w:ind w:firstLine="340"/>
    </w:pPr>
    <w:rPr>
      <w:rFonts w:ascii="Arial" w:eastAsia="Times New Roman" w:hAnsi="Arial" w:cs="Arial"/>
      <w:sz w:val="20"/>
      <w:szCs w:val="24"/>
    </w:rPr>
  </w:style>
  <w:style w:type="paragraph" w:styleId="affff6">
    <w:name w:val="Plain Text"/>
    <w:basedOn w:val="a9"/>
    <w:link w:val="affff7"/>
    <w:uiPriority w:val="99"/>
    <w:rsid w:val="009E79B6"/>
    <w:pPr>
      <w:ind w:firstLine="227"/>
    </w:pPr>
    <w:rPr>
      <w:rFonts w:ascii="Courier New" w:eastAsia="Times New Roman" w:hAnsi="Courier New" w:cs="Arial"/>
      <w:sz w:val="20"/>
    </w:rPr>
  </w:style>
  <w:style w:type="character" w:customStyle="1" w:styleId="affff7">
    <w:name w:val="Текст Знак"/>
    <w:basedOn w:val="aa"/>
    <w:link w:val="affff6"/>
    <w:uiPriority w:val="99"/>
    <w:rsid w:val="009E79B6"/>
    <w:rPr>
      <w:rFonts w:ascii="Courier New" w:hAnsi="Courier New" w:cs="Arial"/>
    </w:rPr>
  </w:style>
  <w:style w:type="paragraph" w:customStyle="1" w:styleId="affff8">
    <w:name w:val="Осн"/>
    <w:basedOn w:val="a9"/>
    <w:semiHidden/>
    <w:rsid w:val="009E79B6"/>
    <w:pPr>
      <w:spacing w:line="312" w:lineRule="auto"/>
      <w:ind w:firstLine="340"/>
    </w:pPr>
    <w:rPr>
      <w:rFonts w:ascii="Courier New" w:eastAsia="Times New Roman" w:hAnsi="Courier New" w:cs="Courier New"/>
      <w:sz w:val="20"/>
    </w:rPr>
  </w:style>
  <w:style w:type="paragraph" w:customStyle="1" w:styleId="affff9">
    <w:name w:val="ВВЕДЕНИЕ"/>
    <w:basedOn w:val="a9"/>
    <w:next w:val="a9"/>
    <w:semiHidden/>
    <w:rsid w:val="009E79B6"/>
    <w:pPr>
      <w:keepNext/>
      <w:suppressAutoHyphens/>
      <w:spacing w:before="360" w:after="240" w:line="360" w:lineRule="auto"/>
      <w:ind w:firstLine="340"/>
    </w:pPr>
    <w:rPr>
      <w:rFonts w:ascii="Arial" w:eastAsia="Times New Roman" w:hAnsi="Arial" w:cs="Arial"/>
      <w:b/>
      <w:caps/>
      <w:snapToGrid w:val="0"/>
      <w:kern w:val="28"/>
      <w:sz w:val="22"/>
    </w:rPr>
  </w:style>
  <w:style w:type="table" w:styleId="1d">
    <w:name w:val="Table Grid 1"/>
    <w:basedOn w:val="ab"/>
    <w:rsid w:val="009E79B6"/>
    <w:pPr>
      <w:widowControl w:val="0"/>
      <w:ind w:firstLine="34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2e">
    <w:name w:val="Заголовок 2 Знак Знак"/>
    <w:semiHidden/>
    <w:rsid w:val="009E79B6"/>
    <w:rPr>
      <w:rFonts w:ascii="Arial" w:hAnsi="Arial" w:cs="Arial"/>
      <w:b/>
      <w:smallCaps/>
      <w:szCs w:val="24"/>
      <w:lang w:val="ru-RU" w:eastAsia="ru-RU" w:bidi="ar-SA"/>
    </w:rPr>
  </w:style>
  <w:style w:type="character" w:customStyle="1" w:styleId="55">
    <w:name w:val="Заголовок 5 Знак Знак Знак"/>
    <w:basedOn w:val="aa"/>
    <w:rsid w:val="00877344"/>
    <w:rPr>
      <w:rFonts w:eastAsia="MS Mincho"/>
      <w:i/>
      <w:sz w:val="28"/>
      <w:szCs w:val="24"/>
      <w:lang w:val="ru-RU" w:eastAsia="ru-RU" w:bidi="ar-SA"/>
    </w:rPr>
  </w:style>
  <w:style w:type="paragraph" w:customStyle="1" w:styleId="-">
    <w:name w:val="Название-"/>
    <w:basedOn w:val="a9"/>
    <w:next w:val="a9"/>
    <w:semiHidden/>
    <w:rsid w:val="009E79B6"/>
    <w:pPr>
      <w:suppressLineNumbers/>
      <w:tabs>
        <w:tab w:val="left" w:pos="2694"/>
      </w:tabs>
      <w:suppressAutoHyphens/>
      <w:spacing w:before="120" w:after="120" w:line="360" w:lineRule="auto"/>
      <w:ind w:firstLine="709"/>
      <w:jc w:val="center"/>
      <w:outlineLvl w:val="0"/>
    </w:pPr>
    <w:rPr>
      <w:rFonts w:eastAsia="Times New Roman"/>
      <w:b/>
      <w:caps/>
      <w:kern w:val="28"/>
      <w:sz w:val="36"/>
    </w:rPr>
  </w:style>
  <w:style w:type="paragraph" w:customStyle="1" w:styleId="affffa">
    <w:name w:val="Приложение"/>
    <w:basedOn w:val="a9"/>
    <w:semiHidden/>
    <w:rsid w:val="009E79B6"/>
    <w:pPr>
      <w:pageBreakBefore/>
      <w:tabs>
        <w:tab w:val="left" w:pos="3317"/>
        <w:tab w:val="num" w:pos="3960"/>
      </w:tabs>
      <w:suppressAutoHyphens/>
      <w:spacing w:after="360"/>
      <w:ind w:left="720" w:firstLine="0"/>
      <w:jc w:val="left"/>
      <w:outlineLvl w:val="0"/>
    </w:pPr>
    <w:rPr>
      <w:rFonts w:eastAsia="Times New Roman"/>
      <w:b/>
      <w:caps/>
      <w:sz w:val="20"/>
      <w:szCs w:val="24"/>
    </w:rPr>
  </w:style>
  <w:style w:type="paragraph" w:customStyle="1" w:styleId="1e">
    <w:name w:val="Приложение1"/>
    <w:basedOn w:val="affffa"/>
    <w:semiHidden/>
    <w:rsid w:val="009E79B6"/>
    <w:pPr>
      <w:pageBreakBefore w:val="0"/>
      <w:spacing w:before="360" w:after="240"/>
      <w:outlineLvl w:val="1"/>
    </w:pPr>
  </w:style>
  <w:style w:type="paragraph" w:customStyle="1" w:styleId="1f">
    <w:name w:val="Стиль1"/>
    <w:basedOn w:val="a9"/>
    <w:link w:val="1f0"/>
    <w:semiHidden/>
    <w:rsid w:val="009E79B6"/>
    <w:pPr>
      <w:tabs>
        <w:tab w:val="num" w:pos="643"/>
        <w:tab w:val="num" w:pos="927"/>
      </w:tabs>
      <w:spacing w:line="360" w:lineRule="auto"/>
      <w:ind w:firstLine="567"/>
    </w:pPr>
    <w:rPr>
      <w:rFonts w:eastAsia="Times New Roman"/>
      <w:sz w:val="28"/>
    </w:rPr>
  </w:style>
  <w:style w:type="paragraph" w:customStyle="1" w:styleId="39">
    <w:name w:val="Стиль3"/>
    <w:basedOn w:val="aff6"/>
    <w:semiHidden/>
    <w:rsid w:val="009E79B6"/>
    <w:pPr>
      <w:tabs>
        <w:tab w:val="num" w:pos="927"/>
        <w:tab w:val="num" w:pos="1080"/>
      </w:tabs>
      <w:spacing w:after="0" w:line="360" w:lineRule="auto"/>
      <w:ind w:firstLine="567"/>
    </w:pPr>
    <w:rPr>
      <w:rFonts w:ascii="Arial" w:hAnsi="Arial"/>
      <w:sz w:val="20"/>
      <w:szCs w:val="20"/>
    </w:rPr>
  </w:style>
  <w:style w:type="paragraph" w:customStyle="1" w:styleId="a8">
    <w:name w:val="Перечисление"/>
    <w:basedOn w:val="a9"/>
    <w:semiHidden/>
    <w:rsid w:val="009E79B6"/>
    <w:pPr>
      <w:numPr>
        <w:numId w:val="9"/>
      </w:numPr>
      <w:spacing w:line="360" w:lineRule="auto"/>
      <w:jc w:val="left"/>
    </w:pPr>
    <w:rPr>
      <w:rFonts w:eastAsia="Times New Roman"/>
      <w:sz w:val="28"/>
    </w:rPr>
  </w:style>
  <w:style w:type="paragraph" w:customStyle="1" w:styleId="3a">
    <w:name w:val="Уровень3"/>
    <w:basedOn w:val="a9"/>
    <w:autoRedefine/>
    <w:semiHidden/>
    <w:rsid w:val="009E79B6"/>
    <w:pPr>
      <w:tabs>
        <w:tab w:val="left" w:pos="540"/>
        <w:tab w:val="left" w:pos="900"/>
      </w:tabs>
      <w:spacing w:line="360" w:lineRule="auto"/>
      <w:ind w:firstLine="851"/>
    </w:pPr>
    <w:rPr>
      <w:rFonts w:eastAsia="Times New Roman"/>
      <w:sz w:val="28"/>
    </w:rPr>
  </w:style>
  <w:style w:type="paragraph" w:customStyle="1" w:styleId="1">
    <w:name w:val="Уровень1"/>
    <w:basedOn w:val="a9"/>
    <w:semiHidden/>
    <w:rsid w:val="009E79B6"/>
    <w:pPr>
      <w:numPr>
        <w:numId w:val="10"/>
      </w:numPr>
      <w:spacing w:before="360" w:after="120"/>
    </w:pPr>
    <w:rPr>
      <w:rFonts w:ascii="Arial" w:eastAsia="Times New Roman" w:hAnsi="Arial"/>
      <w:b/>
      <w:sz w:val="28"/>
    </w:rPr>
  </w:style>
  <w:style w:type="paragraph" w:customStyle="1" w:styleId="20">
    <w:name w:val="Уровень2"/>
    <w:basedOn w:val="a9"/>
    <w:autoRedefine/>
    <w:semiHidden/>
    <w:rsid w:val="009E79B6"/>
    <w:pPr>
      <w:numPr>
        <w:ilvl w:val="1"/>
        <w:numId w:val="10"/>
      </w:numPr>
      <w:tabs>
        <w:tab w:val="clear" w:pos="792"/>
        <w:tab w:val="left" w:pos="540"/>
      </w:tabs>
      <w:spacing w:before="120" w:after="120"/>
      <w:ind w:left="0" w:hanging="6"/>
    </w:pPr>
    <w:rPr>
      <w:rFonts w:eastAsia="Times New Roman"/>
      <w:sz w:val="26"/>
    </w:rPr>
  </w:style>
  <w:style w:type="paragraph" w:customStyle="1" w:styleId="41">
    <w:name w:val="Уровень4"/>
    <w:basedOn w:val="a9"/>
    <w:autoRedefine/>
    <w:semiHidden/>
    <w:rsid w:val="009E79B6"/>
    <w:pPr>
      <w:numPr>
        <w:ilvl w:val="3"/>
        <w:numId w:val="10"/>
      </w:numPr>
      <w:tabs>
        <w:tab w:val="clear" w:pos="2160"/>
        <w:tab w:val="num" w:pos="360"/>
        <w:tab w:val="left" w:pos="540"/>
        <w:tab w:val="left" w:pos="900"/>
      </w:tabs>
      <w:spacing w:line="360" w:lineRule="auto"/>
    </w:pPr>
    <w:rPr>
      <w:rFonts w:eastAsia="Times New Roman"/>
      <w:sz w:val="24"/>
      <w:lang w:val="en-US"/>
    </w:rPr>
  </w:style>
  <w:style w:type="paragraph" w:customStyle="1" w:styleId="affffb">
    <w:name w:val="Заголовок мой"/>
    <w:basedOn w:val="12"/>
    <w:semiHidden/>
    <w:rsid w:val="009E79B6"/>
    <w:pPr>
      <w:pageBreakBefore w:val="0"/>
      <w:numPr>
        <w:numId w:val="0"/>
      </w:numPr>
      <w:tabs>
        <w:tab w:val="left" w:pos="1985"/>
      </w:tabs>
      <w:spacing w:after="0" w:line="360" w:lineRule="auto"/>
    </w:pPr>
    <w:rPr>
      <w:rFonts w:ascii="Arial" w:eastAsia="Times New Roman" w:hAnsi="Arial"/>
      <w:noProof w:val="0"/>
      <w:kern w:val="0"/>
      <w:szCs w:val="24"/>
    </w:rPr>
  </w:style>
  <w:style w:type="character" w:customStyle="1" w:styleId="y5black">
    <w:name w:val="y5_black"/>
    <w:semiHidden/>
    <w:rsid w:val="009E79B6"/>
  </w:style>
  <w:style w:type="paragraph" w:customStyle="1" w:styleId="1f1">
    <w:name w:val="заголовок 1"/>
    <w:basedOn w:val="a9"/>
    <w:next w:val="a9"/>
    <w:semiHidden/>
    <w:rsid w:val="009E79B6"/>
    <w:pPr>
      <w:keepNext/>
      <w:suppressAutoHyphens/>
      <w:spacing w:before="240" w:after="60" w:line="360" w:lineRule="auto"/>
      <w:ind w:firstLine="0"/>
      <w:jc w:val="center"/>
    </w:pPr>
    <w:rPr>
      <w:rFonts w:eastAsia="Times New Roman"/>
      <w:b/>
      <w:caps/>
      <w:snapToGrid w:val="0"/>
      <w:kern w:val="28"/>
      <w:sz w:val="28"/>
    </w:rPr>
  </w:style>
  <w:style w:type="paragraph" w:customStyle="1" w:styleId="350">
    <w:name w:val="СтильДок35"/>
    <w:basedOn w:val="a9"/>
    <w:semiHidden/>
    <w:rsid w:val="009E79B6"/>
    <w:pPr>
      <w:spacing w:line="360" w:lineRule="auto"/>
      <w:ind w:firstLine="709"/>
    </w:pPr>
    <w:rPr>
      <w:rFonts w:eastAsia="Times New Roman"/>
      <w:sz w:val="28"/>
      <w:lang w:val="en-US"/>
    </w:rPr>
  </w:style>
  <w:style w:type="character" w:customStyle="1" w:styleId="afff0">
    <w:name w:val="ИАСУ Знак"/>
    <w:link w:val="afff"/>
    <w:semiHidden/>
    <w:rsid w:val="009E79B6"/>
    <w:rPr>
      <w:rFonts w:cs="Courier New"/>
      <w:sz w:val="28"/>
      <w:szCs w:val="24"/>
    </w:rPr>
  </w:style>
  <w:style w:type="paragraph" w:customStyle="1" w:styleId="a2">
    <w:name w:val="ГОСТ(нум_список)"/>
    <w:basedOn w:val="aff0"/>
    <w:semiHidden/>
    <w:rsid w:val="009E79B6"/>
    <w:pPr>
      <w:numPr>
        <w:numId w:val="11"/>
      </w:numPr>
      <w:spacing w:after="100" w:afterAutospacing="1" w:line="360" w:lineRule="auto"/>
    </w:pPr>
    <w:rPr>
      <w:rFonts w:eastAsia="MS Mincho"/>
      <w:sz w:val="28"/>
      <w:szCs w:val="20"/>
    </w:rPr>
  </w:style>
  <w:style w:type="character" w:customStyle="1" w:styleId="y5blacky5bg">
    <w:name w:val="y5_black y5_bg"/>
    <w:semiHidden/>
    <w:rsid w:val="009E79B6"/>
  </w:style>
  <w:style w:type="paragraph" w:styleId="affffc">
    <w:name w:val="caption"/>
    <w:basedOn w:val="a9"/>
    <w:qFormat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objectname">
    <w:name w:val="objectname"/>
    <w:rsid w:val="009E79B6"/>
  </w:style>
  <w:style w:type="character" w:customStyle="1" w:styleId="1a">
    <w:name w:val="Нумерованный список1 Знак Знак"/>
    <w:link w:val="10"/>
    <w:rsid w:val="009E79B6"/>
    <w:rPr>
      <w:rFonts w:ascii="Arial" w:eastAsia="MS Mincho" w:hAnsi="Arial"/>
      <w:szCs w:val="24"/>
    </w:rPr>
  </w:style>
  <w:style w:type="character" w:styleId="affffd">
    <w:name w:val="FollowedHyperlink"/>
    <w:rsid w:val="009E79B6"/>
    <w:rPr>
      <w:color w:val="800080"/>
      <w:u w:val="single"/>
    </w:rPr>
  </w:style>
  <w:style w:type="paragraph" w:customStyle="1" w:styleId="Figure">
    <w:name w:val="Figure"/>
    <w:basedOn w:val="34"/>
    <w:next w:val="a9"/>
    <w:semiHidden/>
    <w:rsid w:val="009E79B6"/>
    <w:pPr>
      <w:snapToGrid w:val="0"/>
      <w:spacing w:after="120" w:line="240" w:lineRule="exact"/>
      <w:ind w:firstLine="0"/>
      <w:jc w:val="center"/>
    </w:pPr>
    <w:rPr>
      <w:rFonts w:eastAsia="PMingLiU" w:cs="Times New Roman"/>
      <w:b/>
      <w:color w:val="000000"/>
      <w:sz w:val="20"/>
      <w:szCs w:val="20"/>
      <w:lang w:val="en-US" w:eastAsia="zh-TW"/>
    </w:rPr>
  </w:style>
  <w:style w:type="paragraph" w:customStyle="1" w:styleId="Head1">
    <w:name w:val="Head 1"/>
    <w:basedOn w:val="a9"/>
    <w:next w:val="a9"/>
    <w:semiHidden/>
    <w:rsid w:val="009E79B6"/>
    <w:pPr>
      <w:spacing w:line="240" w:lineRule="exact"/>
      <w:ind w:firstLine="0"/>
      <w:jc w:val="left"/>
    </w:pPr>
    <w:rPr>
      <w:rFonts w:eastAsia="SimSun"/>
      <w:b/>
      <w:sz w:val="24"/>
      <w:lang w:val="en-US" w:eastAsia="zh-CN"/>
    </w:rPr>
  </w:style>
  <w:style w:type="paragraph" w:customStyle="1" w:styleId="Head2">
    <w:name w:val="Head 2"/>
    <w:basedOn w:val="a9"/>
    <w:next w:val="a9"/>
    <w:semiHidden/>
    <w:rsid w:val="009E79B6"/>
    <w:pPr>
      <w:spacing w:line="240" w:lineRule="exact"/>
      <w:ind w:firstLine="0"/>
    </w:pPr>
    <w:rPr>
      <w:rFonts w:eastAsia="SimSun"/>
      <w:b/>
      <w:sz w:val="22"/>
      <w:szCs w:val="22"/>
      <w:lang w:val="en-US" w:eastAsia="zh-CN"/>
    </w:rPr>
  </w:style>
  <w:style w:type="paragraph" w:customStyle="1" w:styleId="Ahead">
    <w:name w:val="Ahead"/>
    <w:basedOn w:val="31"/>
    <w:semiHidden/>
    <w:rsid w:val="009E79B6"/>
    <w:pPr>
      <w:widowControl w:val="0"/>
      <w:numPr>
        <w:ilvl w:val="0"/>
        <w:numId w:val="0"/>
      </w:numPr>
      <w:suppressAutoHyphens w:val="0"/>
      <w:spacing w:before="0" w:after="0"/>
      <w:jc w:val="center"/>
    </w:pPr>
    <w:rPr>
      <w:rFonts w:eastAsia="SimSun"/>
      <w:b/>
      <w:caps w:val="0"/>
      <w:noProof w:val="0"/>
      <w:color w:val="943634"/>
      <w:sz w:val="28"/>
      <w:szCs w:val="20"/>
      <w:lang w:val="en-US" w:eastAsia="zh-CN"/>
    </w:rPr>
  </w:style>
  <w:style w:type="paragraph" w:customStyle="1" w:styleId="Aname">
    <w:name w:val="Aname"/>
    <w:basedOn w:val="a9"/>
    <w:semiHidden/>
    <w:rsid w:val="009E79B6"/>
    <w:pPr>
      <w:ind w:firstLine="0"/>
      <w:jc w:val="center"/>
    </w:pPr>
    <w:rPr>
      <w:rFonts w:eastAsia="SimSun"/>
      <w:sz w:val="24"/>
      <w:lang w:eastAsia="zh-CN"/>
    </w:rPr>
  </w:style>
  <w:style w:type="paragraph" w:customStyle="1" w:styleId="Jhead">
    <w:name w:val="Jhead"/>
    <w:basedOn w:val="21"/>
    <w:semiHidden/>
    <w:rsid w:val="009E79B6"/>
    <w:pPr>
      <w:keepLines/>
      <w:numPr>
        <w:ilvl w:val="0"/>
        <w:numId w:val="0"/>
      </w:numPr>
      <w:suppressAutoHyphens w:val="0"/>
      <w:spacing w:before="480" w:after="240"/>
    </w:pPr>
    <w:rPr>
      <w:rFonts w:eastAsia="SimSun"/>
      <w:caps w:val="0"/>
      <w:sz w:val="24"/>
      <w:szCs w:val="20"/>
      <w:lang w:eastAsia="en-US"/>
    </w:rPr>
  </w:style>
  <w:style w:type="paragraph" w:customStyle="1" w:styleId="Jnum">
    <w:name w:val="Jnum"/>
    <w:basedOn w:val="a9"/>
    <w:semiHidden/>
    <w:rsid w:val="009E79B6"/>
    <w:pPr>
      <w:numPr>
        <w:numId w:val="12"/>
      </w:numPr>
      <w:tabs>
        <w:tab w:val="clear" w:pos="1080"/>
        <w:tab w:val="left" w:pos="-1985"/>
        <w:tab w:val="num" w:pos="360"/>
      </w:tabs>
      <w:ind w:left="360"/>
    </w:pPr>
    <w:rPr>
      <w:rFonts w:eastAsia="SimSun"/>
      <w:sz w:val="20"/>
      <w:lang w:eastAsia="en-US"/>
    </w:rPr>
  </w:style>
  <w:style w:type="paragraph" w:customStyle="1" w:styleId="Jmark">
    <w:name w:val="Jmark"/>
    <w:basedOn w:val="a9"/>
    <w:semiHidden/>
    <w:rsid w:val="009E79B6"/>
    <w:pPr>
      <w:numPr>
        <w:numId w:val="13"/>
      </w:numPr>
    </w:pPr>
    <w:rPr>
      <w:rFonts w:eastAsia="SimSun"/>
      <w:sz w:val="20"/>
      <w:lang w:eastAsia="en-US"/>
    </w:rPr>
  </w:style>
  <w:style w:type="paragraph" w:customStyle="1" w:styleId="Jhead2">
    <w:name w:val="Jhead2"/>
    <w:basedOn w:val="a9"/>
    <w:semiHidden/>
    <w:rsid w:val="009E79B6"/>
    <w:pPr>
      <w:keepNext/>
      <w:spacing w:before="240" w:after="60"/>
      <w:ind w:firstLine="0"/>
      <w:jc w:val="left"/>
      <w:outlineLvl w:val="2"/>
    </w:pPr>
    <w:rPr>
      <w:rFonts w:eastAsia="SimSun"/>
      <w:i/>
      <w:sz w:val="24"/>
      <w:szCs w:val="24"/>
      <w:lang w:eastAsia="zh-CN"/>
    </w:rPr>
  </w:style>
  <w:style w:type="paragraph" w:customStyle="1" w:styleId="Jfig">
    <w:name w:val="Jfig"/>
    <w:basedOn w:val="a9"/>
    <w:semiHidden/>
    <w:rsid w:val="009E79B6"/>
    <w:pPr>
      <w:spacing w:before="120" w:after="240"/>
      <w:ind w:firstLine="0"/>
      <w:jc w:val="center"/>
    </w:pPr>
    <w:rPr>
      <w:rFonts w:eastAsia="SimSun"/>
      <w:b/>
      <w:sz w:val="20"/>
      <w:lang w:eastAsia="en-US"/>
    </w:rPr>
  </w:style>
  <w:style w:type="paragraph" w:customStyle="1" w:styleId="Jhead3">
    <w:name w:val="Jhead3"/>
    <w:basedOn w:val="a9"/>
    <w:semiHidden/>
    <w:rsid w:val="009E79B6"/>
    <w:pPr>
      <w:ind w:firstLine="0"/>
      <w:jc w:val="left"/>
    </w:pPr>
    <w:rPr>
      <w:rFonts w:eastAsia="SimSun"/>
      <w:b/>
      <w:bCs/>
      <w:iCs/>
      <w:sz w:val="20"/>
      <w:lang w:eastAsia="zh-CN"/>
    </w:rPr>
  </w:style>
  <w:style w:type="paragraph" w:customStyle="1" w:styleId="45">
    <w:name w:val="Заголовок 4~"/>
    <w:basedOn w:val="43"/>
    <w:semiHidden/>
    <w:rsid w:val="009E79B6"/>
    <w:pPr>
      <w:numPr>
        <w:ilvl w:val="2"/>
        <w:numId w:val="0"/>
      </w:numPr>
      <w:tabs>
        <w:tab w:val="num" w:pos="1080"/>
      </w:tabs>
      <w:spacing w:before="720" w:after="720"/>
      <w:ind w:left="1080" w:hanging="360"/>
    </w:pPr>
    <w:rPr>
      <w:rFonts w:eastAsia="SimSun"/>
      <w:spacing w:val="0"/>
      <w:sz w:val="32"/>
      <w:szCs w:val="24"/>
      <w:lang w:eastAsia="zh-CN"/>
    </w:rPr>
  </w:style>
  <w:style w:type="paragraph" w:customStyle="1" w:styleId="Text0">
    <w:name w:val="Text"/>
    <w:basedOn w:val="a9"/>
    <w:semiHidden/>
    <w:rsid w:val="009E79B6"/>
    <w:pPr>
      <w:spacing w:after="60"/>
      <w:ind w:firstLine="0"/>
    </w:pPr>
    <w:rPr>
      <w:rFonts w:eastAsia="Times New Roman"/>
      <w:sz w:val="22"/>
      <w:lang w:eastAsia="zh-CN"/>
    </w:rPr>
  </w:style>
  <w:style w:type="paragraph" w:customStyle="1" w:styleId="Bulletedlist">
    <w:name w:val="Bulleted list"/>
    <w:basedOn w:val="Text0"/>
    <w:semiHidden/>
    <w:rsid w:val="009E79B6"/>
    <w:pPr>
      <w:tabs>
        <w:tab w:val="num" w:pos="643"/>
      </w:tabs>
      <w:ind w:left="643" w:hanging="360"/>
    </w:pPr>
  </w:style>
  <w:style w:type="character" w:customStyle="1" w:styleId="Code">
    <w:name w:val="Code"/>
    <w:semiHidden/>
    <w:rsid w:val="009E79B6"/>
    <w:rPr>
      <w:rFonts w:ascii="Courier New" w:hAnsi="Courier New"/>
    </w:rPr>
  </w:style>
  <w:style w:type="paragraph" w:customStyle="1" w:styleId="Rule">
    <w:name w:val="Rule"/>
    <w:basedOn w:val="a9"/>
    <w:semiHidden/>
    <w:rsid w:val="009E79B6"/>
    <w:pPr>
      <w:ind w:left="720" w:right="720" w:firstLine="0"/>
      <w:jc w:val="left"/>
    </w:pPr>
    <w:rPr>
      <w:rFonts w:eastAsia="Times New Roman"/>
      <w:i/>
      <w:sz w:val="24"/>
      <w:lang w:eastAsia="zh-CN"/>
    </w:rPr>
  </w:style>
  <w:style w:type="paragraph" w:customStyle="1" w:styleId="Step">
    <w:name w:val="Step"/>
    <w:basedOn w:val="a9"/>
    <w:semiHidden/>
    <w:rsid w:val="009E79B6"/>
    <w:pPr>
      <w:tabs>
        <w:tab w:val="num" w:pos="1080"/>
      </w:tabs>
      <w:spacing w:before="240" w:after="60"/>
      <w:ind w:left="360" w:hanging="360"/>
      <w:jc w:val="left"/>
    </w:pPr>
    <w:rPr>
      <w:rFonts w:ascii="Arial" w:eastAsia="Times New Roman" w:hAnsi="Arial"/>
      <w:b/>
      <w:sz w:val="26"/>
      <w:lang w:eastAsia="zh-CN"/>
    </w:rPr>
  </w:style>
  <w:style w:type="paragraph" w:customStyle="1" w:styleId="Reference">
    <w:name w:val="Reference"/>
    <w:basedOn w:val="a9"/>
    <w:semiHidden/>
    <w:rsid w:val="009E79B6"/>
    <w:pPr>
      <w:spacing w:after="120"/>
      <w:ind w:firstLine="0"/>
      <w:jc w:val="left"/>
    </w:pPr>
    <w:rPr>
      <w:rFonts w:eastAsia="Times New Roman"/>
      <w:sz w:val="22"/>
      <w:lang w:eastAsia="zh-CN"/>
    </w:rPr>
  </w:style>
  <w:style w:type="numbering" w:styleId="111111">
    <w:name w:val="Outline List 2"/>
    <w:basedOn w:val="ac"/>
    <w:rsid w:val="009E79B6"/>
    <w:pPr>
      <w:numPr>
        <w:numId w:val="21"/>
      </w:numPr>
    </w:pPr>
  </w:style>
  <w:style w:type="numbering" w:styleId="1ai">
    <w:name w:val="Outline List 1"/>
    <w:basedOn w:val="ac"/>
    <w:rsid w:val="009E79B6"/>
    <w:pPr>
      <w:numPr>
        <w:numId w:val="22"/>
      </w:numPr>
    </w:pPr>
  </w:style>
  <w:style w:type="paragraph" w:styleId="HTML2">
    <w:name w:val="HTML Address"/>
    <w:basedOn w:val="a9"/>
    <w:link w:val="HTML3"/>
    <w:rsid w:val="009E79B6"/>
    <w:rPr>
      <w:i/>
      <w:iCs/>
      <w:sz w:val="24"/>
    </w:rPr>
  </w:style>
  <w:style w:type="character" w:customStyle="1" w:styleId="HTML3">
    <w:name w:val="Адрес HTML Знак"/>
    <w:basedOn w:val="aa"/>
    <w:link w:val="HTML2"/>
    <w:rsid w:val="009E79B6"/>
    <w:rPr>
      <w:rFonts w:eastAsia="MS Mincho"/>
      <w:i/>
      <w:iCs/>
      <w:sz w:val="24"/>
    </w:rPr>
  </w:style>
  <w:style w:type="paragraph" w:styleId="affffe">
    <w:name w:val="envelope address"/>
    <w:basedOn w:val="a9"/>
    <w:rsid w:val="009E79B6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4">
    <w:name w:val="HTML Acronym"/>
    <w:rsid w:val="009E79B6"/>
  </w:style>
  <w:style w:type="paragraph" w:styleId="afffff">
    <w:name w:val="Date"/>
    <w:basedOn w:val="a9"/>
    <w:next w:val="a9"/>
    <w:link w:val="afffff0"/>
    <w:rsid w:val="009E79B6"/>
    <w:rPr>
      <w:sz w:val="24"/>
    </w:rPr>
  </w:style>
  <w:style w:type="character" w:customStyle="1" w:styleId="afffff0">
    <w:name w:val="Дата Знак"/>
    <w:basedOn w:val="aa"/>
    <w:link w:val="afffff"/>
    <w:uiPriority w:val="99"/>
    <w:rsid w:val="009E79B6"/>
    <w:rPr>
      <w:rFonts w:eastAsia="MS Mincho"/>
      <w:sz w:val="24"/>
    </w:rPr>
  </w:style>
  <w:style w:type="paragraph" w:styleId="afffff1">
    <w:name w:val="Note Heading"/>
    <w:basedOn w:val="a9"/>
    <w:next w:val="a9"/>
    <w:link w:val="afffff2"/>
    <w:rsid w:val="009E79B6"/>
    <w:rPr>
      <w:sz w:val="24"/>
    </w:rPr>
  </w:style>
  <w:style w:type="character" w:customStyle="1" w:styleId="afffff2">
    <w:name w:val="Заголовок записки Знак"/>
    <w:basedOn w:val="aa"/>
    <w:link w:val="afffff1"/>
    <w:uiPriority w:val="99"/>
    <w:rsid w:val="009E79B6"/>
    <w:rPr>
      <w:rFonts w:eastAsia="MS Mincho"/>
      <w:sz w:val="24"/>
    </w:rPr>
  </w:style>
  <w:style w:type="table" w:styleId="afffff3">
    <w:name w:val="Table Elegant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2">
    <w:name w:val="Table Subtle 1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5">
    <w:name w:val="HTML Keyboard"/>
    <w:rsid w:val="009E79B6"/>
    <w:rPr>
      <w:rFonts w:ascii="Courier New" w:hAnsi="Courier New" w:cs="Courier New"/>
      <w:sz w:val="20"/>
      <w:szCs w:val="20"/>
    </w:rPr>
  </w:style>
  <w:style w:type="table" w:styleId="1f3">
    <w:name w:val="Table Classic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lassic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b"/>
    <w:rsid w:val="009E79B6"/>
    <w:pPr>
      <w:ind w:firstLine="510"/>
      <w:jc w:val="both"/>
    </w:pPr>
    <w:rPr>
      <w:rFonts w:ascii="Calibri" w:eastAsia="Calibri" w:hAnsi="Calibri"/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2f0">
    <w:name w:val="Body Text First Indent 2"/>
    <w:basedOn w:val="aff8"/>
    <w:link w:val="2f1"/>
    <w:rsid w:val="009E79B6"/>
    <w:pPr>
      <w:ind w:firstLine="210"/>
    </w:pPr>
    <w:rPr>
      <w:sz w:val="24"/>
      <w:szCs w:val="20"/>
    </w:rPr>
  </w:style>
  <w:style w:type="character" w:customStyle="1" w:styleId="2f1">
    <w:name w:val="Красная строка 2 Знак"/>
    <w:basedOn w:val="aff9"/>
    <w:link w:val="2f0"/>
    <w:uiPriority w:val="99"/>
    <w:rsid w:val="009E79B6"/>
    <w:rPr>
      <w:rFonts w:eastAsia="MS Mincho"/>
      <w:sz w:val="24"/>
      <w:szCs w:val="30"/>
    </w:rPr>
  </w:style>
  <w:style w:type="paragraph" w:styleId="2">
    <w:name w:val="List Bullet 2"/>
    <w:basedOn w:val="a9"/>
    <w:rsid w:val="009E79B6"/>
    <w:pPr>
      <w:numPr>
        <w:numId w:val="14"/>
      </w:numPr>
    </w:pPr>
    <w:rPr>
      <w:sz w:val="24"/>
    </w:rPr>
  </w:style>
  <w:style w:type="paragraph" w:styleId="30">
    <w:name w:val="List Bullet 3"/>
    <w:basedOn w:val="a9"/>
    <w:rsid w:val="009E79B6"/>
    <w:pPr>
      <w:numPr>
        <w:numId w:val="15"/>
      </w:numPr>
    </w:pPr>
    <w:rPr>
      <w:sz w:val="24"/>
    </w:rPr>
  </w:style>
  <w:style w:type="paragraph" w:styleId="40">
    <w:name w:val="List Bullet 4"/>
    <w:basedOn w:val="a9"/>
    <w:rsid w:val="009E79B6"/>
    <w:pPr>
      <w:numPr>
        <w:numId w:val="16"/>
      </w:numPr>
    </w:pPr>
    <w:rPr>
      <w:sz w:val="24"/>
    </w:rPr>
  </w:style>
  <w:style w:type="paragraph" w:styleId="50">
    <w:name w:val="List Bullet 5"/>
    <w:basedOn w:val="a9"/>
    <w:rsid w:val="009E79B6"/>
    <w:pPr>
      <w:numPr>
        <w:numId w:val="17"/>
      </w:numPr>
    </w:pPr>
    <w:rPr>
      <w:sz w:val="24"/>
    </w:rPr>
  </w:style>
  <w:style w:type="character" w:styleId="afffff4">
    <w:name w:val="line number"/>
    <w:rsid w:val="009E79B6"/>
  </w:style>
  <w:style w:type="paragraph" w:styleId="3">
    <w:name w:val="List Number 3"/>
    <w:basedOn w:val="a9"/>
    <w:rsid w:val="009E79B6"/>
    <w:pPr>
      <w:numPr>
        <w:numId w:val="18"/>
      </w:numPr>
    </w:pPr>
    <w:rPr>
      <w:sz w:val="24"/>
    </w:rPr>
  </w:style>
  <w:style w:type="paragraph" w:styleId="4">
    <w:name w:val="List Number 4"/>
    <w:basedOn w:val="a9"/>
    <w:rsid w:val="009E79B6"/>
    <w:pPr>
      <w:numPr>
        <w:numId w:val="19"/>
      </w:numPr>
    </w:pPr>
    <w:rPr>
      <w:sz w:val="24"/>
    </w:rPr>
  </w:style>
  <w:style w:type="paragraph" w:styleId="5">
    <w:name w:val="List Number 5"/>
    <w:basedOn w:val="a9"/>
    <w:rsid w:val="009E79B6"/>
    <w:pPr>
      <w:numPr>
        <w:numId w:val="20"/>
      </w:numPr>
    </w:pPr>
    <w:rPr>
      <w:sz w:val="24"/>
    </w:rPr>
  </w:style>
  <w:style w:type="character" w:styleId="HTML6">
    <w:name w:val="HTML Sample"/>
    <w:uiPriority w:val="99"/>
    <w:rsid w:val="009E79B6"/>
    <w:rPr>
      <w:rFonts w:ascii="Courier New" w:hAnsi="Courier New" w:cs="Courier New"/>
    </w:rPr>
  </w:style>
  <w:style w:type="paragraph" w:styleId="2f2">
    <w:name w:val="envelope return"/>
    <w:basedOn w:val="a9"/>
    <w:rsid w:val="009E79B6"/>
    <w:rPr>
      <w:rFonts w:ascii="Arial" w:hAnsi="Arial" w:cs="Arial"/>
      <w:sz w:val="20"/>
    </w:rPr>
  </w:style>
  <w:style w:type="table" w:styleId="1f4">
    <w:name w:val="Table 3D effects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3D effects 2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3D effects 3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5">
    <w:name w:val="Normal Indent"/>
    <w:basedOn w:val="a9"/>
    <w:rsid w:val="009E79B6"/>
    <w:pPr>
      <w:ind w:left="708"/>
    </w:pPr>
    <w:rPr>
      <w:sz w:val="24"/>
    </w:rPr>
  </w:style>
  <w:style w:type="character" w:styleId="HTML7">
    <w:name w:val="HTML Definition"/>
    <w:rsid w:val="009E79B6"/>
    <w:rPr>
      <w:i/>
      <w:iCs/>
    </w:rPr>
  </w:style>
  <w:style w:type="character" w:styleId="HTML8">
    <w:name w:val="HTML Variable"/>
    <w:uiPriority w:val="99"/>
    <w:rsid w:val="009E79B6"/>
    <w:rPr>
      <w:i/>
      <w:iCs/>
    </w:rPr>
  </w:style>
  <w:style w:type="character" w:styleId="HTML9">
    <w:name w:val="HTML Typewriter"/>
    <w:uiPriority w:val="99"/>
    <w:rsid w:val="009E79B6"/>
    <w:rPr>
      <w:rFonts w:ascii="Courier New" w:hAnsi="Courier New" w:cs="Courier New"/>
      <w:sz w:val="20"/>
      <w:szCs w:val="20"/>
    </w:rPr>
  </w:style>
  <w:style w:type="paragraph" w:styleId="afffff6">
    <w:name w:val="Signature"/>
    <w:basedOn w:val="a9"/>
    <w:link w:val="afffff7"/>
    <w:rsid w:val="009E79B6"/>
    <w:pPr>
      <w:ind w:left="4252"/>
    </w:pPr>
    <w:rPr>
      <w:sz w:val="24"/>
    </w:rPr>
  </w:style>
  <w:style w:type="character" w:customStyle="1" w:styleId="afffff7">
    <w:name w:val="Подпись Знак"/>
    <w:basedOn w:val="aa"/>
    <w:link w:val="afffff6"/>
    <w:uiPriority w:val="99"/>
    <w:rsid w:val="009E79B6"/>
    <w:rPr>
      <w:rFonts w:eastAsia="MS Mincho"/>
      <w:sz w:val="24"/>
    </w:rPr>
  </w:style>
  <w:style w:type="paragraph" w:styleId="afffff8">
    <w:name w:val="Salutation"/>
    <w:basedOn w:val="a9"/>
    <w:next w:val="a9"/>
    <w:link w:val="afffff9"/>
    <w:rsid w:val="009E79B6"/>
    <w:rPr>
      <w:sz w:val="24"/>
    </w:rPr>
  </w:style>
  <w:style w:type="character" w:customStyle="1" w:styleId="afffff9">
    <w:name w:val="Приветствие Знак"/>
    <w:basedOn w:val="aa"/>
    <w:link w:val="afffff8"/>
    <w:uiPriority w:val="99"/>
    <w:rsid w:val="009E79B6"/>
    <w:rPr>
      <w:rFonts w:eastAsia="MS Mincho"/>
      <w:sz w:val="24"/>
    </w:rPr>
  </w:style>
  <w:style w:type="paragraph" w:styleId="afffffa">
    <w:name w:val="List Continue"/>
    <w:basedOn w:val="a9"/>
    <w:rsid w:val="009E79B6"/>
    <w:pPr>
      <w:spacing w:after="120"/>
      <w:ind w:left="283"/>
    </w:pPr>
    <w:rPr>
      <w:sz w:val="24"/>
    </w:rPr>
  </w:style>
  <w:style w:type="paragraph" w:styleId="2f4">
    <w:name w:val="List Continue 2"/>
    <w:basedOn w:val="a9"/>
    <w:rsid w:val="009E79B6"/>
    <w:pPr>
      <w:spacing w:after="120"/>
      <w:ind w:left="566"/>
    </w:pPr>
    <w:rPr>
      <w:sz w:val="24"/>
    </w:rPr>
  </w:style>
  <w:style w:type="paragraph" w:styleId="3d">
    <w:name w:val="List Continue 3"/>
    <w:basedOn w:val="a9"/>
    <w:rsid w:val="009E79B6"/>
    <w:pPr>
      <w:spacing w:after="120"/>
      <w:ind w:left="849"/>
    </w:pPr>
    <w:rPr>
      <w:sz w:val="24"/>
    </w:rPr>
  </w:style>
  <w:style w:type="paragraph" w:styleId="47">
    <w:name w:val="List Continue 4"/>
    <w:basedOn w:val="a9"/>
    <w:rsid w:val="009E79B6"/>
    <w:pPr>
      <w:spacing w:after="120"/>
      <w:ind w:left="1132"/>
    </w:pPr>
    <w:rPr>
      <w:sz w:val="24"/>
    </w:rPr>
  </w:style>
  <w:style w:type="paragraph" w:styleId="56">
    <w:name w:val="List Continue 5"/>
    <w:basedOn w:val="a9"/>
    <w:rsid w:val="009E79B6"/>
    <w:pPr>
      <w:spacing w:after="120"/>
      <w:ind w:left="1415"/>
    </w:pPr>
    <w:rPr>
      <w:sz w:val="24"/>
    </w:rPr>
  </w:style>
  <w:style w:type="table" w:styleId="1f5">
    <w:name w:val="Table Simple 1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ffb">
    <w:name w:val="Closing"/>
    <w:basedOn w:val="a9"/>
    <w:link w:val="afffffc"/>
    <w:rsid w:val="009E79B6"/>
    <w:pPr>
      <w:ind w:left="4252"/>
    </w:pPr>
    <w:rPr>
      <w:sz w:val="24"/>
    </w:rPr>
  </w:style>
  <w:style w:type="character" w:customStyle="1" w:styleId="afffffc">
    <w:name w:val="Прощание Знак"/>
    <w:basedOn w:val="aa"/>
    <w:link w:val="afffffb"/>
    <w:uiPriority w:val="99"/>
    <w:rsid w:val="009E79B6"/>
    <w:rPr>
      <w:rFonts w:eastAsia="MS Mincho"/>
      <w:sz w:val="24"/>
    </w:rPr>
  </w:style>
  <w:style w:type="table" w:styleId="2f6">
    <w:name w:val="Table Grid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Grid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Grid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Table Contemporary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ffe">
    <w:name w:val="List"/>
    <w:basedOn w:val="a9"/>
    <w:rsid w:val="009E79B6"/>
    <w:pPr>
      <w:ind w:left="283" w:hanging="283"/>
    </w:pPr>
    <w:rPr>
      <w:sz w:val="24"/>
    </w:rPr>
  </w:style>
  <w:style w:type="paragraph" w:styleId="3f0">
    <w:name w:val="List 3"/>
    <w:basedOn w:val="a9"/>
    <w:rsid w:val="009E79B6"/>
    <w:pPr>
      <w:ind w:left="849" w:hanging="283"/>
    </w:pPr>
    <w:rPr>
      <w:sz w:val="24"/>
    </w:rPr>
  </w:style>
  <w:style w:type="paragraph" w:styleId="49">
    <w:name w:val="List 4"/>
    <w:basedOn w:val="a9"/>
    <w:rsid w:val="009E79B6"/>
    <w:pPr>
      <w:ind w:left="1132" w:hanging="283"/>
    </w:pPr>
    <w:rPr>
      <w:sz w:val="24"/>
    </w:rPr>
  </w:style>
  <w:style w:type="paragraph" w:styleId="58">
    <w:name w:val="List 5"/>
    <w:basedOn w:val="a9"/>
    <w:rsid w:val="009E79B6"/>
    <w:pPr>
      <w:ind w:left="1415" w:hanging="283"/>
    </w:pPr>
    <w:rPr>
      <w:sz w:val="24"/>
    </w:rPr>
  </w:style>
  <w:style w:type="table" w:styleId="affffff">
    <w:name w:val="Table Professional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a4">
    <w:name w:val="Outline List 3"/>
    <w:basedOn w:val="ac"/>
    <w:rsid w:val="009E79B6"/>
    <w:pPr>
      <w:numPr>
        <w:numId w:val="23"/>
      </w:numPr>
    </w:pPr>
  </w:style>
  <w:style w:type="table" w:styleId="1f6">
    <w:name w:val="Table Columns 1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Columns 2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b"/>
    <w:rsid w:val="009E79B6"/>
    <w:pPr>
      <w:ind w:firstLine="510"/>
      <w:jc w:val="both"/>
    </w:pPr>
    <w:rPr>
      <w:rFonts w:ascii="Calibri" w:eastAsia="Calibri" w:hAnsi="Calibri"/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b"/>
    <w:rsid w:val="009E79B6"/>
    <w:pPr>
      <w:ind w:firstLine="510"/>
      <w:jc w:val="both"/>
    </w:pPr>
    <w:rPr>
      <w:rFonts w:ascii="Calibri" w:eastAsia="Calibri" w:hAnsi="Calibri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b"/>
    <w:rsid w:val="009E79B6"/>
    <w:pPr>
      <w:ind w:firstLine="510"/>
      <w:jc w:val="both"/>
    </w:pPr>
    <w:rPr>
      <w:rFonts w:ascii="Calibri" w:eastAsia="Calibri" w:hAnsi="Calibri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-12">
    <w:name w:val="Table List 1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2">
    <w:name w:val="Table List 2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b"/>
    <w:rsid w:val="009E79B6"/>
    <w:pPr>
      <w:ind w:firstLine="510"/>
      <w:jc w:val="both"/>
    </w:pPr>
    <w:rPr>
      <w:rFonts w:ascii="Calibri" w:eastAsia="Calibri" w:hAnsi="Calibri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ffff0">
    <w:name w:val="Table Theme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7">
    <w:name w:val="Table Colorful 1"/>
    <w:basedOn w:val="ab"/>
    <w:rsid w:val="009E79B6"/>
    <w:pPr>
      <w:ind w:firstLine="510"/>
      <w:jc w:val="both"/>
    </w:pPr>
    <w:rPr>
      <w:rFonts w:ascii="Calibri" w:eastAsia="Calibri" w:hAnsi="Calibri"/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Colorful 2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Colorful 3"/>
    <w:basedOn w:val="ab"/>
    <w:rsid w:val="009E79B6"/>
    <w:pPr>
      <w:ind w:firstLine="510"/>
      <w:jc w:val="both"/>
    </w:pPr>
    <w:rPr>
      <w:rFonts w:ascii="Calibri" w:eastAsia="Calibri" w:hAnsi="Calibri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TMLa">
    <w:name w:val="HTML Cite"/>
    <w:uiPriority w:val="99"/>
    <w:rsid w:val="009E79B6"/>
    <w:rPr>
      <w:i/>
      <w:iCs/>
    </w:rPr>
  </w:style>
  <w:style w:type="paragraph" w:styleId="affffff1">
    <w:name w:val="Message Header"/>
    <w:basedOn w:val="a9"/>
    <w:link w:val="affffff2"/>
    <w:rsid w:val="009E7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affffff2">
    <w:name w:val="Шапка Знак"/>
    <w:basedOn w:val="aa"/>
    <w:link w:val="affffff1"/>
    <w:uiPriority w:val="99"/>
    <w:rsid w:val="009E79B6"/>
    <w:rPr>
      <w:rFonts w:ascii="Arial" w:eastAsia="MS Mincho" w:hAnsi="Arial" w:cs="Arial"/>
      <w:sz w:val="24"/>
      <w:szCs w:val="24"/>
      <w:shd w:val="pct20" w:color="auto" w:fill="auto"/>
    </w:rPr>
  </w:style>
  <w:style w:type="paragraph" w:styleId="affffff3">
    <w:name w:val="E-mail Signature"/>
    <w:basedOn w:val="a9"/>
    <w:link w:val="affffff4"/>
    <w:rsid w:val="009E79B6"/>
    <w:rPr>
      <w:sz w:val="24"/>
    </w:rPr>
  </w:style>
  <w:style w:type="character" w:customStyle="1" w:styleId="affffff4">
    <w:name w:val="Электронная подпись Знак"/>
    <w:basedOn w:val="aa"/>
    <w:link w:val="affffff3"/>
    <w:uiPriority w:val="99"/>
    <w:rsid w:val="009E79B6"/>
    <w:rPr>
      <w:rFonts w:eastAsia="MS Mincho"/>
      <w:sz w:val="24"/>
    </w:rPr>
  </w:style>
  <w:style w:type="character" w:styleId="affffff5">
    <w:name w:val="Placeholder Text"/>
    <w:uiPriority w:val="99"/>
    <w:semiHidden/>
    <w:rsid w:val="009E79B6"/>
    <w:rPr>
      <w:color w:val="808080"/>
    </w:rPr>
  </w:style>
  <w:style w:type="paragraph" w:styleId="affffff6">
    <w:name w:val="Title"/>
    <w:basedOn w:val="a9"/>
    <w:link w:val="affffff7"/>
    <w:qFormat/>
    <w:rsid w:val="009E79B6"/>
    <w:pPr>
      <w:ind w:firstLine="0"/>
      <w:jc w:val="center"/>
    </w:pPr>
    <w:rPr>
      <w:rFonts w:eastAsia="Times New Roman"/>
      <w:b/>
      <w:bCs/>
      <w:sz w:val="28"/>
    </w:rPr>
  </w:style>
  <w:style w:type="character" w:customStyle="1" w:styleId="affffff7">
    <w:name w:val="Название Знак"/>
    <w:basedOn w:val="aa"/>
    <w:link w:val="affffff6"/>
    <w:uiPriority w:val="99"/>
    <w:rsid w:val="009E79B6"/>
    <w:rPr>
      <w:b/>
      <w:bCs/>
      <w:sz w:val="28"/>
    </w:rPr>
  </w:style>
  <w:style w:type="paragraph" w:customStyle="1" w:styleId="a7">
    <w:name w:val="Приложение_"/>
    <w:basedOn w:val="a9"/>
    <w:semiHidden/>
    <w:rsid w:val="009E79B6"/>
    <w:pPr>
      <w:pageBreakBefore/>
      <w:numPr>
        <w:numId w:val="24"/>
      </w:numPr>
      <w:spacing w:after="480"/>
      <w:jc w:val="left"/>
    </w:pPr>
    <w:rPr>
      <w:rFonts w:eastAsia="Times New Roman" w:cs="Courier New"/>
      <w:b/>
      <w:sz w:val="24"/>
      <w:szCs w:val="24"/>
    </w:rPr>
  </w:style>
  <w:style w:type="paragraph" w:customStyle="1" w:styleId="affffff8">
    <w:name w:val="Базовый заголовок"/>
    <w:basedOn w:val="a9"/>
    <w:next w:val="aff6"/>
    <w:semiHidden/>
    <w:rsid w:val="009E79B6"/>
    <w:pPr>
      <w:keepNext/>
      <w:keepLines/>
      <w:spacing w:before="240" w:after="120"/>
      <w:ind w:firstLine="0"/>
    </w:pPr>
    <w:rPr>
      <w:rFonts w:ascii="Arial" w:eastAsia="Times New Roman" w:hAnsi="Arial"/>
      <w:b/>
      <w:noProof/>
      <w:kern w:val="28"/>
      <w:sz w:val="24"/>
    </w:rPr>
  </w:style>
  <w:style w:type="paragraph" w:customStyle="1" w:styleId="212">
    <w:name w:val="Основной текст с отступом 21"/>
    <w:rsid w:val="009E79B6"/>
    <w:pPr>
      <w:widowControl w:val="0"/>
      <w:spacing w:line="360" w:lineRule="auto"/>
      <w:ind w:left="709" w:hanging="709"/>
      <w:jc w:val="both"/>
    </w:pPr>
    <w:rPr>
      <w:sz w:val="28"/>
      <w:lang w:val="en-US"/>
    </w:rPr>
  </w:style>
  <w:style w:type="paragraph" w:customStyle="1" w:styleId="affffff9">
    <w:name w:val="Стиль"/>
    <w:rsid w:val="009E79B6"/>
    <w:pPr>
      <w:widowControl w:val="0"/>
      <w:snapToGrid w:val="0"/>
    </w:pPr>
    <w:rPr>
      <w:spacing w:val="-1"/>
      <w:w w:val="600"/>
      <w:kern w:val="3276"/>
      <w:position w:val="-1"/>
      <w:sz w:val="24"/>
    </w:rPr>
  </w:style>
  <w:style w:type="character" w:customStyle="1" w:styleId="posttitle">
    <w:name w:val="post_title"/>
    <w:rsid w:val="009E79B6"/>
    <w:rPr>
      <w:i w:val="0"/>
      <w:iCs w:val="0"/>
      <w:sz w:val="24"/>
      <w:szCs w:val="24"/>
      <w:vertAlign w:val="baseline"/>
    </w:rPr>
  </w:style>
  <w:style w:type="character" w:customStyle="1" w:styleId="apple-converted-space">
    <w:name w:val="apple-converted-space"/>
    <w:rsid w:val="009E79B6"/>
  </w:style>
  <w:style w:type="paragraph" w:customStyle="1" w:styleId="fr2">
    <w:name w:val="fr2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weblink">
    <w:name w:val="weblink"/>
    <w:semiHidden/>
    <w:rsid w:val="009E79B6"/>
  </w:style>
  <w:style w:type="character" w:customStyle="1" w:styleId="affffffa">
    <w:name w:val="МаркированныйСписок Знак"/>
    <w:rsid w:val="009E79B6"/>
    <w:rPr>
      <w:sz w:val="24"/>
      <w:lang w:val="ru-RU" w:eastAsia="en-US" w:bidi="ar-SA"/>
    </w:rPr>
  </w:style>
  <w:style w:type="paragraph" w:customStyle="1" w:styleId="affffffb">
    <w:name w:val="Маркированный"/>
    <w:basedOn w:val="a9"/>
    <w:semiHidden/>
    <w:rsid w:val="009E79B6"/>
    <w:pPr>
      <w:tabs>
        <w:tab w:val="num" w:pos="700"/>
      </w:tabs>
      <w:ind w:firstLine="340"/>
    </w:pPr>
    <w:rPr>
      <w:rFonts w:eastAsia="Times New Roman"/>
      <w:color w:val="000000"/>
      <w:sz w:val="29"/>
      <w:lang w:eastAsia="en-US"/>
    </w:rPr>
  </w:style>
  <w:style w:type="character" w:customStyle="1" w:styleId="1f8">
    <w:name w:val="Знак Знак1"/>
    <w:semiHidden/>
    <w:rsid w:val="009E79B6"/>
    <w:rPr>
      <w:rFonts w:eastAsia="MS Mincho"/>
      <w:i/>
      <w:sz w:val="22"/>
      <w:szCs w:val="22"/>
      <w:lang w:val="ru-RU" w:eastAsia="ru-RU" w:bidi="ar-SA"/>
    </w:rPr>
  </w:style>
  <w:style w:type="paragraph" w:customStyle="1" w:styleId="pheading1">
    <w:name w:val="p_heading1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6textheaderf6">
    <w:name w:val="p_06textheaderf6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06textheaderf6">
    <w:name w:val="f_06textheaderf6"/>
    <w:rsid w:val="009E79B6"/>
  </w:style>
  <w:style w:type="character" w:customStyle="1" w:styleId="fmenucommandaltm">
    <w:name w:val="f_menucommandaltm"/>
    <w:semiHidden/>
    <w:rsid w:val="009E79B6"/>
  </w:style>
  <w:style w:type="character" w:customStyle="1" w:styleId="f07hangindentattab-1f7">
    <w:name w:val="f_07hangindentattab-1f7"/>
    <w:semiHidden/>
    <w:rsid w:val="009E79B6"/>
  </w:style>
  <w:style w:type="paragraph" w:customStyle="1" w:styleId="pnotes">
    <w:name w:val="p_note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notes">
    <w:name w:val="f_notes"/>
    <w:semiHidden/>
    <w:rsid w:val="009E79B6"/>
  </w:style>
  <w:style w:type="character" w:customStyle="1" w:styleId="fbuttontextaltb">
    <w:name w:val="f_buttontextaltb"/>
    <w:semiHidden/>
    <w:rsid w:val="009E79B6"/>
  </w:style>
  <w:style w:type="paragraph" w:customStyle="1" w:styleId="p05spacer5ptf5">
    <w:name w:val="p_05spacer5ptf5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05spacer5ptf5">
    <w:name w:val="f_05spacer5ptf5"/>
    <w:rsid w:val="009E79B6"/>
  </w:style>
  <w:style w:type="character" w:customStyle="1" w:styleId="fheading1">
    <w:name w:val="f_heading1"/>
    <w:rsid w:val="009E79B6"/>
  </w:style>
  <w:style w:type="paragraph" w:customStyle="1" w:styleId="pseealso">
    <w:name w:val="p_seealso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seealso">
    <w:name w:val="f_seealso"/>
    <w:semiHidden/>
    <w:rsid w:val="009E79B6"/>
  </w:style>
  <w:style w:type="paragraph" w:customStyle="1" w:styleId="pseealsolinks">
    <w:name w:val="p_seealsolinks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seealsolinks">
    <w:name w:val="f_seealsolinks"/>
    <w:semiHidden/>
    <w:rsid w:val="009E79B6"/>
  </w:style>
  <w:style w:type="character" w:customStyle="1" w:styleId="fcodeexample">
    <w:name w:val="f_codeexample"/>
    <w:semiHidden/>
    <w:rsid w:val="009E79B6"/>
  </w:style>
  <w:style w:type="paragraph" w:customStyle="1" w:styleId="pmenucommandaltm">
    <w:name w:val="p_menucommandaltm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imagecaption">
    <w:name w:val="f_imagecaption"/>
    <w:semiHidden/>
    <w:rsid w:val="009E79B6"/>
  </w:style>
  <w:style w:type="paragraph" w:customStyle="1" w:styleId="pcodeboldctrlaltp">
    <w:name w:val="p_codeboldctrlaltp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fcodeboldctrlaltp">
    <w:name w:val="f_codeboldctrlaltp"/>
    <w:semiHidden/>
    <w:rsid w:val="009E79B6"/>
  </w:style>
  <w:style w:type="paragraph" w:customStyle="1" w:styleId="pcodeexample">
    <w:name w:val="p_codeexampl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8indentattab-2f8">
    <w:name w:val="p_08indentattab-2f8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p07hangindentattab-1f7">
    <w:name w:val="p_07hangindentattab-1f7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paragraph" w:customStyle="1" w:styleId="4b">
    <w:name w:val="заголовок 4"/>
    <w:basedOn w:val="a9"/>
    <w:next w:val="a9"/>
    <w:semiHidden/>
    <w:rsid w:val="009E79B6"/>
    <w:pPr>
      <w:keepNext/>
      <w:ind w:firstLine="0"/>
      <w:jc w:val="center"/>
    </w:pPr>
    <w:rPr>
      <w:rFonts w:eastAsia="Times New Roman"/>
      <w:sz w:val="28"/>
    </w:rPr>
  </w:style>
  <w:style w:type="paragraph" w:customStyle="1" w:styleId="732">
    <w:name w:val="732 Текст отчета"/>
    <w:basedOn w:val="a9"/>
    <w:semiHidden/>
    <w:rsid w:val="009E79B6"/>
    <w:rPr>
      <w:rFonts w:eastAsia="Times New Roman"/>
      <w:sz w:val="29"/>
      <w:szCs w:val="28"/>
    </w:rPr>
  </w:style>
  <w:style w:type="paragraph" w:customStyle="1" w:styleId="affffffc">
    <w:name w:val="Текст абзаца"/>
    <w:basedOn w:val="a9"/>
    <w:semiHidden/>
    <w:rsid w:val="009E79B6"/>
    <w:pPr>
      <w:ind w:firstLine="720"/>
      <w:jc w:val="left"/>
    </w:pPr>
    <w:rPr>
      <w:rFonts w:eastAsia="Times New Roman"/>
      <w:sz w:val="28"/>
    </w:rPr>
  </w:style>
  <w:style w:type="paragraph" w:customStyle="1" w:styleId="affffffd">
    <w:name w:val="Абзац как надо"/>
    <w:semiHidden/>
    <w:rsid w:val="009E79B6"/>
    <w:pPr>
      <w:widowControl w:val="0"/>
      <w:spacing w:before="240" w:after="120" w:line="360" w:lineRule="auto"/>
      <w:ind w:left="709" w:firstLine="720"/>
      <w:jc w:val="both"/>
    </w:pPr>
    <w:rPr>
      <w:sz w:val="28"/>
    </w:rPr>
  </w:style>
  <w:style w:type="paragraph" w:customStyle="1" w:styleId="affffffe">
    <w:name w:val="Б Список с черточкой"/>
    <w:basedOn w:val="a9"/>
    <w:autoRedefine/>
    <w:semiHidden/>
    <w:rsid w:val="009E79B6"/>
    <w:pPr>
      <w:tabs>
        <w:tab w:val="left" w:pos="567"/>
        <w:tab w:val="left" w:pos="1134"/>
        <w:tab w:val="num" w:pos="1211"/>
      </w:tabs>
    </w:pPr>
    <w:rPr>
      <w:rFonts w:eastAsia="Times New Roman"/>
      <w:sz w:val="29"/>
    </w:rPr>
  </w:style>
  <w:style w:type="paragraph" w:customStyle="1" w:styleId="220">
    <w:name w:val="Основной текст 22"/>
    <w:basedOn w:val="a9"/>
    <w:semiHidden/>
    <w:rsid w:val="009E79B6"/>
    <w:pPr>
      <w:tabs>
        <w:tab w:val="num" w:pos="1080"/>
      </w:tabs>
      <w:ind w:right="-341" w:firstLine="709"/>
      <w:jc w:val="left"/>
    </w:pPr>
    <w:rPr>
      <w:rFonts w:eastAsia="Times New Roman"/>
      <w:sz w:val="28"/>
    </w:rPr>
  </w:style>
  <w:style w:type="paragraph" w:customStyle="1" w:styleId="afffffff">
    <w:name w:val="А Основной с отступом"/>
    <w:basedOn w:val="a9"/>
    <w:semiHidden/>
    <w:rsid w:val="009E79B6"/>
    <w:pPr>
      <w:ind w:firstLine="720"/>
    </w:pPr>
    <w:rPr>
      <w:rFonts w:eastAsia="Times New Roman"/>
      <w:sz w:val="29"/>
    </w:rPr>
  </w:style>
  <w:style w:type="paragraph" w:customStyle="1" w:styleId="afffffff0">
    <w:name w:val="заголовок"/>
    <w:basedOn w:val="a9"/>
    <w:semiHidden/>
    <w:rsid w:val="009E79B6"/>
    <w:pPr>
      <w:spacing w:before="360" w:after="240" w:line="360" w:lineRule="atLeast"/>
      <w:ind w:firstLine="0"/>
      <w:jc w:val="center"/>
    </w:pPr>
    <w:rPr>
      <w:rFonts w:eastAsia="Times New Roman"/>
      <w:b/>
      <w:sz w:val="29"/>
    </w:rPr>
  </w:style>
  <w:style w:type="paragraph" w:customStyle="1" w:styleId="4c">
    <w:name w:val="Обычный4"/>
    <w:semiHidden/>
    <w:rsid w:val="009E79B6"/>
    <w:pPr>
      <w:widowControl w:val="0"/>
      <w:spacing w:before="240" w:after="120" w:line="360" w:lineRule="auto"/>
      <w:ind w:left="40" w:firstLine="500"/>
      <w:jc w:val="both"/>
    </w:pPr>
    <w:rPr>
      <w:snapToGrid w:val="0"/>
      <w:sz w:val="22"/>
    </w:rPr>
  </w:style>
  <w:style w:type="paragraph" w:customStyle="1" w:styleId="afffffff1">
    <w:name w:val="Начапьный абзац"/>
    <w:basedOn w:val="aff6"/>
    <w:next w:val="aff6"/>
    <w:semiHidden/>
    <w:rsid w:val="009E79B6"/>
    <w:pPr>
      <w:autoSpaceDE w:val="0"/>
      <w:autoSpaceDN w:val="0"/>
      <w:spacing w:before="480" w:after="0" w:line="480" w:lineRule="atLeast"/>
      <w:ind w:firstLine="851"/>
      <w:jc w:val="left"/>
    </w:pPr>
    <w:rPr>
      <w:sz w:val="20"/>
      <w:szCs w:val="20"/>
    </w:rPr>
  </w:style>
  <w:style w:type="paragraph" w:customStyle="1" w:styleId="afffffff2">
    <w:name w:val="Концевой абзац"/>
    <w:basedOn w:val="aff6"/>
    <w:next w:val="12"/>
    <w:semiHidden/>
    <w:rsid w:val="009E79B6"/>
    <w:pPr>
      <w:autoSpaceDE w:val="0"/>
      <w:autoSpaceDN w:val="0"/>
      <w:spacing w:after="480" w:line="480" w:lineRule="atLeast"/>
      <w:ind w:firstLine="851"/>
      <w:jc w:val="left"/>
    </w:pPr>
    <w:rPr>
      <w:sz w:val="20"/>
      <w:szCs w:val="20"/>
    </w:rPr>
  </w:style>
  <w:style w:type="paragraph" w:customStyle="1" w:styleId="NoeeuAie35">
    <w:name w:val="NoeeuAie35"/>
    <w:basedOn w:val="a9"/>
    <w:semiHidden/>
    <w:rsid w:val="009E79B6"/>
    <w:pPr>
      <w:autoSpaceDE w:val="0"/>
      <w:autoSpaceDN w:val="0"/>
      <w:ind w:firstLine="709"/>
    </w:pPr>
    <w:rPr>
      <w:rFonts w:eastAsia="Times New Roman"/>
      <w:sz w:val="28"/>
      <w:szCs w:val="28"/>
      <w:lang w:val="en-US"/>
    </w:rPr>
  </w:style>
  <w:style w:type="paragraph" w:customStyle="1" w:styleId="Nienie1">
    <w:name w:val="Nienie1"/>
    <w:basedOn w:val="a9"/>
    <w:semiHidden/>
    <w:rsid w:val="009E79B6"/>
    <w:pPr>
      <w:tabs>
        <w:tab w:val="left" w:pos="360"/>
      </w:tabs>
      <w:autoSpaceDE w:val="0"/>
      <w:autoSpaceDN w:val="0"/>
      <w:spacing w:before="60"/>
      <w:ind w:left="360" w:hanging="360"/>
    </w:pPr>
    <w:rPr>
      <w:rFonts w:eastAsia="Times New Roman"/>
      <w:sz w:val="28"/>
      <w:szCs w:val="28"/>
    </w:rPr>
  </w:style>
  <w:style w:type="paragraph" w:customStyle="1" w:styleId="Nienie2">
    <w:name w:val="Nienie2"/>
    <w:basedOn w:val="a9"/>
    <w:semiHidden/>
    <w:rsid w:val="009E79B6"/>
    <w:pPr>
      <w:tabs>
        <w:tab w:val="left" w:pos="1440"/>
      </w:tabs>
      <w:autoSpaceDE w:val="0"/>
      <w:autoSpaceDN w:val="0"/>
      <w:spacing w:before="60"/>
      <w:ind w:left="1440" w:hanging="360"/>
    </w:pPr>
    <w:rPr>
      <w:rFonts w:eastAsia="Times New Roman"/>
      <w:sz w:val="28"/>
      <w:szCs w:val="28"/>
    </w:rPr>
  </w:style>
  <w:style w:type="paragraph" w:customStyle="1" w:styleId="310">
    <w:name w:val="Основной текст 31"/>
    <w:basedOn w:val="a9"/>
    <w:semiHidden/>
    <w:rsid w:val="009E79B6"/>
    <w:pPr>
      <w:ind w:firstLine="0"/>
      <w:jc w:val="center"/>
    </w:pPr>
    <w:rPr>
      <w:rFonts w:eastAsia="Times New Roman"/>
      <w:b/>
      <w:sz w:val="28"/>
    </w:rPr>
  </w:style>
  <w:style w:type="paragraph" w:customStyle="1" w:styleId="afffffff3">
    <w:name w:val="Основной обычный"/>
    <w:basedOn w:val="aff6"/>
    <w:autoRedefine/>
    <w:semiHidden/>
    <w:rsid w:val="009E79B6"/>
    <w:pPr>
      <w:spacing w:after="0"/>
      <w:ind w:firstLine="0"/>
    </w:pPr>
    <w:rPr>
      <w:sz w:val="28"/>
      <w:szCs w:val="20"/>
    </w:rPr>
  </w:style>
  <w:style w:type="paragraph" w:customStyle="1" w:styleId="afffffff4">
    <w:name w:val="Текст таблицы"/>
    <w:basedOn w:val="aff6"/>
    <w:semiHidden/>
    <w:rsid w:val="009E79B6"/>
    <w:pPr>
      <w:keepLines/>
      <w:spacing w:before="20" w:after="20" w:line="280" w:lineRule="atLeast"/>
      <w:ind w:firstLine="0"/>
    </w:pPr>
    <w:rPr>
      <w:rFonts w:ascii="Arial" w:hAnsi="Arial"/>
      <w:sz w:val="20"/>
      <w:szCs w:val="20"/>
    </w:rPr>
  </w:style>
  <w:style w:type="paragraph" w:customStyle="1" w:styleId="afffffff5">
    <w:name w:val="Автор"/>
    <w:basedOn w:val="aff6"/>
    <w:semiHidden/>
    <w:rsid w:val="009E79B6"/>
    <w:pPr>
      <w:spacing w:after="240" w:line="280" w:lineRule="atLeast"/>
      <w:ind w:firstLine="720"/>
      <w:jc w:val="center"/>
    </w:pPr>
    <w:rPr>
      <w:rFonts w:ascii="Arial" w:hAnsi="Arial"/>
      <w:b/>
      <w:sz w:val="28"/>
      <w:szCs w:val="20"/>
    </w:rPr>
  </w:style>
  <w:style w:type="paragraph" w:customStyle="1" w:styleId="afffffff6">
    <w:name w:val="ОБ"/>
    <w:basedOn w:val="21"/>
    <w:semiHidden/>
    <w:rsid w:val="009E79B6"/>
    <w:pPr>
      <w:keepLines/>
      <w:numPr>
        <w:ilvl w:val="0"/>
        <w:numId w:val="0"/>
      </w:numPr>
      <w:tabs>
        <w:tab w:val="left" w:pos="1134"/>
      </w:tabs>
      <w:suppressAutoHyphens w:val="0"/>
      <w:spacing w:before="160"/>
    </w:pPr>
    <w:rPr>
      <w:rFonts w:ascii="Arial" w:eastAsia="Times New Roman" w:hAnsi="Arial" w:cs="Courier New"/>
      <w:b w:val="0"/>
      <w:i/>
      <w:smallCaps/>
      <w:noProof/>
      <w:kern w:val="28"/>
      <w:sz w:val="29"/>
      <w:szCs w:val="20"/>
    </w:rPr>
  </w:style>
  <w:style w:type="paragraph" w:customStyle="1" w:styleId="Afffffff7">
    <w:name w:val="AОбычный"/>
    <w:basedOn w:val="a9"/>
    <w:semiHidden/>
    <w:rsid w:val="009E79B6"/>
    <w:pPr>
      <w:ind w:firstLine="720"/>
    </w:pPr>
    <w:rPr>
      <w:rFonts w:eastAsia="Times New Roman"/>
      <w:sz w:val="28"/>
    </w:rPr>
  </w:style>
  <w:style w:type="paragraph" w:customStyle="1" w:styleId="afffffff8">
    <w:name w:val="Основной первый"/>
    <w:basedOn w:val="a9"/>
    <w:next w:val="afffffff3"/>
    <w:semiHidden/>
    <w:rsid w:val="009E79B6"/>
    <w:pPr>
      <w:spacing w:before="240" w:line="280" w:lineRule="atLeast"/>
      <w:ind w:firstLine="720"/>
    </w:pPr>
    <w:rPr>
      <w:rFonts w:ascii="Arial" w:eastAsia="Times New Roman" w:hAnsi="Arial"/>
      <w:sz w:val="29"/>
    </w:rPr>
  </w:style>
  <w:style w:type="paragraph" w:customStyle="1" w:styleId="afffffff9">
    <w:name w:val="Аннот_Содерж"/>
    <w:basedOn w:val="a9"/>
    <w:semiHidden/>
    <w:rsid w:val="009E79B6"/>
    <w:pPr>
      <w:pageBreakBefore/>
      <w:spacing w:after="360"/>
      <w:ind w:firstLine="0"/>
      <w:jc w:val="center"/>
    </w:pPr>
    <w:rPr>
      <w:rFonts w:eastAsia="Times New Roman"/>
      <w:b/>
      <w:bCs/>
      <w:sz w:val="28"/>
      <w:szCs w:val="24"/>
    </w:rPr>
  </w:style>
  <w:style w:type="paragraph" w:customStyle="1" w:styleId="fb2">
    <w:name w:val="МаркированнЯfbй список 2"/>
    <w:basedOn w:val="18"/>
    <w:semiHidden/>
    <w:rsid w:val="009E79B6"/>
    <w:pPr>
      <w:widowControl w:val="0"/>
      <w:spacing w:line="360" w:lineRule="auto"/>
      <w:ind w:left="566" w:right="142" w:hanging="283"/>
    </w:pPr>
    <w:rPr>
      <w:rFonts w:ascii="Times New Roman" w:hAnsi="Times New Roman"/>
      <w:sz w:val="20"/>
    </w:rPr>
  </w:style>
  <w:style w:type="character" w:customStyle="1" w:styleId="1f0">
    <w:name w:val="Стиль1 Знак"/>
    <w:link w:val="1f"/>
    <w:rsid w:val="009E79B6"/>
    <w:rPr>
      <w:sz w:val="28"/>
    </w:rPr>
  </w:style>
  <w:style w:type="paragraph" w:customStyle="1" w:styleId="afffffffa">
    <w:name w:val="АриалЖирный"/>
    <w:basedOn w:val="a9"/>
    <w:semiHidden/>
    <w:rsid w:val="009E79B6"/>
    <w:rPr>
      <w:rFonts w:ascii="Arial" w:eastAsia="Times New Roman" w:hAnsi="Arial" w:cs="Arial"/>
      <w:b/>
      <w:sz w:val="20"/>
    </w:rPr>
  </w:style>
  <w:style w:type="paragraph" w:customStyle="1" w:styleId="1f9">
    <w:name w:val="Абзац списка1"/>
    <w:basedOn w:val="a9"/>
    <w:semiHidden/>
    <w:rsid w:val="009E79B6"/>
    <w:pPr>
      <w:spacing w:after="200" w:line="276" w:lineRule="auto"/>
      <w:ind w:left="720" w:firstLine="0"/>
      <w:jc w:val="left"/>
    </w:pPr>
    <w:rPr>
      <w:rFonts w:ascii="Calibri" w:eastAsia="Times New Roman" w:hAnsi="Calibri" w:cs="Courier New"/>
      <w:sz w:val="22"/>
      <w:szCs w:val="22"/>
      <w:lang w:eastAsia="en-US"/>
    </w:rPr>
  </w:style>
  <w:style w:type="character" w:customStyle="1" w:styleId="ficondisplayhangingf9">
    <w:name w:val="f_icondisplayhangingf9"/>
    <w:semiHidden/>
    <w:rsid w:val="009E79B6"/>
  </w:style>
  <w:style w:type="character" w:customStyle="1" w:styleId="unknownword">
    <w:name w:val="unknown_word"/>
    <w:rsid w:val="009E79B6"/>
  </w:style>
  <w:style w:type="character" w:customStyle="1" w:styleId="1fa">
    <w:name w:val="(приложение) Знак Знак1"/>
    <w:semiHidden/>
    <w:rsid w:val="009E79B6"/>
    <w:rPr>
      <w:rFonts w:eastAsia="MS Mincho"/>
      <w:i/>
      <w:sz w:val="22"/>
      <w:szCs w:val="22"/>
      <w:lang w:val="ru-RU" w:eastAsia="ru-RU" w:bidi="ar-SA"/>
    </w:rPr>
  </w:style>
  <w:style w:type="character" w:customStyle="1" w:styleId="afffffffb">
    <w:name w:val="Маркированный список Знак Знак"/>
    <w:semiHidden/>
    <w:rsid w:val="009E79B6"/>
    <w:rPr>
      <w:sz w:val="24"/>
      <w:szCs w:val="24"/>
      <w:lang w:val="ru-RU" w:eastAsia="ru-RU" w:bidi="ar-SA"/>
    </w:rPr>
  </w:style>
  <w:style w:type="paragraph" w:customStyle="1" w:styleId="byline">
    <w:name w:val="byline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15"/>
      <w:szCs w:val="15"/>
    </w:rPr>
  </w:style>
  <w:style w:type="character" w:customStyle="1" w:styleId="ffunction">
    <w:name w:val="f_function"/>
    <w:semiHidden/>
    <w:rsid w:val="009E79B6"/>
  </w:style>
  <w:style w:type="paragraph" w:customStyle="1" w:styleId="afffffffc">
    <w:name w:val="Название таблицы"/>
    <w:basedOn w:val="a9"/>
    <w:semiHidden/>
    <w:rsid w:val="009E79B6"/>
    <w:pPr>
      <w:spacing w:before="240"/>
      <w:ind w:firstLine="0"/>
      <w:outlineLvl w:val="2"/>
    </w:pPr>
    <w:rPr>
      <w:rFonts w:eastAsia="Times New Roman" w:cs="Courier New"/>
      <w:i/>
      <w:sz w:val="22"/>
      <w:szCs w:val="22"/>
      <w:lang w:eastAsia="en-US"/>
    </w:rPr>
  </w:style>
  <w:style w:type="paragraph" w:customStyle="1" w:styleId="pcomment">
    <w:name w:val="p_comment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9"/>
      <w:szCs w:val="24"/>
    </w:rPr>
  </w:style>
  <w:style w:type="character" w:customStyle="1" w:styleId="5a">
    <w:name w:val="Заголовок 5_ Знак Знак"/>
    <w:semiHidden/>
    <w:rsid w:val="009E79B6"/>
    <w:rPr>
      <w:rFonts w:eastAsia="MS Mincho"/>
      <w:i/>
      <w:sz w:val="22"/>
      <w:szCs w:val="24"/>
      <w:lang w:val="ru-RU" w:eastAsia="ru-RU" w:bidi="ar-SA"/>
    </w:rPr>
  </w:style>
  <w:style w:type="paragraph" w:customStyle="1" w:styleId="strongpara">
    <w:name w:val="strongpara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justified">
    <w:name w:val="justified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small">
    <w:name w:val="smal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ill">
    <w:name w:val="ill"/>
    <w:basedOn w:val="a9"/>
    <w:semiHidden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customStyle="1" w:styleId="af6">
    <w:name w:val="Нумерованный список Знак"/>
    <w:link w:val="a0"/>
    <w:rsid w:val="009E79B6"/>
    <w:rPr>
      <w:rFonts w:eastAsia="MS Mincho"/>
      <w:sz w:val="31"/>
    </w:rPr>
  </w:style>
  <w:style w:type="character" w:customStyle="1" w:styleId="3f3">
    <w:name w:val="Знак Знак3"/>
    <w:semiHidden/>
    <w:rsid w:val="009E79B6"/>
    <w:rPr>
      <w:rFonts w:eastAsia="MS Mincho"/>
      <w:i/>
      <w:sz w:val="24"/>
      <w:szCs w:val="24"/>
      <w:lang w:val="ru-RU" w:eastAsia="ru-RU" w:bidi="ar-SA"/>
    </w:rPr>
  </w:style>
  <w:style w:type="paragraph" w:customStyle="1" w:styleId="a">
    <w:name w:val="Приложения"/>
    <w:basedOn w:val="ae"/>
    <w:semiHidden/>
    <w:rsid w:val="009E79B6"/>
    <w:pPr>
      <w:numPr>
        <w:numId w:val="25"/>
      </w:numPr>
      <w:spacing w:before="600" w:after="240"/>
    </w:pPr>
    <w:rPr>
      <w:sz w:val="28"/>
      <w:szCs w:val="24"/>
    </w:rPr>
  </w:style>
  <w:style w:type="character" w:customStyle="1" w:styleId="keyworddef">
    <w:name w:val="keyword_def"/>
    <w:semiHidden/>
    <w:rsid w:val="009E79B6"/>
  </w:style>
  <w:style w:type="character" w:customStyle="1" w:styleId="texample">
    <w:name w:val="texample"/>
    <w:rsid w:val="009E79B6"/>
  </w:style>
  <w:style w:type="paragraph" w:customStyle="1" w:styleId="imgtitle">
    <w:name w:val="imgtitl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customStyle="1" w:styleId="tabletitle">
    <w:name w:val="tabletitle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character" w:customStyle="1" w:styleId="110">
    <w:name w:val="Знак Знак11"/>
    <w:semiHidden/>
    <w:rsid w:val="009E79B6"/>
    <w:rPr>
      <w:rFonts w:eastAsia="MS Mincho"/>
      <w:i/>
      <w:sz w:val="24"/>
      <w:szCs w:val="24"/>
      <w:lang w:val="ru-RU" w:eastAsia="ru-RU" w:bidi="ar-SA"/>
    </w:rPr>
  </w:style>
  <w:style w:type="paragraph" w:customStyle="1" w:styleId="100">
    <w:name w:val="10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Cs w:val="24"/>
    </w:rPr>
  </w:style>
  <w:style w:type="paragraph" w:styleId="1fb">
    <w:name w:val="index 1"/>
    <w:basedOn w:val="a9"/>
    <w:next w:val="a9"/>
    <w:autoRedefine/>
    <w:uiPriority w:val="99"/>
    <w:rsid w:val="009E79B6"/>
    <w:pPr>
      <w:tabs>
        <w:tab w:val="right" w:leader="dot" w:pos="4165"/>
      </w:tabs>
      <w:ind w:firstLine="0"/>
      <w:jc w:val="left"/>
    </w:pPr>
    <w:rPr>
      <w:rFonts w:ascii="Calibri" w:hAnsi="Calibri"/>
      <w:sz w:val="18"/>
      <w:szCs w:val="18"/>
    </w:rPr>
  </w:style>
  <w:style w:type="paragraph" w:styleId="2f9">
    <w:name w:val="index 2"/>
    <w:basedOn w:val="a9"/>
    <w:next w:val="a9"/>
    <w:autoRedefine/>
    <w:rsid w:val="009E79B6"/>
    <w:pPr>
      <w:ind w:left="600" w:hanging="300"/>
      <w:jc w:val="left"/>
    </w:pPr>
    <w:rPr>
      <w:rFonts w:ascii="Calibri" w:hAnsi="Calibri"/>
      <w:sz w:val="18"/>
      <w:szCs w:val="18"/>
    </w:rPr>
  </w:style>
  <w:style w:type="paragraph" w:styleId="3f4">
    <w:name w:val="index 3"/>
    <w:basedOn w:val="a9"/>
    <w:next w:val="a9"/>
    <w:autoRedefine/>
    <w:rsid w:val="009E79B6"/>
    <w:pPr>
      <w:ind w:left="900" w:hanging="300"/>
      <w:jc w:val="left"/>
    </w:pPr>
    <w:rPr>
      <w:rFonts w:ascii="Calibri" w:hAnsi="Calibri"/>
      <w:sz w:val="18"/>
      <w:szCs w:val="18"/>
    </w:rPr>
  </w:style>
  <w:style w:type="paragraph" w:styleId="4d">
    <w:name w:val="index 4"/>
    <w:basedOn w:val="a9"/>
    <w:next w:val="a9"/>
    <w:autoRedefine/>
    <w:rsid w:val="009E79B6"/>
    <w:pPr>
      <w:ind w:left="1200" w:hanging="300"/>
      <w:jc w:val="left"/>
    </w:pPr>
    <w:rPr>
      <w:rFonts w:ascii="Calibri" w:hAnsi="Calibri"/>
      <w:sz w:val="18"/>
      <w:szCs w:val="18"/>
    </w:rPr>
  </w:style>
  <w:style w:type="paragraph" w:styleId="5b">
    <w:name w:val="index 5"/>
    <w:basedOn w:val="a9"/>
    <w:next w:val="a9"/>
    <w:autoRedefine/>
    <w:rsid w:val="009E79B6"/>
    <w:pPr>
      <w:ind w:left="1500" w:hanging="300"/>
      <w:jc w:val="left"/>
    </w:pPr>
    <w:rPr>
      <w:rFonts w:ascii="Calibri" w:hAnsi="Calibri"/>
      <w:sz w:val="18"/>
      <w:szCs w:val="18"/>
    </w:rPr>
  </w:style>
  <w:style w:type="paragraph" w:styleId="63">
    <w:name w:val="index 6"/>
    <w:basedOn w:val="a9"/>
    <w:next w:val="a9"/>
    <w:autoRedefine/>
    <w:rsid w:val="009E79B6"/>
    <w:pPr>
      <w:ind w:left="1800" w:hanging="300"/>
      <w:jc w:val="left"/>
    </w:pPr>
    <w:rPr>
      <w:rFonts w:ascii="Calibri" w:hAnsi="Calibri"/>
      <w:sz w:val="18"/>
      <w:szCs w:val="18"/>
    </w:rPr>
  </w:style>
  <w:style w:type="paragraph" w:styleId="73">
    <w:name w:val="index 7"/>
    <w:basedOn w:val="a9"/>
    <w:next w:val="a9"/>
    <w:autoRedefine/>
    <w:rsid w:val="009E79B6"/>
    <w:pPr>
      <w:ind w:left="2100" w:hanging="300"/>
      <w:jc w:val="left"/>
    </w:pPr>
    <w:rPr>
      <w:rFonts w:ascii="Calibri" w:hAnsi="Calibri"/>
      <w:sz w:val="18"/>
      <w:szCs w:val="18"/>
    </w:rPr>
  </w:style>
  <w:style w:type="paragraph" w:styleId="83">
    <w:name w:val="index 8"/>
    <w:basedOn w:val="a9"/>
    <w:next w:val="a9"/>
    <w:autoRedefine/>
    <w:rsid w:val="009E79B6"/>
    <w:pPr>
      <w:ind w:left="2400" w:hanging="300"/>
      <w:jc w:val="left"/>
    </w:pPr>
    <w:rPr>
      <w:rFonts w:ascii="Calibri" w:hAnsi="Calibri"/>
      <w:sz w:val="18"/>
      <w:szCs w:val="18"/>
    </w:rPr>
  </w:style>
  <w:style w:type="paragraph" w:styleId="92">
    <w:name w:val="index 9"/>
    <w:basedOn w:val="a9"/>
    <w:next w:val="a9"/>
    <w:autoRedefine/>
    <w:rsid w:val="009E79B6"/>
    <w:pPr>
      <w:ind w:left="2700" w:hanging="300"/>
      <w:jc w:val="left"/>
    </w:pPr>
    <w:rPr>
      <w:rFonts w:ascii="Calibri" w:hAnsi="Calibri"/>
      <w:sz w:val="18"/>
      <w:szCs w:val="18"/>
    </w:rPr>
  </w:style>
  <w:style w:type="paragraph" w:styleId="afffffffd">
    <w:name w:val="index heading"/>
    <w:basedOn w:val="a9"/>
    <w:next w:val="1fb"/>
    <w:uiPriority w:val="99"/>
    <w:rsid w:val="009E79B6"/>
    <w:pPr>
      <w:spacing w:before="240" w:after="120"/>
      <w:jc w:val="center"/>
    </w:pPr>
    <w:rPr>
      <w:rFonts w:ascii="Calibri" w:hAnsi="Calibri"/>
      <w:b/>
      <w:bCs/>
      <w:sz w:val="26"/>
      <w:szCs w:val="26"/>
    </w:rPr>
  </w:style>
  <w:style w:type="paragraph" w:customStyle="1" w:styleId="style1">
    <w:name w:val="style1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style2">
    <w:name w:val="style2"/>
    <w:basedOn w:val="a9"/>
    <w:rsid w:val="009E79B6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1fc">
    <w:name w:val="Титульный лист1"/>
    <w:basedOn w:val="a9"/>
    <w:link w:val="1fd"/>
    <w:qFormat/>
    <w:rsid w:val="009E79B6"/>
    <w:pPr>
      <w:autoSpaceDE w:val="0"/>
      <w:autoSpaceDN w:val="0"/>
      <w:adjustRightInd w:val="0"/>
      <w:spacing w:line="288" w:lineRule="auto"/>
      <w:ind w:firstLine="0"/>
      <w:jc w:val="center"/>
    </w:pPr>
    <w:rPr>
      <w:rFonts w:ascii="Arial" w:eastAsia="Times New Roman" w:hAnsi="Arial" w:cs="Arial"/>
      <w:b/>
      <w:szCs w:val="24"/>
    </w:rPr>
  </w:style>
  <w:style w:type="paragraph" w:customStyle="1" w:styleId="2fa">
    <w:name w:val="Титульный лист2"/>
    <w:basedOn w:val="1fc"/>
    <w:link w:val="2fb"/>
    <w:qFormat/>
    <w:rsid w:val="009E79B6"/>
  </w:style>
  <w:style w:type="character" w:customStyle="1" w:styleId="1fd">
    <w:name w:val="Титульный лист1 Знак"/>
    <w:link w:val="1fc"/>
    <w:rsid w:val="009E79B6"/>
    <w:rPr>
      <w:rFonts w:ascii="Arial" w:hAnsi="Arial" w:cs="Arial"/>
      <w:b/>
      <w:sz w:val="30"/>
      <w:szCs w:val="24"/>
    </w:rPr>
  </w:style>
  <w:style w:type="paragraph" w:customStyle="1" w:styleId="3f5">
    <w:name w:val="Титульный лист3"/>
    <w:basedOn w:val="1fc"/>
    <w:link w:val="3f6"/>
    <w:qFormat/>
    <w:rsid w:val="009E79B6"/>
    <w:pPr>
      <w:ind w:left="284" w:right="283"/>
    </w:pPr>
    <w:rPr>
      <w:b w:val="0"/>
      <w:sz w:val="28"/>
      <w:szCs w:val="28"/>
    </w:rPr>
  </w:style>
  <w:style w:type="character" w:customStyle="1" w:styleId="2fb">
    <w:name w:val="Титульный лист2 Знак"/>
    <w:link w:val="2fa"/>
    <w:rsid w:val="009E79B6"/>
    <w:rPr>
      <w:rFonts w:ascii="Arial" w:hAnsi="Arial" w:cs="Arial"/>
      <w:b/>
      <w:sz w:val="30"/>
      <w:szCs w:val="24"/>
    </w:rPr>
  </w:style>
  <w:style w:type="paragraph" w:customStyle="1" w:styleId="4e">
    <w:name w:val="Титульный лист4"/>
    <w:basedOn w:val="a9"/>
    <w:link w:val="4f"/>
    <w:qFormat/>
    <w:rsid w:val="009E79B6"/>
    <w:pPr>
      <w:autoSpaceDE w:val="0"/>
      <w:autoSpaceDN w:val="0"/>
      <w:adjustRightInd w:val="0"/>
      <w:spacing w:line="288" w:lineRule="auto"/>
      <w:ind w:firstLine="0"/>
      <w:jc w:val="center"/>
    </w:pPr>
    <w:rPr>
      <w:rFonts w:ascii="Arial" w:eastAsia="Times New Roman" w:hAnsi="Arial" w:cs="Arial"/>
      <w:b/>
      <w:bCs/>
      <w:sz w:val="32"/>
      <w:szCs w:val="32"/>
    </w:rPr>
  </w:style>
  <w:style w:type="character" w:customStyle="1" w:styleId="3f6">
    <w:name w:val="Титульный лист3 Знак"/>
    <w:link w:val="3f5"/>
    <w:rsid w:val="009E79B6"/>
    <w:rPr>
      <w:rFonts w:ascii="Arial" w:hAnsi="Arial" w:cs="Arial"/>
      <w:sz w:val="28"/>
      <w:szCs w:val="28"/>
    </w:rPr>
  </w:style>
  <w:style w:type="paragraph" w:customStyle="1" w:styleId="5c">
    <w:name w:val="Титульный лист5"/>
    <w:basedOn w:val="a9"/>
    <w:link w:val="5d"/>
    <w:qFormat/>
    <w:rsid w:val="009E79B6"/>
    <w:pPr>
      <w:ind w:firstLine="0"/>
      <w:jc w:val="center"/>
    </w:pPr>
    <w:rPr>
      <w:rFonts w:ascii="Arial" w:eastAsia="Times New Roman" w:hAnsi="Arial" w:cs="Arial"/>
      <w:b/>
      <w:bCs/>
      <w:sz w:val="44"/>
      <w:szCs w:val="44"/>
    </w:rPr>
  </w:style>
  <w:style w:type="character" w:customStyle="1" w:styleId="4f">
    <w:name w:val="Титульный лист4 Знак"/>
    <w:link w:val="4e"/>
    <w:rsid w:val="009E79B6"/>
    <w:rPr>
      <w:rFonts w:ascii="Arial" w:hAnsi="Arial" w:cs="Arial"/>
      <w:b/>
      <w:bCs/>
      <w:sz w:val="32"/>
      <w:szCs w:val="32"/>
    </w:rPr>
  </w:style>
  <w:style w:type="character" w:customStyle="1" w:styleId="5d">
    <w:name w:val="Титульный лист5 Знак"/>
    <w:link w:val="5c"/>
    <w:rsid w:val="009E79B6"/>
    <w:rPr>
      <w:rFonts w:ascii="Arial" w:hAnsi="Arial" w:cs="Arial"/>
      <w:b/>
      <w:bCs/>
      <w:sz w:val="44"/>
      <w:szCs w:val="44"/>
    </w:rPr>
  </w:style>
  <w:style w:type="paragraph" w:customStyle="1" w:styleId="bodytext">
    <w:name w:val="bodytext"/>
    <w:basedOn w:val="a9"/>
    <w:rsid w:val="00357693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note">
    <w:name w:val="note"/>
    <w:basedOn w:val="a9"/>
    <w:rsid w:val="00357693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F0F0F"/>
      <w:sz w:val="24"/>
      <w:szCs w:val="24"/>
    </w:rPr>
  </w:style>
  <w:style w:type="character" w:customStyle="1" w:styleId="highlight">
    <w:name w:val="highlight"/>
    <w:basedOn w:val="aa"/>
    <w:rsid w:val="00CA4A9C"/>
    <w:rPr>
      <w:shd w:val="clear" w:color="auto" w:fill="DDDDDD"/>
    </w:rPr>
  </w:style>
  <w:style w:type="paragraph" w:customStyle="1" w:styleId="normaltermcontinued">
    <w:name w:val="normaltermcontinued"/>
    <w:basedOn w:val="a9"/>
    <w:rsid w:val="00AC246A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normaltermcontinued2">
    <w:name w:val="normaltermcontinued2"/>
    <w:basedOn w:val="a9"/>
    <w:rsid w:val="00AC246A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proceduresubheading">
    <w:name w:val="proceduresubheading"/>
    <w:basedOn w:val="a9"/>
    <w:rsid w:val="00E87E90"/>
    <w:pPr>
      <w:spacing w:before="120" w:after="60" w:line="312" w:lineRule="auto"/>
      <w:ind w:firstLine="0"/>
      <w:jc w:val="left"/>
      <w:textAlignment w:val="baseline"/>
    </w:pPr>
    <w:rPr>
      <w:rFonts w:ascii="Calibri" w:eastAsia="Times New Roman" w:hAnsi="Calibri" w:cs="Arial"/>
      <w:b/>
      <w:bCs/>
      <w:color w:val="000000"/>
      <w:sz w:val="24"/>
      <w:szCs w:val="24"/>
    </w:rPr>
  </w:style>
  <w:style w:type="paragraph" w:customStyle="1" w:styleId="listcontinue">
    <w:name w:val="listcontinue"/>
    <w:basedOn w:val="a9"/>
    <w:rsid w:val="00E87E90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listnote">
    <w:name w:val="listnote"/>
    <w:basedOn w:val="a9"/>
    <w:rsid w:val="00E87E90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table" w:customStyle="1" w:styleId="-210">
    <w:name w:val="Веб-таблица 21"/>
    <w:basedOn w:val="-2"/>
    <w:rsid w:val="00FD5744"/>
    <w:pPr>
      <w:widowControl/>
    </w:pPr>
    <w:rPr>
      <w:rFonts w:ascii="Calibri" w:eastAsia="Calibri" w:hAnsi="Calibri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FFFE1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keyword1">
    <w:name w:val="keyword1"/>
    <w:rsid w:val="00FD5744"/>
    <w:rPr>
      <w:i/>
      <w:iCs/>
    </w:rPr>
  </w:style>
  <w:style w:type="character" w:customStyle="1" w:styleId="texample1">
    <w:name w:val="texample1"/>
    <w:rsid w:val="00FD5744"/>
    <w:rPr>
      <w:rFonts w:ascii="Courier New" w:hAnsi="Courier New" w:cs="Courier New" w:hint="default"/>
      <w:color w:val="8B0000"/>
    </w:rPr>
  </w:style>
  <w:style w:type="character" w:customStyle="1" w:styleId="objectname1">
    <w:name w:val="objectname1"/>
    <w:rsid w:val="00FD5744"/>
    <w:rPr>
      <w:b/>
      <w:bCs/>
      <w:color w:val="330066"/>
      <w:sz w:val="16"/>
      <w:szCs w:val="16"/>
    </w:rPr>
  </w:style>
  <w:style w:type="paragraph" w:customStyle="1" w:styleId="a3">
    <w:name w:val="ПРИЛОЖЕНИЕ_А"/>
    <w:basedOn w:val="a9"/>
    <w:semiHidden/>
    <w:rsid w:val="00FD5744"/>
    <w:pPr>
      <w:widowControl w:val="0"/>
      <w:numPr>
        <w:ilvl w:val="1"/>
        <w:numId w:val="27"/>
      </w:numPr>
      <w:autoSpaceDE w:val="0"/>
      <w:autoSpaceDN w:val="0"/>
      <w:adjustRightInd w:val="0"/>
      <w:jc w:val="left"/>
    </w:pPr>
    <w:rPr>
      <w:rFonts w:eastAsia="Times New Roman"/>
      <w:sz w:val="20"/>
    </w:rPr>
  </w:style>
  <w:style w:type="paragraph" w:customStyle="1" w:styleId="11">
    <w:name w:val="Приложение_А1"/>
    <w:basedOn w:val="a9"/>
    <w:semiHidden/>
    <w:rsid w:val="00FD5744"/>
    <w:pPr>
      <w:widowControl w:val="0"/>
      <w:numPr>
        <w:ilvl w:val="2"/>
        <w:numId w:val="27"/>
      </w:numPr>
      <w:autoSpaceDE w:val="0"/>
      <w:autoSpaceDN w:val="0"/>
      <w:adjustRightInd w:val="0"/>
      <w:jc w:val="left"/>
    </w:pPr>
    <w:rPr>
      <w:rFonts w:eastAsia="Times New Roman"/>
      <w:sz w:val="20"/>
    </w:rPr>
  </w:style>
  <w:style w:type="paragraph" w:customStyle="1" w:styleId="topic1">
    <w:name w:val="topic1"/>
    <w:basedOn w:val="a9"/>
    <w:rsid w:val="00FD5744"/>
    <w:pPr>
      <w:spacing w:before="100" w:beforeAutospacing="1" w:after="100" w:afterAutospacing="1"/>
      <w:ind w:firstLine="0"/>
      <w:jc w:val="left"/>
    </w:pPr>
    <w:rPr>
      <w:rFonts w:ascii="Arial" w:eastAsia="Times New Roman" w:hAnsi="Arial" w:cs="Arial"/>
      <w:b/>
      <w:bCs/>
      <w:color w:val="000000"/>
      <w:sz w:val="24"/>
      <w:szCs w:val="24"/>
    </w:rPr>
  </w:style>
  <w:style w:type="paragraph" w:customStyle="1" w:styleId="1fe">
    <w:name w:val="Верхний колонтитул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b/>
      <w:bCs/>
      <w:color w:val="000000"/>
      <w:sz w:val="24"/>
      <w:szCs w:val="24"/>
    </w:rPr>
  </w:style>
  <w:style w:type="paragraph" w:customStyle="1" w:styleId="go-line">
    <w:name w:val="go-line"/>
    <w:basedOn w:val="a9"/>
    <w:rsid w:val="00FD5744"/>
    <w:pPr>
      <w:spacing w:before="100" w:beforeAutospacing="1" w:after="100" w:afterAutospacing="1"/>
      <w:ind w:firstLine="0"/>
      <w:jc w:val="center"/>
    </w:pPr>
    <w:rPr>
      <w:rFonts w:eastAsia="Times New Roman"/>
      <w:b/>
      <w:bCs/>
      <w:color w:val="00008B"/>
      <w:sz w:val="24"/>
      <w:szCs w:val="24"/>
    </w:rPr>
  </w:style>
  <w:style w:type="paragraph" w:customStyle="1" w:styleId="document">
    <w:name w:val="document"/>
    <w:basedOn w:val="a9"/>
    <w:rsid w:val="00FD5744"/>
    <w:pPr>
      <w:spacing w:before="100" w:beforeAutospacing="1" w:after="100" w:afterAutospacing="1"/>
      <w:ind w:firstLine="0"/>
    </w:pPr>
    <w:rPr>
      <w:rFonts w:eastAsia="Times New Roman"/>
      <w:color w:val="000000"/>
      <w:sz w:val="24"/>
      <w:szCs w:val="24"/>
    </w:rPr>
  </w:style>
  <w:style w:type="paragraph" w:customStyle="1" w:styleId="topic">
    <w:name w:val="topic"/>
    <w:basedOn w:val="a9"/>
    <w:rsid w:val="00FD5744"/>
    <w:pPr>
      <w:spacing w:before="100" w:beforeAutospacing="1" w:after="100" w:afterAutospacing="1"/>
      <w:ind w:firstLine="0"/>
      <w:jc w:val="left"/>
    </w:pPr>
    <w:rPr>
      <w:rFonts w:ascii="Arial" w:eastAsia="Times New Roman" w:hAnsi="Arial" w:cs="Arial"/>
      <w:b/>
      <w:bCs/>
      <w:color w:val="005050"/>
      <w:sz w:val="18"/>
      <w:szCs w:val="18"/>
    </w:rPr>
  </w:style>
  <w:style w:type="paragraph" w:customStyle="1" w:styleId="earlink">
    <w:name w:val="earlink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0"/>
    </w:rPr>
  </w:style>
  <w:style w:type="paragraph" w:customStyle="1" w:styleId="comment">
    <w:name w:val="comment"/>
    <w:basedOn w:val="a9"/>
    <w:rsid w:val="00FD5744"/>
    <w:pPr>
      <w:spacing w:before="360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commentsmenu">
    <w:name w:val="comments_menu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1"/>
      <w:szCs w:val="21"/>
    </w:rPr>
  </w:style>
  <w:style w:type="paragraph" w:customStyle="1" w:styleId="commentsmenudate">
    <w:name w:val="comments_menu_date"/>
    <w:basedOn w:val="a9"/>
    <w:rsid w:val="00FD5744"/>
    <w:pPr>
      <w:spacing w:before="100" w:beforeAutospacing="1" w:after="100" w:afterAutospacing="1"/>
      <w:ind w:firstLine="0"/>
      <w:jc w:val="right"/>
    </w:pPr>
    <w:rPr>
      <w:rFonts w:eastAsia="Times New Roman"/>
      <w:color w:val="000000"/>
      <w:sz w:val="24"/>
      <w:szCs w:val="24"/>
    </w:rPr>
  </w:style>
  <w:style w:type="paragraph" w:customStyle="1" w:styleId="gsfea">
    <w:name w:val="gsfe_a"/>
    <w:basedOn w:val="a9"/>
    <w:rsid w:val="00FD5744"/>
    <w:pPr>
      <w:pBdr>
        <w:top w:val="single" w:sz="6" w:space="0" w:color="A0A0A0"/>
        <w:left w:val="single" w:sz="6" w:space="0" w:color="B9B9B9"/>
        <w:bottom w:val="single" w:sz="6" w:space="0" w:color="B9B9B9"/>
        <w:right w:val="single" w:sz="6" w:space="0" w:color="B9B9B9"/>
      </w:pBd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feb">
    <w:name w:val="gsfe_b"/>
    <w:basedOn w:val="a9"/>
    <w:rsid w:val="00FD5744"/>
    <w:pPr>
      <w:pBdr>
        <w:top w:val="single" w:sz="6" w:space="0" w:color="4D90FE"/>
        <w:left w:val="single" w:sz="6" w:space="0" w:color="4D90FE"/>
        <w:bottom w:val="single" w:sz="6" w:space="0" w:color="4D90FE"/>
        <w:right w:val="single" w:sz="6" w:space="0" w:color="4D90FE"/>
      </w:pBd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sepa">
    <w:name w:val="gscsep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vanish/>
      <w:color w:val="000000"/>
      <w:sz w:val="24"/>
      <w:szCs w:val="24"/>
    </w:rPr>
  </w:style>
  <w:style w:type="paragraph" w:customStyle="1" w:styleId="gsqa">
    <w:name w:val="gsq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c">
    <w:name w:val="gssb_c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e">
    <w:name w:val="gssb_e"/>
    <w:basedOn w:val="a9"/>
    <w:rsid w:val="00FD5744"/>
    <w:pPr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f">
    <w:name w:val="gssb_f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k">
    <w:name w:val="gssb_k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dda">
    <w:name w:val="gsdd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iba">
    <w:name w:val="gsib_a"/>
    <w:basedOn w:val="a9"/>
    <w:rsid w:val="00FD5744"/>
    <w:pPr>
      <w:spacing w:before="100" w:beforeAutospacing="1" w:after="100" w:afterAutospacing="1"/>
      <w:ind w:firstLine="0"/>
      <w:jc w:val="left"/>
      <w:textAlignment w:val="top"/>
    </w:pPr>
    <w:rPr>
      <w:rFonts w:eastAsia="Times New Roman"/>
      <w:color w:val="000000"/>
      <w:sz w:val="24"/>
      <w:szCs w:val="24"/>
    </w:rPr>
  </w:style>
  <w:style w:type="paragraph" w:customStyle="1" w:styleId="gsibb">
    <w:name w:val="gsib_b"/>
    <w:basedOn w:val="a9"/>
    <w:rsid w:val="00FD5744"/>
    <w:pPr>
      <w:spacing w:before="100" w:beforeAutospacing="1" w:after="100" w:afterAutospacing="1"/>
      <w:ind w:firstLine="0"/>
      <w:jc w:val="left"/>
      <w:textAlignment w:val="top"/>
    </w:pPr>
    <w:rPr>
      <w:rFonts w:eastAsia="Times New Roman"/>
      <w:color w:val="000000"/>
      <w:sz w:val="24"/>
      <w:szCs w:val="24"/>
    </w:rPr>
  </w:style>
  <w:style w:type="paragraph" w:customStyle="1" w:styleId="gssba">
    <w:name w:val="gssb_a"/>
    <w:basedOn w:val="a9"/>
    <w:rsid w:val="00FD5744"/>
    <w:pPr>
      <w:spacing w:before="100" w:beforeAutospacing="1" w:after="100" w:afterAutospacing="1" w:line="330" w:lineRule="atLeast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g">
    <w:name w:val="gssb_g"/>
    <w:basedOn w:val="a9"/>
    <w:rsid w:val="00FD5744"/>
    <w:pPr>
      <w:spacing w:before="100" w:beforeAutospacing="1" w:after="100" w:afterAutospacing="1"/>
      <w:ind w:firstLine="0"/>
      <w:jc w:val="center"/>
    </w:pPr>
    <w:rPr>
      <w:rFonts w:eastAsia="Times New Roman"/>
      <w:color w:val="000000"/>
      <w:sz w:val="24"/>
      <w:szCs w:val="24"/>
    </w:rPr>
  </w:style>
  <w:style w:type="paragraph" w:customStyle="1" w:styleId="gssbh">
    <w:name w:val="gssb_h"/>
    <w:basedOn w:val="a9"/>
    <w:rsid w:val="00FD5744"/>
    <w:pPr>
      <w:spacing w:before="48" w:after="48"/>
      <w:ind w:left="48" w:right="48" w:firstLine="0"/>
      <w:jc w:val="left"/>
    </w:pPr>
    <w:rPr>
      <w:rFonts w:eastAsia="Times New Roman"/>
      <w:color w:val="000000"/>
      <w:sz w:val="23"/>
      <w:szCs w:val="23"/>
    </w:rPr>
  </w:style>
  <w:style w:type="paragraph" w:customStyle="1" w:styleId="gssbi">
    <w:name w:val="gssb_i"/>
    <w:basedOn w:val="a9"/>
    <w:rsid w:val="00FD5744"/>
    <w:pPr>
      <w:shd w:val="clear" w:color="auto" w:fill="EEEEEE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ifl">
    <w:name w:val="gss_ifl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l">
    <w:name w:val="gssb_l"/>
    <w:basedOn w:val="a9"/>
    <w:rsid w:val="00FD5744"/>
    <w:pPr>
      <w:shd w:val="clear" w:color="auto" w:fill="E5E5E5"/>
      <w:spacing w:before="75" w:after="75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m">
    <w:name w:val="gssb_m"/>
    <w:basedOn w:val="a9"/>
    <w:rsid w:val="00FD5744"/>
    <w:pPr>
      <w:shd w:val="clear" w:color="auto" w:fill="FFFFFF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ba">
    <w:name w:val="gscb_a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000000"/>
      <w:sz w:val="41"/>
      <w:szCs w:val="41"/>
    </w:rPr>
  </w:style>
  <w:style w:type="paragraph" w:customStyle="1" w:styleId="gssta">
    <w:name w:val="gsst_a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b">
    <w:name w:val="gsst_b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f">
    <w:name w:val="gsst_f"/>
    <w:basedOn w:val="a9"/>
    <w:rsid w:val="00FD5744"/>
    <w:pPr>
      <w:shd w:val="clear" w:color="auto" w:fill="FFFFFF"/>
      <w:spacing w:before="100" w:beforeAutospacing="1" w:after="100" w:after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g">
    <w:name w:val="gsst_g"/>
    <w:basedOn w:val="a9"/>
    <w:rsid w:val="00FD5744"/>
    <w:pPr>
      <w:pBdr>
        <w:top w:val="single" w:sz="6" w:space="0" w:color="D9D9D9"/>
        <w:left w:val="single" w:sz="6" w:space="5" w:color="CCCCCC"/>
        <w:bottom w:val="single" w:sz="6" w:space="0" w:color="CCCCCC"/>
        <w:right w:val="single" w:sz="6" w:space="5" w:color="CCCCCC"/>
      </w:pBdr>
      <w:shd w:val="clear" w:color="auto" w:fill="FFFFFF"/>
      <w:ind w:left="-45" w:right="-45"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th">
    <w:name w:val="gsst_h"/>
    <w:basedOn w:val="a9"/>
    <w:rsid w:val="00FD5744"/>
    <w:pPr>
      <w:shd w:val="clear" w:color="auto" w:fill="FFFFFF"/>
      <w:spacing w:before="100" w:beforeAutospacing="1"/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sbd">
    <w:name w:val="gssb_d"/>
    <w:basedOn w:val="a9"/>
    <w:rsid w:val="00FD5744"/>
    <w:pPr>
      <w:ind w:firstLine="0"/>
      <w:jc w:val="left"/>
    </w:pPr>
    <w:rPr>
      <w:rFonts w:eastAsia="Times New Roman"/>
      <w:color w:val="000000"/>
      <w:sz w:val="24"/>
      <w:szCs w:val="24"/>
    </w:rPr>
  </w:style>
  <w:style w:type="paragraph" w:customStyle="1" w:styleId="gscba1">
    <w:name w:val="gscb_a1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A1B9ED"/>
      <w:sz w:val="41"/>
      <w:szCs w:val="41"/>
    </w:rPr>
  </w:style>
  <w:style w:type="paragraph" w:customStyle="1" w:styleId="gscba2">
    <w:name w:val="gscb_a2"/>
    <w:basedOn w:val="a9"/>
    <w:rsid w:val="00FD5744"/>
    <w:pPr>
      <w:spacing w:before="100" w:beforeAutospacing="1" w:after="100" w:afterAutospacing="1" w:line="195" w:lineRule="atLeast"/>
      <w:ind w:firstLine="0"/>
      <w:jc w:val="left"/>
    </w:pPr>
    <w:rPr>
      <w:rFonts w:ascii="Arial" w:eastAsia="Times New Roman" w:hAnsi="Arial" w:cs="Arial"/>
      <w:color w:val="3366CC"/>
      <w:sz w:val="41"/>
      <w:szCs w:val="41"/>
    </w:rPr>
  </w:style>
  <w:style w:type="character" w:customStyle="1" w:styleId="url">
    <w:name w:val="url"/>
    <w:rsid w:val="00FD5744"/>
  </w:style>
  <w:style w:type="paragraph" w:customStyle="1" w:styleId="mtx1">
    <w:name w:val="mtx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mtx5">
    <w:name w:val="mtx5"/>
    <w:rsid w:val="00FD5744"/>
  </w:style>
  <w:style w:type="paragraph" w:customStyle="1" w:styleId="mtx3">
    <w:name w:val="mtx3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txt">
    <w:name w:val="txt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red">
    <w:name w:val="red"/>
    <w:rsid w:val="00FD5744"/>
  </w:style>
  <w:style w:type="character" w:customStyle="1" w:styleId="block">
    <w:name w:val="block"/>
    <w:rsid w:val="00FD5744"/>
  </w:style>
  <w:style w:type="character" w:customStyle="1" w:styleId="format">
    <w:name w:val="format"/>
    <w:rsid w:val="00FD5744"/>
  </w:style>
  <w:style w:type="character" w:customStyle="1" w:styleId="code0">
    <w:name w:val="code"/>
    <w:rsid w:val="00FD5744"/>
  </w:style>
  <w:style w:type="paragraph" w:customStyle="1" w:styleId="notetitle">
    <w:name w:val="notetitle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script">
    <w:name w:val="script"/>
    <w:rsid w:val="00FD5744"/>
  </w:style>
  <w:style w:type="paragraph" w:customStyle="1" w:styleId="note1">
    <w:name w:val="note1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paragraph" w:customStyle="1" w:styleId="note2">
    <w:name w:val="note2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tbl">
    <w:name w:val="tbl"/>
    <w:rsid w:val="00FD5744"/>
  </w:style>
  <w:style w:type="paragraph" w:customStyle="1" w:styleId="note3">
    <w:name w:val="note3"/>
    <w:basedOn w:val="a9"/>
    <w:rsid w:val="00FD5744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</w:rPr>
  </w:style>
  <w:style w:type="character" w:customStyle="1" w:styleId="block1">
    <w:name w:val="block1"/>
    <w:rsid w:val="00FD5744"/>
  </w:style>
  <w:style w:type="character" w:customStyle="1" w:styleId="form">
    <w:name w:val="form"/>
    <w:rsid w:val="00FD5744"/>
  </w:style>
  <w:style w:type="character" w:customStyle="1" w:styleId="atitle">
    <w:name w:val="atitle"/>
    <w:rsid w:val="00FD5744"/>
  </w:style>
  <w:style w:type="character" w:customStyle="1" w:styleId="smalltitle">
    <w:name w:val="smalltitle"/>
    <w:semiHidden/>
    <w:rsid w:val="00FD5744"/>
  </w:style>
  <w:style w:type="character" w:customStyle="1" w:styleId="5e">
    <w:name w:val="Заголовок 5_"/>
    <w:semiHidden/>
    <w:rsid w:val="00FD5744"/>
    <w:rPr>
      <w:rFonts w:eastAsia="MS Mincho"/>
      <w:i/>
      <w:sz w:val="22"/>
      <w:szCs w:val="22"/>
      <w:lang w:val="ru-RU" w:eastAsia="ru-RU" w:bidi="ar-SA"/>
    </w:rPr>
  </w:style>
  <w:style w:type="character" w:customStyle="1" w:styleId="afffffffe">
    <w:name w:val="Знак Знак"/>
    <w:semiHidden/>
    <w:rsid w:val="00FD5744"/>
    <w:rPr>
      <w:rFonts w:eastAsia="MS Mincho"/>
      <w:i/>
      <w:sz w:val="22"/>
      <w:szCs w:val="22"/>
      <w:lang w:val="ru-RU" w:eastAsia="ru-RU" w:bidi="ar-SA"/>
    </w:rPr>
  </w:style>
  <w:style w:type="character" w:customStyle="1" w:styleId="511">
    <w:name w:val="Заголовок 5 Знак Знак1"/>
    <w:aliases w:val="Знак Знак Знак Знак"/>
    <w:semiHidden/>
    <w:rsid w:val="00FD5744"/>
    <w:rPr>
      <w:rFonts w:eastAsia="MS Mincho"/>
      <w:b/>
      <w:i/>
      <w:caps/>
      <w:noProof/>
      <w:color w:val="800080"/>
      <w:kern w:val="28"/>
      <w:sz w:val="22"/>
      <w:szCs w:val="22"/>
      <w:lang w:val="ru-RU" w:eastAsia="ru-RU" w:bidi="ar-SA"/>
    </w:rPr>
  </w:style>
  <w:style w:type="character" w:customStyle="1" w:styleId="plaintextchar">
    <w:name w:val="plaintextchar"/>
    <w:basedOn w:val="aa"/>
    <w:rsid w:val="00FD5744"/>
  </w:style>
  <w:style w:type="character" w:customStyle="1" w:styleId="gui">
    <w:name w:val="gui"/>
    <w:basedOn w:val="aa"/>
    <w:rsid w:val="00FD5744"/>
  </w:style>
  <w:style w:type="character" w:customStyle="1" w:styleId="111">
    <w:name w:val="Заголовок 1 Знак1"/>
    <w:aliases w:val="(раздел) Знак1"/>
    <w:basedOn w:val="aa"/>
    <w:rsid w:val="00FD5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3">
    <w:name w:val="Заголовок 2 Знак1"/>
    <w:aliases w:val="(подраздел) Знак1"/>
    <w:basedOn w:val="aa"/>
    <w:semiHidden/>
    <w:rsid w:val="00FD57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11">
    <w:name w:val="Заголовок 3 Знак1"/>
    <w:aliases w:val="(пункт) Знак1"/>
    <w:basedOn w:val="aa"/>
    <w:semiHidden/>
    <w:rsid w:val="00FD5744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10">
    <w:name w:val="Заголовок 4 Знак1"/>
    <w:aliases w:val="(подпункт) Знак1"/>
    <w:basedOn w:val="aa"/>
    <w:semiHidden/>
    <w:rsid w:val="00FD574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</w:rPr>
  </w:style>
  <w:style w:type="character" w:customStyle="1" w:styleId="512">
    <w:name w:val="Заголовок 5 Знак1"/>
    <w:aliases w:val="(приложение) Знак1"/>
    <w:basedOn w:val="aa"/>
    <w:semiHidden/>
    <w:rsid w:val="00FD5744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table" w:customStyle="1" w:styleId="64">
    <w:name w:val="Стиль6"/>
    <w:basedOn w:val="-1"/>
    <w:uiPriority w:val="99"/>
    <w:rsid w:val="00FE4659"/>
    <w:pPr>
      <w:numPr>
        <w:numId w:val="0"/>
      </w:numPr>
      <w:tabs>
        <w:tab w:val="num" w:pos="926"/>
      </w:tabs>
      <w:spacing w:line="360" w:lineRule="auto"/>
      <w:ind w:firstLine="709"/>
    </w:pPr>
    <w:tblPr>
      <w:tblCellSpacing w:w="20" w:type="dxa"/>
      <w:tblInd w:w="0" w:type="dxa"/>
      <w:tblBorders>
        <w:top w:val="outset" w:sz="2" w:space="0" w:color="auto"/>
        <w:left w:val="outset" w:sz="2" w:space="0" w:color="auto"/>
        <w:bottom w:val="outset" w:sz="2" w:space="0" w:color="auto"/>
        <w:right w:val="outset" w:sz="2" w:space="0" w:color="auto"/>
        <w:insideH w:val="outset" w:sz="2" w:space="0" w:color="auto"/>
        <w:insideV w:val="outset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F2F8FC"/>
    </w:tcPr>
    <w:tblStylePr w:type="firstRow">
      <w:rPr>
        <w:rFonts w:ascii="Times New Roman" w:hAnsi="Times New Roman"/>
        <w:color w:val="auto"/>
        <w:sz w:val="22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FFCC99"/>
      </w:tcPr>
    </w:tblStylePr>
  </w:style>
  <w:style w:type="table" w:customStyle="1" w:styleId="4f0">
    <w:name w:val="Стиль4"/>
    <w:basedOn w:val="1d"/>
    <w:uiPriority w:val="99"/>
    <w:rsid w:val="00DA5E4D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5f">
    <w:name w:val="Стиль5"/>
    <w:basedOn w:val="1d"/>
    <w:uiPriority w:val="99"/>
    <w:rsid w:val="00DA5E4D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74">
    <w:name w:val="Стиль7"/>
    <w:basedOn w:val="57"/>
    <w:uiPriority w:val="99"/>
    <w:rsid w:val="00DA5E4D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customStyle="1" w:styleId="84">
    <w:name w:val="Стиль8"/>
    <w:basedOn w:val="1d"/>
    <w:uiPriority w:val="99"/>
    <w:rsid w:val="005670C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93">
    <w:name w:val="Стиль9"/>
    <w:basedOn w:val="1d"/>
    <w:uiPriority w:val="99"/>
    <w:rsid w:val="005670C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listnote2">
    <w:name w:val="listnote2"/>
    <w:basedOn w:val="a9"/>
    <w:rsid w:val="00864526"/>
    <w:pPr>
      <w:spacing w:before="120" w:after="120" w:line="312" w:lineRule="auto"/>
      <w:ind w:firstLine="0"/>
      <w:jc w:val="left"/>
      <w:textAlignment w:val="baseline"/>
    </w:pPr>
    <w:rPr>
      <w:rFonts w:ascii="Calibri" w:eastAsia="Times New Roman" w:hAnsi="Calibri"/>
      <w:color w:val="000000"/>
      <w:sz w:val="24"/>
      <w:szCs w:val="24"/>
    </w:rPr>
  </w:style>
  <w:style w:type="paragraph" w:customStyle="1" w:styleId="list2">
    <w:name w:val="list2"/>
    <w:basedOn w:val="a9"/>
    <w:rsid w:val="00864526"/>
    <w:pPr>
      <w:spacing w:before="120" w:after="120" w:line="312" w:lineRule="auto"/>
      <w:ind w:left="150" w:firstLine="0"/>
      <w:jc w:val="left"/>
      <w:textAlignment w:val="baseline"/>
    </w:pPr>
    <w:rPr>
      <w:rFonts w:ascii="Calibri" w:eastAsia="Times New Roman" w:hAnsi="Calibri" w:cs="Arial"/>
      <w:color w:val="000000"/>
      <w:sz w:val="24"/>
      <w:szCs w:val="24"/>
    </w:rPr>
  </w:style>
  <w:style w:type="character" w:customStyle="1" w:styleId="uielement1">
    <w:name w:val="uielement1"/>
    <w:basedOn w:val="aa"/>
    <w:rsid w:val="00864526"/>
    <w:rPr>
      <w:vanish w:val="0"/>
      <w:webHidden w:val="0"/>
      <w:color w:val="0F0F0F"/>
      <w:vertAlign w:val="baseline"/>
      <w:specVanish w:val="0"/>
    </w:rPr>
  </w:style>
  <w:style w:type="paragraph" w:customStyle="1" w:styleId="textebrut1">
    <w:name w:val="textebrut1"/>
    <w:basedOn w:val="a9"/>
    <w:rsid w:val="0081443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none">
    <w:name w:val="none"/>
    <w:basedOn w:val="aa"/>
    <w:rsid w:val="0081443C"/>
  </w:style>
  <w:style w:type="paragraph" w:customStyle="1" w:styleId="sous-titre1">
    <w:name w:val="sous-titre1"/>
    <w:basedOn w:val="a9"/>
    <w:rsid w:val="0081443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60667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23897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7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2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96455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44920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52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57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8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23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48896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91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2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14919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27787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7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2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52190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183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17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1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724539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5874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95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4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89548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59994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20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55361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4646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79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30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7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75499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7459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6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9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91319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28923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21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0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6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4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3669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2655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73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69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96424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8026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1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3140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30146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0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041017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41816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7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3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3381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86070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0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9761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27744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09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WINNT\Profiles\Tokmakov\&#1044;&#1072;&#1085;&#1085;&#1099;&#1077;\Microsoft\&#1064;&#1072;&#1073;&#1083;&#1086;&#1085;&#1099;\Dissertacia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72159E-298B-41CF-ADBC-B8C9A2E30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Dissertacia.dot</Template>
  <TotalTime>93</TotalTime>
  <Pages>69</Pages>
  <Words>4043</Words>
  <Characters>23051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Проектирование БД</vt:lpstr>
    </vt:vector>
  </TitlesOfParts>
  <Company>Krokoz™</Company>
  <LinksUpToDate>false</LinksUpToDate>
  <CharactersWithSpaces>27040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Проектирование БД</dc:title>
  <dc:creator>Tokmakov</dc:creator>
  <cp:lastModifiedBy>Gennady Tokmakov</cp:lastModifiedBy>
  <cp:revision>5</cp:revision>
  <cp:lastPrinted>2019-03-07T07:46:00Z</cp:lastPrinted>
  <dcterms:created xsi:type="dcterms:W3CDTF">2019-10-04T14:57:00Z</dcterms:created>
  <dcterms:modified xsi:type="dcterms:W3CDTF">2019-10-04T17:07:00Z</dcterms:modified>
</cp:coreProperties>
</file>